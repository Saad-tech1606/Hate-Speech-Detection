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574EB" w14:textId="77777777" w:rsidR="00C47D2D" w:rsidRPr="00F66817" w:rsidRDefault="009C229A" w:rsidP="005F5B52">
      <w:pPr>
        <w:pStyle w:val="Title"/>
        <w:ind w:left="-851" w:right="-999"/>
        <w:rPr>
          <w:szCs w:val="40"/>
        </w:rPr>
      </w:pPr>
      <w:r w:rsidRPr="00F66817">
        <w:t xml:space="preserve">   </w:t>
      </w:r>
      <w:r w:rsidR="008D257F" w:rsidRPr="00F66817">
        <w:rPr>
          <w:noProof/>
          <w:szCs w:val="40"/>
        </w:rPr>
        <mc:AlternateContent>
          <mc:Choice Requires="wps">
            <w:drawing>
              <wp:inline distT="0" distB="0" distL="0" distR="0" wp14:anchorId="0F1E0079" wp14:editId="2B04B342">
                <wp:extent cx="5212080" cy="1381125"/>
                <wp:effectExtent l="0" t="0" r="0" b="0"/>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212080" cy="138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83250D" w14:textId="6F47B37C" w:rsidR="0042067F" w:rsidRPr="008E16C3" w:rsidRDefault="008E16C3" w:rsidP="008E16C3">
                            <w:pPr>
                              <w:pStyle w:val="Header"/>
                              <w:tabs>
                                <w:tab w:val="clear" w:pos="4680"/>
                                <w:tab w:val="clear" w:pos="9360"/>
                                <w:tab w:val="left" w:pos="2340"/>
                              </w:tabs>
                              <w:jc w:val="center"/>
                              <w:rPr>
                                <w:b/>
                                <w:bCs/>
                                <w:sz w:val="72"/>
                                <w:szCs w:val="72"/>
                              </w:rPr>
                            </w:pPr>
                            <w:r w:rsidRPr="008E16C3">
                              <w:rPr>
                                <w:b/>
                                <w:bCs/>
                                <w:sz w:val="72"/>
                                <w:szCs w:val="72"/>
                              </w:rPr>
                              <w:t>Hate Speech Detection</w:t>
                            </w:r>
                          </w:p>
                        </w:txbxContent>
                      </wps:txbx>
                      <wps:bodyPr rot="0" vert="horz" wrap="square" lIns="91440" tIns="45720" rIns="91440" bIns="45720" anchor="t" anchorCtr="0" upright="1">
                        <a:spAutoFit/>
                      </wps:bodyPr>
                    </wps:wsp>
                  </a:graphicData>
                </a:graphic>
              </wp:inline>
            </w:drawing>
          </mc:Choice>
          <mc:Fallback>
            <w:pict>
              <v:shapetype w14:anchorId="0F1E0079" id="_x0000_t202" coordsize="21600,21600" o:spt="202" path="m,l,21600r21600,l21600,xe">
                <v:stroke joinstyle="miter"/>
                <v:path gradientshapeok="t" o:connecttype="rect"/>
              </v:shapetype>
              <v:shape id="WordArt 1" o:spid="_x0000_s1026" type="#_x0000_t202" style="width:410.4pt;height:10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" filled="f" stroked="f">
                <o:lock v:ext="edit" shapetype="t"/>
                <v:textbox style="mso-fit-shape-to-text:t">
                  <w:txbxContent>
                    <w:p w14:paraId="1F83250D" w14:textId="6F47B37C" w:rsidR="0042067F" w:rsidRPr="008E16C3" w:rsidRDefault="008E16C3" w:rsidP="008E16C3">
                      <w:pPr>
                        <w:pStyle w:val="Header"/>
                        <w:tabs>
                          <w:tab w:val="clear" w:pos="4680"/>
                          <w:tab w:val="clear" w:pos="9360"/>
                          <w:tab w:val="left" w:pos="2340"/>
                        </w:tabs>
                        <w:jc w:val="center"/>
                        <w:rPr>
                          <w:b/>
                          <w:bCs/>
                          <w:sz w:val="72"/>
                          <w:szCs w:val="72"/>
                        </w:rPr>
                      </w:pPr>
                      <w:r w:rsidRPr="008E16C3">
                        <w:rPr>
                          <w:b/>
                          <w:bCs/>
                          <w:sz w:val="72"/>
                          <w:szCs w:val="72"/>
                        </w:rPr>
                        <w:t>Hate Speech Detection</w:t>
                      </w:r>
                    </w:p>
                  </w:txbxContent>
                </v:textbox>
                <w10:anchorlock/>
              </v:shape>
            </w:pict>
          </mc:Fallback>
        </mc:AlternateContent>
      </w:r>
    </w:p>
    <w:p w14:paraId="1AD316F1" w14:textId="77777777" w:rsidR="00C47D2D" w:rsidRPr="00F66817" w:rsidRDefault="00C47D2D" w:rsidP="00164647">
      <w:pPr>
        <w:ind w:left="-851" w:right="-999"/>
        <w:jc w:val="center"/>
      </w:pPr>
    </w:p>
    <w:p w14:paraId="2F23DE8A" w14:textId="77777777" w:rsidR="00C47D2D" w:rsidRPr="00F66817" w:rsidRDefault="00C47D2D" w:rsidP="00164647">
      <w:pPr>
        <w:ind w:left="-851" w:right="-999"/>
        <w:jc w:val="center"/>
      </w:pPr>
    </w:p>
    <w:p w14:paraId="0E1D1673" w14:textId="77777777" w:rsidR="00C47D2D" w:rsidRPr="00F66817" w:rsidRDefault="00C47D2D" w:rsidP="00164647">
      <w:pPr>
        <w:ind w:left="-851" w:right="-999"/>
        <w:jc w:val="center"/>
      </w:pPr>
    </w:p>
    <w:p w14:paraId="0CF2E3BE" w14:textId="77777777" w:rsidR="00C47D2D" w:rsidRPr="00F66817" w:rsidRDefault="00C47D2D" w:rsidP="00F77A19">
      <w:pPr>
        <w:ind w:left="-851" w:right="-999"/>
        <w:jc w:val="center"/>
        <w:rPr>
          <w:sz w:val="28"/>
        </w:rPr>
      </w:pPr>
      <w:r w:rsidRPr="00F66817">
        <w:rPr>
          <w:sz w:val="28"/>
        </w:rPr>
        <w:t>Submitted by</w:t>
      </w:r>
    </w:p>
    <w:p w14:paraId="7D076C57" w14:textId="77777777" w:rsidR="003009DC" w:rsidRPr="00F66817" w:rsidRDefault="003009DC" w:rsidP="00F77A19">
      <w:pPr>
        <w:ind w:left="-851" w:right="-999"/>
        <w:jc w:val="center"/>
        <w:rPr>
          <w:sz w:val="28"/>
        </w:rPr>
      </w:pPr>
    </w:p>
    <w:p w14:paraId="75648C99" w14:textId="77777777" w:rsidR="008E16C3" w:rsidRPr="00F66817" w:rsidRDefault="008E16C3" w:rsidP="00674D9C">
      <w:pPr>
        <w:ind w:right="-999"/>
        <w:rPr>
          <w:sz w:val="28"/>
        </w:rPr>
      </w:pPr>
    </w:p>
    <w:p w14:paraId="4CACBBEC" w14:textId="19B23483" w:rsidR="003009DC" w:rsidRPr="0041011F" w:rsidRDefault="008E16C3" w:rsidP="003009DC">
      <w:pPr>
        <w:ind w:left="-851" w:right="-999"/>
        <w:jc w:val="center"/>
        <w:rPr>
          <w:b/>
          <w:bCs/>
          <w:sz w:val="28"/>
        </w:rPr>
      </w:pPr>
      <w:r w:rsidRPr="0041011F">
        <w:rPr>
          <w:b/>
          <w:bCs/>
          <w:sz w:val="28"/>
        </w:rPr>
        <w:t>Harsh Sharma (16500122043)</w:t>
      </w:r>
    </w:p>
    <w:p w14:paraId="4F054CF4" w14:textId="77777777" w:rsidR="003009DC" w:rsidRPr="00DD1FBF" w:rsidRDefault="003009DC" w:rsidP="003009DC">
      <w:pPr>
        <w:ind w:left="-851" w:right="-999"/>
        <w:jc w:val="center"/>
        <w:rPr>
          <w:b/>
          <w:bCs/>
          <w:sz w:val="28"/>
        </w:rPr>
      </w:pPr>
    </w:p>
    <w:p w14:paraId="0F60BB2B" w14:textId="77777777" w:rsidR="003009DC" w:rsidRPr="0041011F" w:rsidRDefault="003009DC" w:rsidP="003009DC">
      <w:pPr>
        <w:ind w:left="-851" w:right="-999"/>
        <w:jc w:val="center"/>
        <w:rPr>
          <w:b/>
          <w:bCs/>
          <w:sz w:val="28"/>
        </w:rPr>
      </w:pPr>
      <w:r w:rsidRPr="0041011F">
        <w:rPr>
          <w:b/>
          <w:bCs/>
          <w:sz w:val="28"/>
        </w:rPr>
        <w:t>Md Saad Alam (16500122049)</w:t>
      </w:r>
    </w:p>
    <w:p w14:paraId="30371B87" w14:textId="77777777" w:rsidR="00541225" w:rsidRPr="0041011F" w:rsidRDefault="00541225" w:rsidP="003009DC">
      <w:pPr>
        <w:ind w:left="-851" w:right="-999"/>
        <w:jc w:val="center"/>
        <w:rPr>
          <w:b/>
          <w:bCs/>
          <w:sz w:val="28"/>
        </w:rPr>
      </w:pPr>
    </w:p>
    <w:p w14:paraId="26034B51" w14:textId="77777777" w:rsidR="00541225" w:rsidRPr="0041011F" w:rsidRDefault="00541225" w:rsidP="00541225">
      <w:pPr>
        <w:ind w:left="-851" w:right="-999"/>
        <w:jc w:val="center"/>
        <w:rPr>
          <w:b/>
          <w:bCs/>
          <w:sz w:val="28"/>
        </w:rPr>
      </w:pPr>
      <w:r w:rsidRPr="0041011F">
        <w:rPr>
          <w:b/>
          <w:bCs/>
          <w:sz w:val="28"/>
        </w:rPr>
        <w:t>Fatima Zafar Rizvi (16500122051)</w:t>
      </w:r>
    </w:p>
    <w:p w14:paraId="676D3166" w14:textId="77777777" w:rsidR="00541225" w:rsidRPr="0041011F" w:rsidRDefault="00541225" w:rsidP="00541225">
      <w:pPr>
        <w:ind w:left="-851" w:right="-999"/>
        <w:jc w:val="center"/>
        <w:rPr>
          <w:b/>
          <w:bCs/>
          <w:sz w:val="28"/>
        </w:rPr>
      </w:pPr>
    </w:p>
    <w:p w14:paraId="630D0120" w14:textId="77777777" w:rsidR="00541225" w:rsidRPr="0041011F" w:rsidRDefault="00541225" w:rsidP="00541225">
      <w:pPr>
        <w:ind w:left="-851" w:right="-999"/>
        <w:jc w:val="center"/>
        <w:rPr>
          <w:b/>
          <w:bCs/>
          <w:sz w:val="28"/>
        </w:rPr>
      </w:pPr>
      <w:r w:rsidRPr="0041011F">
        <w:rPr>
          <w:b/>
          <w:bCs/>
          <w:sz w:val="28"/>
        </w:rPr>
        <w:t>Sneha Singh (16500122061)</w:t>
      </w:r>
    </w:p>
    <w:p w14:paraId="3662D83E" w14:textId="77777777" w:rsidR="003009DC" w:rsidRPr="00F66817" w:rsidRDefault="003009DC" w:rsidP="00F77A19">
      <w:pPr>
        <w:ind w:left="-851" w:right="-999"/>
        <w:jc w:val="center"/>
        <w:rPr>
          <w:sz w:val="28"/>
        </w:rPr>
      </w:pPr>
    </w:p>
    <w:p w14:paraId="36BE91AE" w14:textId="77777777" w:rsidR="00674D9C" w:rsidRPr="00F66817" w:rsidRDefault="00674D9C" w:rsidP="00F77A19">
      <w:pPr>
        <w:ind w:left="-851" w:right="-999"/>
        <w:jc w:val="center"/>
        <w:rPr>
          <w:sz w:val="28"/>
        </w:rPr>
      </w:pPr>
    </w:p>
    <w:p w14:paraId="458B1CF6" w14:textId="77777777" w:rsidR="00C47D2D" w:rsidRPr="00F66817" w:rsidRDefault="00C47D2D" w:rsidP="00F77A19">
      <w:pPr>
        <w:ind w:left="-851" w:right="-999"/>
        <w:jc w:val="center"/>
        <w:rPr>
          <w:sz w:val="28"/>
        </w:rPr>
      </w:pPr>
    </w:p>
    <w:p w14:paraId="04E2EC47" w14:textId="76426936" w:rsidR="00C47D2D" w:rsidRPr="00F66817" w:rsidRDefault="00850018" w:rsidP="007F51E8">
      <w:pPr>
        <w:ind w:left="2029" w:right="-999" w:firstLine="1571"/>
        <w:rPr>
          <w:sz w:val="28"/>
        </w:rPr>
      </w:pPr>
      <w:r w:rsidRPr="00F66817">
        <w:rPr>
          <w:sz w:val="28"/>
        </w:rPr>
        <w:t>Group 37</w:t>
      </w:r>
    </w:p>
    <w:p w14:paraId="0902D955" w14:textId="77777777" w:rsidR="003009DC" w:rsidRPr="00F66817" w:rsidRDefault="003009DC" w:rsidP="00F77A19">
      <w:pPr>
        <w:ind w:left="-851" w:right="-999" w:firstLine="720"/>
        <w:jc w:val="center"/>
        <w:rPr>
          <w:sz w:val="28"/>
        </w:rPr>
      </w:pPr>
    </w:p>
    <w:p w14:paraId="7E4FC6BD" w14:textId="734D7F72" w:rsidR="00850018" w:rsidRPr="00F66817" w:rsidRDefault="003009DC" w:rsidP="003009DC">
      <w:pPr>
        <w:ind w:left="2880" w:right="-999"/>
        <w:rPr>
          <w:sz w:val="28"/>
        </w:rPr>
      </w:pPr>
      <w:r w:rsidRPr="00F66817">
        <w:rPr>
          <w:sz w:val="28"/>
        </w:rPr>
        <w:t xml:space="preserve">     </w:t>
      </w:r>
      <w:r w:rsidR="00850018" w:rsidRPr="00F66817">
        <w:rPr>
          <w:sz w:val="28"/>
        </w:rPr>
        <w:t>Final Year 8</w:t>
      </w:r>
      <w:r w:rsidR="00850018" w:rsidRPr="00F66817">
        <w:rPr>
          <w:sz w:val="28"/>
          <w:vertAlign w:val="superscript"/>
        </w:rPr>
        <w:t>th</w:t>
      </w:r>
      <w:r w:rsidR="00850018" w:rsidRPr="00F66817">
        <w:rPr>
          <w:sz w:val="28"/>
        </w:rPr>
        <w:t xml:space="preserve"> Semester</w:t>
      </w:r>
    </w:p>
    <w:p w14:paraId="108F0A48" w14:textId="77777777" w:rsidR="00032F92" w:rsidRPr="00F66817" w:rsidRDefault="00032F92" w:rsidP="00F77A19">
      <w:pPr>
        <w:ind w:left="-851" w:right="-999" w:firstLine="720"/>
        <w:jc w:val="center"/>
        <w:rPr>
          <w:sz w:val="28"/>
        </w:rPr>
      </w:pPr>
    </w:p>
    <w:p w14:paraId="7FDDFC2B" w14:textId="44BDD256" w:rsidR="00C47D2D" w:rsidRPr="00F66817" w:rsidRDefault="00164647" w:rsidP="00F77A19">
      <w:pPr>
        <w:ind w:left="-851" w:right="-999"/>
        <w:jc w:val="center"/>
        <w:rPr>
          <w:sz w:val="28"/>
        </w:rPr>
      </w:pPr>
      <w:r w:rsidRPr="00F66817">
        <w:rPr>
          <w:sz w:val="28"/>
        </w:rPr>
        <w:t>Ju</w:t>
      </w:r>
      <w:r w:rsidR="009B4A6C">
        <w:rPr>
          <w:sz w:val="28"/>
        </w:rPr>
        <w:t>ly</w:t>
      </w:r>
      <w:r w:rsidRPr="00F66817">
        <w:rPr>
          <w:sz w:val="28"/>
        </w:rPr>
        <w:t>, 2026</w:t>
      </w:r>
    </w:p>
    <w:p w14:paraId="021FEB9F" w14:textId="77777777" w:rsidR="00C47D2D" w:rsidRPr="00F66817" w:rsidRDefault="00C47D2D" w:rsidP="005F5B52">
      <w:pPr>
        <w:ind w:left="-851" w:right="-999"/>
        <w:jc w:val="center"/>
        <w:rPr>
          <w:sz w:val="28"/>
        </w:rPr>
      </w:pPr>
    </w:p>
    <w:p w14:paraId="1D9ED8C1" w14:textId="77777777" w:rsidR="00C47D2D" w:rsidRPr="00B30985" w:rsidRDefault="00C47D2D" w:rsidP="005F5B52">
      <w:pPr>
        <w:ind w:left="-851" w:right="-999"/>
        <w:jc w:val="center"/>
        <w:rPr>
          <w:b/>
          <w:bCs/>
          <w:sz w:val="28"/>
        </w:rPr>
      </w:pPr>
      <w:r w:rsidRPr="00B30985">
        <w:rPr>
          <w:b/>
          <w:bCs/>
          <w:sz w:val="28"/>
        </w:rPr>
        <w:t>Submitted for the partial fulfillment for the degree of Bachelor of Technology in Computer Science and Engineering</w:t>
      </w:r>
    </w:p>
    <w:p w14:paraId="5692FE73" w14:textId="77777777" w:rsidR="00C47D2D" w:rsidRPr="00B30985" w:rsidRDefault="00C47D2D" w:rsidP="00B26258">
      <w:pPr>
        <w:ind w:right="-999"/>
        <w:rPr>
          <w:b/>
          <w:bCs/>
          <w:sz w:val="28"/>
        </w:rPr>
      </w:pPr>
    </w:p>
    <w:p w14:paraId="60387697" w14:textId="77777777" w:rsidR="00C47D2D" w:rsidRPr="00F66817" w:rsidRDefault="00C47D2D" w:rsidP="005F5B52">
      <w:pPr>
        <w:ind w:left="-851" w:right="-999"/>
        <w:jc w:val="center"/>
        <w:rPr>
          <w:sz w:val="28"/>
        </w:rPr>
      </w:pPr>
    </w:p>
    <w:p w14:paraId="712A5F83" w14:textId="77777777" w:rsidR="00C47D2D" w:rsidRPr="00F66817" w:rsidRDefault="00C47D2D" w:rsidP="005F5B52">
      <w:pPr>
        <w:ind w:left="-851" w:right="-999"/>
        <w:jc w:val="center"/>
        <w:rPr>
          <w:noProof/>
          <w:sz w:val="20"/>
          <w:szCs w:val="20"/>
        </w:rPr>
      </w:pPr>
    </w:p>
    <w:p w14:paraId="019F0A92" w14:textId="77777777" w:rsidR="00C47D2D" w:rsidRPr="00F66817" w:rsidRDefault="00C47D2D" w:rsidP="005F5B52">
      <w:pPr>
        <w:ind w:left="-851" w:right="-999"/>
        <w:jc w:val="center"/>
        <w:rPr>
          <w:noProof/>
          <w:sz w:val="28"/>
        </w:rPr>
      </w:pPr>
      <w:r w:rsidRPr="00F66817">
        <w:rPr>
          <w:noProof/>
          <w:sz w:val="20"/>
          <w:szCs w:val="20"/>
        </w:rPr>
        <w:drawing>
          <wp:inline distT="0" distB="0" distL="0" distR="0" wp14:anchorId="0FFB03CA" wp14:editId="0D1FB21A">
            <wp:extent cx="1280160" cy="1195986"/>
            <wp:effectExtent l="0" t="0" r="0" b="4445"/>
            <wp:docPr id="2" name="Picture 1" descr="C:\Users\admin\Downloads\TMSL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TMSL 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2036" cy="1235108"/>
                    </a:xfrm>
                    <a:prstGeom prst="rect">
                      <a:avLst/>
                    </a:prstGeom>
                    <a:noFill/>
                    <a:ln>
                      <a:noFill/>
                    </a:ln>
                  </pic:spPr>
                </pic:pic>
              </a:graphicData>
            </a:graphic>
          </wp:inline>
        </w:drawing>
      </w:r>
    </w:p>
    <w:p w14:paraId="4D653EC2" w14:textId="77777777" w:rsidR="00C47D2D" w:rsidRPr="00F66817" w:rsidRDefault="00C47D2D" w:rsidP="005F5B52">
      <w:pPr>
        <w:ind w:left="-851" w:right="-999"/>
        <w:jc w:val="center"/>
        <w:rPr>
          <w:noProof/>
          <w:sz w:val="28"/>
        </w:rPr>
      </w:pPr>
    </w:p>
    <w:p w14:paraId="40256967" w14:textId="77777777" w:rsidR="00B36EC1" w:rsidRPr="00F66817" w:rsidRDefault="00C47D2D" w:rsidP="005F5B52">
      <w:pPr>
        <w:ind w:left="-851" w:right="-999"/>
        <w:jc w:val="center"/>
        <w:rPr>
          <w:noProof/>
          <w:sz w:val="28"/>
        </w:rPr>
      </w:pPr>
      <w:r w:rsidRPr="00F66817">
        <w:rPr>
          <w:sz w:val="28"/>
        </w:rPr>
        <w:t>Techno Main Salt Lake,</w:t>
      </w:r>
    </w:p>
    <w:p w14:paraId="764959F3" w14:textId="77777777" w:rsidR="00C47D2D" w:rsidRPr="00F66817" w:rsidRDefault="00C47D2D" w:rsidP="005F5B52">
      <w:pPr>
        <w:ind w:left="-851" w:right="-999"/>
        <w:jc w:val="center"/>
        <w:rPr>
          <w:noProof/>
          <w:sz w:val="28"/>
        </w:rPr>
      </w:pPr>
      <w:r w:rsidRPr="00F66817">
        <w:rPr>
          <w:sz w:val="28"/>
        </w:rPr>
        <w:t xml:space="preserve">EM 4/1, </w:t>
      </w:r>
      <w:proofErr w:type="spellStart"/>
      <w:r w:rsidRPr="00F66817">
        <w:rPr>
          <w:sz w:val="28"/>
        </w:rPr>
        <w:t>SaltLake</w:t>
      </w:r>
      <w:proofErr w:type="spellEnd"/>
      <w:r w:rsidRPr="00F66817">
        <w:rPr>
          <w:sz w:val="28"/>
        </w:rPr>
        <w:t>, Sector V, Kolkata – 700 091</w:t>
      </w:r>
    </w:p>
    <w:p w14:paraId="770CAEB1" w14:textId="77777777" w:rsidR="00C47D2D" w:rsidRPr="00F66817" w:rsidRDefault="00C47D2D" w:rsidP="005F5B52">
      <w:pPr>
        <w:ind w:left="-851" w:right="-999"/>
        <w:jc w:val="both"/>
      </w:pPr>
    </w:p>
    <w:p w14:paraId="3C96C066" w14:textId="77777777" w:rsidR="00C47D2D" w:rsidRPr="00F66817" w:rsidRDefault="00C47D2D" w:rsidP="005F5B52">
      <w:pPr>
        <w:pStyle w:val="Heading2"/>
        <w:numPr>
          <w:ilvl w:val="0"/>
          <w:numId w:val="0"/>
        </w:numPr>
        <w:ind w:left="-851" w:right="-999"/>
        <w:rPr>
          <w:b/>
          <w:bCs/>
          <w:sz w:val="28"/>
          <w:szCs w:val="28"/>
        </w:rPr>
      </w:pPr>
    </w:p>
    <w:p w14:paraId="7E5FEBE2" w14:textId="77777777" w:rsidR="00C47D2D" w:rsidRPr="00F66817" w:rsidRDefault="00C47D2D" w:rsidP="005F5B52">
      <w:pPr>
        <w:pStyle w:val="Heading2"/>
        <w:numPr>
          <w:ilvl w:val="0"/>
          <w:numId w:val="0"/>
        </w:numPr>
        <w:ind w:left="-851" w:right="-999"/>
        <w:rPr>
          <w:b/>
          <w:bCs/>
          <w:sz w:val="28"/>
          <w:szCs w:val="28"/>
        </w:rPr>
      </w:pPr>
    </w:p>
    <w:p w14:paraId="40E92D58" w14:textId="77777777" w:rsidR="00C47D2D" w:rsidRPr="00F66817" w:rsidRDefault="00C47D2D" w:rsidP="005F5B52">
      <w:pPr>
        <w:pStyle w:val="Heading2"/>
        <w:numPr>
          <w:ilvl w:val="0"/>
          <w:numId w:val="0"/>
        </w:numPr>
        <w:ind w:left="-851" w:right="-999"/>
        <w:rPr>
          <w:b/>
          <w:bCs/>
          <w:sz w:val="28"/>
          <w:szCs w:val="28"/>
        </w:rPr>
      </w:pPr>
    </w:p>
    <w:p w14:paraId="4C7D66B4" w14:textId="77777777" w:rsidR="00C47D2D" w:rsidRPr="00F66817" w:rsidRDefault="00C47D2D" w:rsidP="005F5B52">
      <w:pPr>
        <w:pStyle w:val="Heading2"/>
        <w:numPr>
          <w:ilvl w:val="0"/>
          <w:numId w:val="0"/>
        </w:numPr>
        <w:ind w:left="-851" w:right="-999"/>
        <w:rPr>
          <w:b/>
          <w:bCs/>
          <w:sz w:val="28"/>
          <w:szCs w:val="28"/>
        </w:rPr>
      </w:pPr>
    </w:p>
    <w:p w14:paraId="01D9EA26" w14:textId="77777777" w:rsidR="00C47D2D" w:rsidRPr="00F66817" w:rsidRDefault="00C47D2D" w:rsidP="005F5B52">
      <w:pPr>
        <w:pStyle w:val="Heading2"/>
        <w:numPr>
          <w:ilvl w:val="0"/>
          <w:numId w:val="0"/>
        </w:numPr>
        <w:ind w:left="-851" w:right="-999"/>
        <w:rPr>
          <w:b/>
          <w:bCs/>
          <w:sz w:val="28"/>
          <w:szCs w:val="28"/>
        </w:rPr>
      </w:pPr>
    </w:p>
    <w:p w14:paraId="1FF876B8" w14:textId="77777777" w:rsidR="00C47D2D" w:rsidRPr="00F66817" w:rsidRDefault="00C47D2D" w:rsidP="005F5B52">
      <w:pPr>
        <w:pStyle w:val="Heading2"/>
        <w:numPr>
          <w:ilvl w:val="0"/>
          <w:numId w:val="0"/>
        </w:numPr>
        <w:ind w:left="-851" w:right="-999"/>
        <w:rPr>
          <w:b/>
          <w:bCs/>
          <w:sz w:val="28"/>
          <w:szCs w:val="28"/>
        </w:rPr>
      </w:pPr>
    </w:p>
    <w:p w14:paraId="30B69AB5" w14:textId="77777777" w:rsidR="004826CB" w:rsidRPr="00F66817" w:rsidRDefault="004826CB" w:rsidP="004826CB"/>
    <w:p w14:paraId="19EF2C31" w14:textId="77777777" w:rsidR="00C47D2D" w:rsidRPr="00F66817" w:rsidRDefault="00C47D2D" w:rsidP="005F5B52">
      <w:pPr>
        <w:ind w:left="-851" w:right="-999"/>
        <w:jc w:val="center"/>
        <w:rPr>
          <w:b/>
          <w:bCs/>
          <w:sz w:val="28"/>
          <w:szCs w:val="28"/>
          <w:u w:val="single"/>
        </w:rPr>
      </w:pPr>
      <w:r w:rsidRPr="00F66817">
        <w:rPr>
          <w:b/>
          <w:bCs/>
          <w:sz w:val="28"/>
          <w:szCs w:val="28"/>
          <w:u w:val="single"/>
        </w:rPr>
        <w:t>CERTIFICATE</w:t>
      </w:r>
    </w:p>
    <w:p w14:paraId="077F18E3" w14:textId="77777777" w:rsidR="00C47D2D" w:rsidRPr="00F66817" w:rsidRDefault="00C47D2D" w:rsidP="005F5B52">
      <w:pPr>
        <w:ind w:left="-851" w:right="-999"/>
        <w:jc w:val="both"/>
      </w:pPr>
    </w:p>
    <w:p w14:paraId="31EA8213" w14:textId="77777777" w:rsidR="00C47D2D" w:rsidRPr="00F66817" w:rsidRDefault="00C47D2D" w:rsidP="005F5B52">
      <w:pPr>
        <w:ind w:left="-851" w:right="-999"/>
        <w:jc w:val="both"/>
      </w:pPr>
    </w:p>
    <w:p w14:paraId="0C8CE2EE" w14:textId="2F0D1570" w:rsidR="00C47D2D" w:rsidRPr="00F66817" w:rsidRDefault="00C47D2D" w:rsidP="005F5B52">
      <w:pPr>
        <w:pStyle w:val="BodyText"/>
        <w:ind w:left="-851" w:right="-999"/>
      </w:pPr>
      <w:r w:rsidRPr="00F66817">
        <w:t xml:space="preserve">This is to certify that the project entitled </w:t>
      </w:r>
      <w:r w:rsidRPr="00F66817">
        <w:rPr>
          <w:b/>
          <w:bCs/>
        </w:rPr>
        <w:t>“</w:t>
      </w:r>
      <w:r w:rsidR="00165246" w:rsidRPr="00F66817">
        <w:rPr>
          <w:b/>
          <w:bCs/>
        </w:rPr>
        <w:t>Hate Speech Detection</w:t>
      </w:r>
      <w:r w:rsidRPr="00F66817">
        <w:rPr>
          <w:b/>
          <w:bCs/>
        </w:rPr>
        <w:t>”</w:t>
      </w:r>
      <w:r w:rsidRPr="00F66817">
        <w:t xml:space="preserve"> prepared by </w:t>
      </w:r>
      <w:r w:rsidR="003009DC" w:rsidRPr="00F66817">
        <w:rPr>
          <w:b/>
          <w:bCs/>
        </w:rPr>
        <w:t xml:space="preserve">Harsh Sharma (16500122043), </w:t>
      </w:r>
      <w:r w:rsidR="00165246" w:rsidRPr="00F66817">
        <w:rPr>
          <w:b/>
          <w:bCs/>
        </w:rPr>
        <w:t xml:space="preserve">Fatima Zafar Rizvi (16500122051), </w:t>
      </w:r>
      <w:r w:rsidR="003009DC" w:rsidRPr="00F66817">
        <w:rPr>
          <w:b/>
          <w:bCs/>
        </w:rPr>
        <w:t xml:space="preserve">Md Saad Alam (16500122049) </w:t>
      </w:r>
      <w:r w:rsidR="00165246" w:rsidRPr="00F66817">
        <w:rPr>
          <w:b/>
          <w:bCs/>
        </w:rPr>
        <w:t>and Sneha Singh (16500122061)</w:t>
      </w:r>
      <w:r w:rsidRPr="00F66817">
        <w:t xml:space="preserve"> of </w:t>
      </w:r>
      <w:proofErr w:type="spellStart"/>
      <w:proofErr w:type="gramStart"/>
      <w:r w:rsidRPr="00F66817">
        <w:t>B.Tech</w:t>
      </w:r>
      <w:proofErr w:type="spellEnd"/>
      <w:proofErr w:type="gramEnd"/>
      <w:r w:rsidRPr="00F66817">
        <w:t xml:space="preserve"> (Computer Science &amp; Engineering), Final Year, has been done according to the regulations of the Degree of Bachelor of Technology in Computer Science &amp; Engineering. The candidates have fulfilled the requirements for the submission of the project report.</w:t>
      </w:r>
    </w:p>
    <w:p w14:paraId="13EA77A4" w14:textId="77777777" w:rsidR="00C47D2D" w:rsidRPr="00F66817" w:rsidRDefault="00C47D2D" w:rsidP="005F5B52">
      <w:pPr>
        <w:pStyle w:val="BodyText"/>
        <w:ind w:left="-851" w:right="-999"/>
      </w:pPr>
    </w:p>
    <w:p w14:paraId="24FC8461" w14:textId="77777777" w:rsidR="00C47D2D" w:rsidRPr="00F66817" w:rsidRDefault="00C47D2D" w:rsidP="005F5B52">
      <w:pPr>
        <w:pStyle w:val="BodyText"/>
        <w:ind w:left="-851" w:right="-999"/>
      </w:pPr>
      <w:r w:rsidRPr="00F66817">
        <w:t>It is to be understood that, the undersigned does not necessarily endorse any statement made, opinion expressed or conclusion drawn thereof, but approves the report only for the purpose for which it has been submitted.</w:t>
      </w:r>
    </w:p>
    <w:p w14:paraId="066F40C1" w14:textId="77777777" w:rsidR="00C47D2D" w:rsidRPr="00F66817" w:rsidRDefault="00C47D2D" w:rsidP="005F5B52">
      <w:pPr>
        <w:pStyle w:val="BodyText"/>
        <w:ind w:left="-851" w:right="-999"/>
      </w:pPr>
    </w:p>
    <w:p w14:paraId="7513D279" w14:textId="77777777" w:rsidR="00C47D2D" w:rsidRPr="00F66817" w:rsidRDefault="00C47D2D" w:rsidP="005F5B52">
      <w:pPr>
        <w:pStyle w:val="BodyText"/>
        <w:ind w:left="-851" w:right="-999"/>
      </w:pPr>
    </w:p>
    <w:p w14:paraId="147E6C2A" w14:textId="77777777" w:rsidR="00C47D2D" w:rsidRPr="00F66817" w:rsidRDefault="00C47D2D" w:rsidP="005F5B52">
      <w:pPr>
        <w:pStyle w:val="BodyText"/>
        <w:ind w:left="-851" w:right="-999"/>
      </w:pPr>
    </w:p>
    <w:p w14:paraId="510832A4" w14:textId="77777777" w:rsidR="00C47D2D" w:rsidRPr="00F66817" w:rsidRDefault="00C47D2D" w:rsidP="005F5B52">
      <w:pPr>
        <w:pStyle w:val="BodyText"/>
        <w:ind w:left="-851" w:right="-999"/>
      </w:pPr>
    </w:p>
    <w:p w14:paraId="428B9DF0" w14:textId="0FEA1105" w:rsidR="00C47D2D" w:rsidRPr="00F66817" w:rsidRDefault="008D257F" w:rsidP="005F5B52">
      <w:pPr>
        <w:pStyle w:val="BodyText"/>
        <w:ind w:left="-851" w:right="-999"/>
      </w:pPr>
      <w:r w:rsidRPr="00F66817">
        <w:t xml:space="preserve">   </w:t>
      </w:r>
      <w:r w:rsidR="00C47D2D" w:rsidRPr="00F66817">
        <w:t>--------------------------------------------</w:t>
      </w:r>
      <w:r w:rsidR="00C47D2D" w:rsidRPr="00F66817">
        <w:tab/>
        <w:t xml:space="preserve">         </w:t>
      </w:r>
      <w:r w:rsidRPr="00F66817">
        <w:t xml:space="preserve"> </w:t>
      </w:r>
      <w:r w:rsidR="00883E74" w:rsidRPr="00F66817">
        <w:t xml:space="preserve">                                   </w:t>
      </w:r>
      <w:r w:rsidRPr="00F66817">
        <w:t xml:space="preserve">  </w:t>
      </w:r>
      <w:r w:rsidR="00C47D2D" w:rsidRPr="00F66817">
        <w:t xml:space="preserve">--------------------------------------------      </w:t>
      </w:r>
    </w:p>
    <w:p w14:paraId="0136CA4C" w14:textId="77B02CA6" w:rsidR="00C47D2D" w:rsidRPr="00F66817" w:rsidRDefault="00C47D2D" w:rsidP="005F5B52">
      <w:pPr>
        <w:pStyle w:val="BodyText"/>
        <w:ind w:left="-851" w:right="-999"/>
      </w:pPr>
      <w:r w:rsidRPr="00F66817">
        <w:t xml:space="preserve">      (Signature of the Internal Guide)</w:t>
      </w:r>
      <w:r w:rsidRPr="00F66817">
        <w:tab/>
      </w:r>
      <w:r w:rsidRPr="00F66817">
        <w:tab/>
        <w:t xml:space="preserve">                   </w:t>
      </w:r>
      <w:r w:rsidR="00883E74" w:rsidRPr="00F66817">
        <w:t xml:space="preserve">                       </w:t>
      </w:r>
      <w:proofErr w:type="gramStart"/>
      <w:r w:rsidR="00883E74" w:rsidRPr="00F66817">
        <w:t xml:space="preserve">  </w:t>
      </w:r>
      <w:r w:rsidRPr="00F66817">
        <w:t xml:space="preserve"> (</w:t>
      </w:r>
      <w:proofErr w:type="gramEnd"/>
      <w:r w:rsidRPr="00F66817">
        <w:t>Signature of the HOD)</w:t>
      </w:r>
    </w:p>
    <w:p w14:paraId="2DFB6B60" w14:textId="77777777" w:rsidR="00C47D2D" w:rsidRPr="00F66817" w:rsidRDefault="00C47D2D" w:rsidP="005F5B52">
      <w:pPr>
        <w:pStyle w:val="BodyText"/>
        <w:ind w:left="-851" w:right="-999"/>
      </w:pPr>
    </w:p>
    <w:p w14:paraId="21530A56" w14:textId="77777777" w:rsidR="00C47D2D" w:rsidRPr="00F66817" w:rsidRDefault="00C47D2D" w:rsidP="005F5B52">
      <w:pPr>
        <w:pStyle w:val="BodyText"/>
        <w:ind w:left="-851" w:right="-999"/>
      </w:pPr>
    </w:p>
    <w:p w14:paraId="09C036A9" w14:textId="77777777" w:rsidR="008D257F" w:rsidRPr="00F66817" w:rsidRDefault="008D257F" w:rsidP="005F5B52">
      <w:pPr>
        <w:pStyle w:val="BodyText"/>
        <w:ind w:left="-851" w:right="-999"/>
      </w:pPr>
    </w:p>
    <w:p w14:paraId="2DFDB013" w14:textId="77777777" w:rsidR="008D257F" w:rsidRPr="00F66817" w:rsidRDefault="008D257F" w:rsidP="005F5B52">
      <w:pPr>
        <w:pStyle w:val="BodyText"/>
        <w:ind w:left="-851" w:right="-999"/>
      </w:pPr>
    </w:p>
    <w:p w14:paraId="78588D59" w14:textId="77777777" w:rsidR="008D257F" w:rsidRPr="00F66817" w:rsidRDefault="008D257F" w:rsidP="005F5B52">
      <w:pPr>
        <w:pStyle w:val="BodyText"/>
        <w:ind w:left="-851" w:right="-999"/>
      </w:pPr>
    </w:p>
    <w:p w14:paraId="7833799D" w14:textId="77777777" w:rsidR="008D257F" w:rsidRPr="00F66817" w:rsidRDefault="008D257F" w:rsidP="005F5B52">
      <w:pPr>
        <w:pStyle w:val="BodyText"/>
        <w:ind w:left="-851" w:right="-999"/>
      </w:pPr>
    </w:p>
    <w:p w14:paraId="69CD8261" w14:textId="77777777" w:rsidR="008D257F" w:rsidRPr="00F66817" w:rsidRDefault="008D257F" w:rsidP="005F5B52">
      <w:pPr>
        <w:pStyle w:val="BodyText"/>
        <w:ind w:left="-851" w:right="-999"/>
      </w:pPr>
    </w:p>
    <w:p w14:paraId="0C0FB74E" w14:textId="77777777" w:rsidR="008D257F" w:rsidRPr="00F66817" w:rsidRDefault="008D257F" w:rsidP="005F5B52">
      <w:pPr>
        <w:pStyle w:val="BodyText"/>
        <w:ind w:left="-851" w:right="-999"/>
      </w:pPr>
    </w:p>
    <w:p w14:paraId="2F3F6B4F" w14:textId="36CCC271" w:rsidR="008D257F" w:rsidRPr="00F66817" w:rsidRDefault="00B16779" w:rsidP="0041011F">
      <w:pPr>
        <w:pStyle w:val="BodyText"/>
        <w:ind w:left="-851" w:right="-999"/>
      </w:pPr>
      <w:r w:rsidRPr="00F66817">
        <w:t xml:space="preserve">   </w:t>
      </w:r>
      <w:r w:rsidR="008D257F" w:rsidRPr="00F66817">
        <w:tab/>
        <w:t xml:space="preserve">            </w:t>
      </w:r>
      <w:r w:rsidRPr="00F66817">
        <w:tab/>
        <w:t xml:space="preserve">       </w:t>
      </w:r>
      <w:r w:rsidR="00824BE6" w:rsidRPr="00F66817">
        <w:t xml:space="preserve">             </w:t>
      </w:r>
    </w:p>
    <w:p w14:paraId="2F0493F6" w14:textId="77777777" w:rsidR="008D257F" w:rsidRPr="00F66817" w:rsidRDefault="008D257F" w:rsidP="005F5B52">
      <w:pPr>
        <w:pStyle w:val="BodyText"/>
        <w:ind w:left="-851" w:right="-999"/>
      </w:pPr>
    </w:p>
    <w:p w14:paraId="5DAD0B2C" w14:textId="77777777" w:rsidR="00C47D2D" w:rsidRPr="00F66817" w:rsidRDefault="00C47D2D" w:rsidP="005F5B52">
      <w:pPr>
        <w:pStyle w:val="BodyText"/>
        <w:ind w:left="-851" w:right="-999"/>
      </w:pPr>
    </w:p>
    <w:p w14:paraId="529289C6" w14:textId="77777777" w:rsidR="00C47D2D" w:rsidRPr="00F66817" w:rsidRDefault="00C47D2D" w:rsidP="005F5B52">
      <w:pPr>
        <w:pStyle w:val="BodyText"/>
        <w:ind w:left="-851" w:right="-999"/>
      </w:pPr>
    </w:p>
    <w:p w14:paraId="5ABC5542" w14:textId="77777777" w:rsidR="00C47D2D" w:rsidRPr="00F66817" w:rsidRDefault="00C47D2D" w:rsidP="005F5B52">
      <w:pPr>
        <w:pStyle w:val="BodyText"/>
        <w:ind w:left="-851" w:right="-999"/>
      </w:pPr>
    </w:p>
    <w:p w14:paraId="061FA723" w14:textId="77777777" w:rsidR="00C47D2D" w:rsidRPr="00F66817" w:rsidRDefault="00C47D2D" w:rsidP="005F5B52">
      <w:pPr>
        <w:pStyle w:val="BodyText"/>
        <w:ind w:left="-851" w:right="-999"/>
      </w:pPr>
    </w:p>
    <w:p w14:paraId="075B9B3F" w14:textId="77777777" w:rsidR="00C47D2D" w:rsidRPr="00F66817" w:rsidRDefault="00C47D2D" w:rsidP="005F5B52">
      <w:pPr>
        <w:pStyle w:val="BodyText"/>
        <w:ind w:left="-851" w:right="-999"/>
      </w:pPr>
    </w:p>
    <w:p w14:paraId="605F75D5" w14:textId="77777777" w:rsidR="00C47D2D" w:rsidRPr="00F66817" w:rsidRDefault="00C47D2D" w:rsidP="005F5B52">
      <w:pPr>
        <w:pStyle w:val="BodyText"/>
        <w:ind w:left="-851" w:right="-999"/>
      </w:pPr>
    </w:p>
    <w:p w14:paraId="49386430" w14:textId="77777777" w:rsidR="00C47D2D" w:rsidRPr="00F66817" w:rsidRDefault="00C47D2D" w:rsidP="005F5B52">
      <w:pPr>
        <w:pStyle w:val="BodyText"/>
        <w:ind w:left="-851" w:right="-999"/>
      </w:pPr>
    </w:p>
    <w:p w14:paraId="1368704A" w14:textId="331CC3E5" w:rsidR="00C47D2D" w:rsidRPr="00F66817" w:rsidRDefault="00FA0217" w:rsidP="005F5B52">
      <w:pPr>
        <w:ind w:left="-851" w:right="-999"/>
        <w:jc w:val="both"/>
        <w:rPr>
          <w:sz w:val="28"/>
          <w:szCs w:val="28"/>
        </w:rPr>
      </w:pPr>
      <w:r w:rsidRPr="00F66817">
        <w:rPr>
          <w:sz w:val="28"/>
          <w:szCs w:val="28"/>
        </w:rPr>
        <w:t xml:space="preserve">                </w:t>
      </w:r>
      <w:r w:rsidR="00C47D2D" w:rsidRPr="00F66817">
        <w:rPr>
          <w:sz w:val="28"/>
          <w:szCs w:val="28"/>
        </w:rPr>
        <w:t>--------------------------------------------------------------------------------------------</w:t>
      </w:r>
    </w:p>
    <w:p w14:paraId="28A87B1C" w14:textId="77777777" w:rsidR="00C47D2D" w:rsidRPr="00F66817" w:rsidRDefault="00C47D2D" w:rsidP="005F5B52">
      <w:pPr>
        <w:ind w:left="-851" w:right="-999"/>
        <w:jc w:val="center"/>
        <w:rPr>
          <w:sz w:val="22"/>
          <w:szCs w:val="22"/>
        </w:rPr>
      </w:pPr>
      <w:r w:rsidRPr="00F66817">
        <w:rPr>
          <w:sz w:val="22"/>
          <w:szCs w:val="22"/>
        </w:rPr>
        <w:t>DEPARTMENT OF COMPUTER SCIENCE AND ENGINEERING</w:t>
      </w:r>
    </w:p>
    <w:p w14:paraId="6287ABCC" w14:textId="4F313274" w:rsidR="00C47D2D" w:rsidRPr="00F66817" w:rsidRDefault="00FA0217" w:rsidP="005F5B52">
      <w:pPr>
        <w:ind w:left="-851" w:right="-999"/>
        <w:rPr>
          <w:sz w:val="28"/>
          <w:szCs w:val="28"/>
        </w:rPr>
      </w:pPr>
      <w:r w:rsidRPr="00F66817">
        <w:rPr>
          <w:sz w:val="28"/>
          <w:szCs w:val="28"/>
        </w:rPr>
        <w:t xml:space="preserve">                </w:t>
      </w:r>
      <w:r w:rsidR="00C47D2D" w:rsidRPr="00F66817">
        <w:rPr>
          <w:sz w:val="28"/>
          <w:szCs w:val="28"/>
        </w:rPr>
        <w:t>--------------------------------------------------------------------------------------------</w:t>
      </w:r>
    </w:p>
    <w:p w14:paraId="09D6AE05" w14:textId="77777777" w:rsidR="00B16779" w:rsidRPr="00F66817" w:rsidRDefault="00B16779" w:rsidP="005F5B52">
      <w:pPr>
        <w:ind w:left="-851" w:right="-999"/>
        <w:rPr>
          <w:sz w:val="32"/>
          <w:szCs w:val="32"/>
        </w:rPr>
      </w:pPr>
    </w:p>
    <w:p w14:paraId="0BDEA16E" w14:textId="77777777" w:rsidR="00C47D2D" w:rsidRPr="00F66817" w:rsidRDefault="00C47D2D" w:rsidP="005F5B52">
      <w:pPr>
        <w:pStyle w:val="BodyText"/>
        <w:ind w:left="-851" w:right="-999"/>
      </w:pPr>
    </w:p>
    <w:p w14:paraId="76E3A17E" w14:textId="77777777" w:rsidR="00C47D2D" w:rsidRPr="00F66817" w:rsidRDefault="00C47D2D" w:rsidP="005F5B52">
      <w:pPr>
        <w:pStyle w:val="BodyText"/>
        <w:ind w:left="-851" w:right="-999"/>
      </w:pPr>
    </w:p>
    <w:p w14:paraId="15B7693E" w14:textId="77777777" w:rsidR="00C47D2D" w:rsidRPr="00F66817" w:rsidRDefault="00C47D2D" w:rsidP="005F5B52">
      <w:pPr>
        <w:pStyle w:val="BodyText"/>
        <w:ind w:left="-851" w:right="-999"/>
      </w:pPr>
    </w:p>
    <w:p w14:paraId="384D3CC6" w14:textId="77777777" w:rsidR="00C47D2D" w:rsidRPr="00F66817" w:rsidRDefault="00C47D2D" w:rsidP="005F5B52">
      <w:pPr>
        <w:pStyle w:val="BodyText"/>
        <w:ind w:left="-851" w:right="-999"/>
      </w:pPr>
    </w:p>
    <w:p w14:paraId="06215C30" w14:textId="77777777" w:rsidR="00C47D2D" w:rsidRPr="00F66817" w:rsidRDefault="00C47D2D" w:rsidP="005F5B52">
      <w:pPr>
        <w:pStyle w:val="BodyText"/>
        <w:ind w:left="-851" w:right="-999"/>
      </w:pPr>
    </w:p>
    <w:p w14:paraId="48DA5243" w14:textId="77777777" w:rsidR="00C47D2D" w:rsidRPr="00F66817" w:rsidRDefault="00C47D2D" w:rsidP="005F5B52">
      <w:pPr>
        <w:pStyle w:val="BodyText"/>
        <w:ind w:left="-851" w:right="-999"/>
      </w:pPr>
    </w:p>
    <w:p w14:paraId="7A92B059" w14:textId="77777777" w:rsidR="00C47D2D" w:rsidRPr="00F66817" w:rsidRDefault="00C47D2D" w:rsidP="005F5B52">
      <w:pPr>
        <w:pStyle w:val="BodyText"/>
        <w:ind w:left="-851" w:right="-999"/>
      </w:pPr>
    </w:p>
    <w:p w14:paraId="688448A1" w14:textId="77777777" w:rsidR="00C47D2D" w:rsidRPr="00F66817" w:rsidRDefault="00C47D2D" w:rsidP="005F5B52">
      <w:pPr>
        <w:pStyle w:val="BodyText"/>
        <w:ind w:left="-851" w:right="-999"/>
      </w:pPr>
    </w:p>
    <w:p w14:paraId="35E343E5" w14:textId="77777777" w:rsidR="00C47D2D" w:rsidRPr="00F66817" w:rsidRDefault="00C47D2D" w:rsidP="005F5B52">
      <w:pPr>
        <w:ind w:left="-851" w:right="-999"/>
      </w:pPr>
    </w:p>
    <w:p w14:paraId="6AB0883F" w14:textId="77777777" w:rsidR="00C47D2D" w:rsidRPr="00F66817" w:rsidRDefault="00C47D2D" w:rsidP="005F5B52">
      <w:pPr>
        <w:ind w:left="-851" w:right="-999"/>
        <w:jc w:val="center"/>
        <w:rPr>
          <w:b/>
          <w:bCs/>
          <w:sz w:val="28"/>
          <w:szCs w:val="28"/>
          <w:u w:val="single"/>
        </w:rPr>
      </w:pPr>
      <w:r w:rsidRPr="00F66817">
        <w:rPr>
          <w:b/>
          <w:bCs/>
          <w:sz w:val="28"/>
          <w:szCs w:val="28"/>
          <w:u w:val="single"/>
        </w:rPr>
        <w:t>ACKNOWLEDGEMENT</w:t>
      </w:r>
    </w:p>
    <w:p w14:paraId="1167D3D9" w14:textId="77777777" w:rsidR="00C47D2D" w:rsidRPr="00F66817" w:rsidRDefault="00C47D2D" w:rsidP="005F5B52">
      <w:pPr>
        <w:ind w:left="-851" w:right="-999"/>
        <w:jc w:val="center"/>
      </w:pPr>
    </w:p>
    <w:p w14:paraId="5736E214" w14:textId="77777777" w:rsidR="00C47D2D" w:rsidRPr="00F66817" w:rsidRDefault="00C47D2D" w:rsidP="005F5B52">
      <w:pPr>
        <w:ind w:left="-851" w:right="-999"/>
        <w:jc w:val="center"/>
      </w:pPr>
    </w:p>
    <w:p w14:paraId="6F8C0695" w14:textId="77777777" w:rsidR="00C47D2D" w:rsidRPr="00F66817" w:rsidRDefault="00C47D2D" w:rsidP="005F5B52">
      <w:pPr>
        <w:pStyle w:val="BodyText"/>
        <w:ind w:left="-851" w:right="-999"/>
      </w:pPr>
      <w:r w:rsidRPr="00F66817">
        <w:t xml:space="preserve">We would like to express our sincere gratitude to our </w:t>
      </w:r>
      <w:r w:rsidR="009568EC" w:rsidRPr="00F66817">
        <w:t>project guide</w:t>
      </w:r>
      <w:r w:rsidRPr="00F66817">
        <w:t xml:space="preserve"> </w:t>
      </w:r>
      <w:r w:rsidR="00A216DE" w:rsidRPr="00F66817">
        <w:t>in</w:t>
      </w:r>
      <w:r w:rsidRPr="00F66817">
        <w:t xml:space="preserve"> the department of Computer Science and Engineering. We are extremely thankful for the keen interest he / she took in advising us, for the books and reference materials provided for the moral support extended to us.</w:t>
      </w:r>
    </w:p>
    <w:p w14:paraId="69E582DA" w14:textId="77777777" w:rsidR="00C47D2D" w:rsidRPr="00F66817" w:rsidRDefault="00C47D2D" w:rsidP="005F5B52">
      <w:pPr>
        <w:ind w:left="-851" w:right="-999"/>
        <w:jc w:val="both"/>
      </w:pPr>
    </w:p>
    <w:p w14:paraId="24D9E7CC" w14:textId="77777777" w:rsidR="00C47D2D" w:rsidRPr="00F66817" w:rsidRDefault="00C47D2D" w:rsidP="005F5B52">
      <w:pPr>
        <w:ind w:left="-851" w:right="-999"/>
        <w:jc w:val="both"/>
      </w:pPr>
      <w:r w:rsidRPr="00F66817">
        <w:t>Last but not the least we convey our gratitude to all the teachers for providing us the technical skill that will always remain as our asset and to all non-teaching staffs for the gracious hospitality they offered us.</w:t>
      </w:r>
    </w:p>
    <w:p w14:paraId="569E4796" w14:textId="77777777" w:rsidR="00C47D2D" w:rsidRPr="00F66817" w:rsidRDefault="00C47D2D" w:rsidP="005F5B52">
      <w:pPr>
        <w:ind w:left="-851" w:right="-999"/>
        <w:jc w:val="both"/>
      </w:pPr>
    </w:p>
    <w:p w14:paraId="112D3477" w14:textId="77777777" w:rsidR="00C47D2D" w:rsidRPr="00F66817" w:rsidRDefault="00C47D2D" w:rsidP="005F5B52">
      <w:pPr>
        <w:ind w:left="-851" w:right="-999"/>
        <w:jc w:val="both"/>
      </w:pPr>
    </w:p>
    <w:p w14:paraId="0E426D16" w14:textId="77777777" w:rsidR="00C47D2D" w:rsidRPr="00F66817" w:rsidRDefault="00C47D2D" w:rsidP="005F5B52">
      <w:pPr>
        <w:ind w:left="-851" w:right="-999"/>
        <w:jc w:val="both"/>
      </w:pPr>
    </w:p>
    <w:p w14:paraId="255F8CC8" w14:textId="77777777" w:rsidR="00C47D2D" w:rsidRPr="00F66817" w:rsidRDefault="00C47D2D" w:rsidP="005F5B52">
      <w:pPr>
        <w:ind w:left="-851" w:right="-999"/>
        <w:jc w:val="both"/>
        <w:rPr>
          <w:b/>
          <w:bCs/>
        </w:rPr>
      </w:pPr>
      <w:r w:rsidRPr="00F66817">
        <w:rPr>
          <w:b/>
          <w:bCs/>
        </w:rPr>
        <w:t xml:space="preserve">Place: Techno </w:t>
      </w:r>
      <w:r w:rsidR="00A92AF0" w:rsidRPr="00F66817">
        <w:rPr>
          <w:b/>
          <w:bCs/>
        </w:rPr>
        <w:t>Main</w:t>
      </w:r>
      <w:r w:rsidRPr="00F66817">
        <w:rPr>
          <w:b/>
          <w:bCs/>
        </w:rPr>
        <w:t xml:space="preserve"> Salt Lake</w:t>
      </w:r>
      <w:r w:rsidRPr="00F66817">
        <w:rPr>
          <w:b/>
          <w:bCs/>
        </w:rPr>
        <w:tab/>
      </w:r>
      <w:r w:rsidRPr="00F66817">
        <w:rPr>
          <w:b/>
          <w:bCs/>
        </w:rPr>
        <w:tab/>
      </w:r>
      <w:r w:rsidRPr="00F66817">
        <w:rPr>
          <w:b/>
          <w:bCs/>
        </w:rPr>
        <w:tab/>
      </w:r>
      <w:r w:rsidRPr="00F66817">
        <w:rPr>
          <w:b/>
          <w:bCs/>
        </w:rPr>
        <w:tab/>
      </w:r>
      <w:r w:rsidRPr="00F66817">
        <w:rPr>
          <w:b/>
          <w:bCs/>
        </w:rPr>
        <w:tab/>
      </w:r>
      <w:r w:rsidRPr="00F66817">
        <w:rPr>
          <w:b/>
          <w:bCs/>
        </w:rPr>
        <w:tab/>
      </w:r>
    </w:p>
    <w:p w14:paraId="5DA89970" w14:textId="77777777" w:rsidR="00C47D2D" w:rsidRPr="00F66817" w:rsidRDefault="00C47D2D" w:rsidP="005F5B52">
      <w:pPr>
        <w:ind w:left="-851" w:right="-999"/>
        <w:jc w:val="both"/>
        <w:rPr>
          <w:b/>
          <w:bCs/>
        </w:rPr>
      </w:pPr>
    </w:p>
    <w:p w14:paraId="28135427" w14:textId="77777777" w:rsidR="00C47D2D" w:rsidRPr="00F66817" w:rsidRDefault="00C47D2D" w:rsidP="005F5B52">
      <w:pPr>
        <w:ind w:left="-851" w:right="-999"/>
        <w:jc w:val="both"/>
        <w:rPr>
          <w:b/>
          <w:bCs/>
        </w:rPr>
      </w:pPr>
      <w:r w:rsidRPr="00F66817">
        <w:rPr>
          <w:b/>
          <w:bCs/>
        </w:rPr>
        <w:t>Date:</w:t>
      </w:r>
      <w:r w:rsidRPr="00F66817">
        <w:rPr>
          <w:b/>
          <w:bCs/>
        </w:rPr>
        <w:tab/>
      </w:r>
      <w:r w:rsidRPr="00F66817">
        <w:rPr>
          <w:b/>
          <w:bCs/>
        </w:rPr>
        <w:tab/>
      </w:r>
      <w:r w:rsidRPr="00F66817">
        <w:rPr>
          <w:b/>
          <w:bCs/>
        </w:rPr>
        <w:tab/>
      </w:r>
      <w:r w:rsidRPr="00F66817">
        <w:rPr>
          <w:b/>
          <w:bCs/>
        </w:rPr>
        <w:tab/>
      </w:r>
      <w:r w:rsidRPr="00F66817">
        <w:rPr>
          <w:b/>
          <w:bCs/>
        </w:rPr>
        <w:tab/>
      </w:r>
      <w:r w:rsidRPr="00F66817">
        <w:rPr>
          <w:b/>
          <w:bCs/>
        </w:rPr>
        <w:tab/>
      </w:r>
      <w:r w:rsidRPr="00F66817">
        <w:rPr>
          <w:b/>
          <w:bCs/>
        </w:rPr>
        <w:tab/>
      </w:r>
      <w:r w:rsidRPr="00F66817">
        <w:rPr>
          <w:b/>
          <w:bCs/>
        </w:rPr>
        <w:tab/>
      </w:r>
      <w:r w:rsidRPr="00F66817">
        <w:rPr>
          <w:b/>
          <w:bCs/>
        </w:rPr>
        <w:tab/>
      </w:r>
    </w:p>
    <w:p w14:paraId="7A096248" w14:textId="77777777" w:rsidR="00F13669" w:rsidRPr="00F66817" w:rsidRDefault="00F13669" w:rsidP="005F5B52">
      <w:pPr>
        <w:ind w:left="-851" w:right="-999"/>
        <w:jc w:val="both"/>
        <w:rPr>
          <w:b/>
          <w:bCs/>
        </w:rPr>
      </w:pPr>
    </w:p>
    <w:p w14:paraId="55118A96" w14:textId="77777777" w:rsidR="00F13669" w:rsidRPr="00F66817" w:rsidRDefault="00F13669" w:rsidP="005F5B52">
      <w:pPr>
        <w:ind w:left="-851" w:right="-999"/>
        <w:jc w:val="both"/>
        <w:rPr>
          <w:b/>
          <w:bCs/>
        </w:rPr>
      </w:pPr>
    </w:p>
    <w:p w14:paraId="68BB104D" w14:textId="77777777" w:rsidR="00F13669" w:rsidRPr="00F66817" w:rsidRDefault="00F13669" w:rsidP="005F5B52">
      <w:pPr>
        <w:ind w:left="-851" w:right="-999"/>
        <w:jc w:val="both"/>
        <w:rPr>
          <w:b/>
          <w:bCs/>
        </w:rPr>
      </w:pPr>
    </w:p>
    <w:p w14:paraId="5801DD61" w14:textId="77777777" w:rsidR="00F13669" w:rsidRPr="00F66817" w:rsidRDefault="00F13669" w:rsidP="005F5B52">
      <w:pPr>
        <w:ind w:left="-851" w:right="-999"/>
        <w:jc w:val="both"/>
        <w:rPr>
          <w:b/>
          <w:bCs/>
        </w:rPr>
      </w:pPr>
    </w:p>
    <w:p w14:paraId="63093947" w14:textId="77777777" w:rsidR="00F13669" w:rsidRPr="00F66817" w:rsidRDefault="00F13669" w:rsidP="005F5B52">
      <w:pPr>
        <w:ind w:left="-851" w:right="-999"/>
        <w:jc w:val="both"/>
        <w:rPr>
          <w:b/>
          <w:bCs/>
        </w:rPr>
      </w:pPr>
    </w:p>
    <w:p w14:paraId="4421958E" w14:textId="77777777" w:rsidR="006E03E1" w:rsidRPr="00F66817" w:rsidRDefault="006E03E1" w:rsidP="00D6499E">
      <w:pPr>
        <w:ind w:right="-999"/>
        <w:jc w:val="both"/>
        <w:rPr>
          <w:b/>
          <w:bCs/>
        </w:rPr>
      </w:pPr>
    </w:p>
    <w:p w14:paraId="71F660C0" w14:textId="43F38574" w:rsidR="00B26258" w:rsidRPr="00F66817" w:rsidRDefault="00B26258" w:rsidP="00F13669">
      <w:pPr>
        <w:ind w:left="-851" w:right="-999"/>
        <w:jc w:val="right"/>
        <w:rPr>
          <w:b/>
          <w:bCs/>
          <w:sz w:val="28"/>
        </w:rPr>
      </w:pPr>
      <w:r w:rsidRPr="00F66817">
        <w:rPr>
          <w:b/>
          <w:bCs/>
          <w:sz w:val="28"/>
        </w:rPr>
        <w:t>Harsh Sharma (16500122043)</w:t>
      </w:r>
    </w:p>
    <w:p w14:paraId="1DA7A862" w14:textId="77777777" w:rsidR="00B26258" w:rsidRPr="00F66817" w:rsidRDefault="00B26258" w:rsidP="00F13669">
      <w:pPr>
        <w:ind w:left="-851" w:right="-999"/>
        <w:jc w:val="right"/>
        <w:rPr>
          <w:b/>
          <w:bCs/>
          <w:sz w:val="28"/>
        </w:rPr>
      </w:pPr>
    </w:p>
    <w:p w14:paraId="59932470" w14:textId="485B4F19" w:rsidR="00D6499E" w:rsidRPr="00F66817" w:rsidRDefault="00D6499E" w:rsidP="00F13669">
      <w:pPr>
        <w:ind w:left="-851" w:right="-999"/>
        <w:jc w:val="right"/>
        <w:rPr>
          <w:b/>
          <w:bCs/>
          <w:sz w:val="28"/>
        </w:rPr>
      </w:pPr>
      <w:r w:rsidRPr="00F66817">
        <w:rPr>
          <w:b/>
          <w:bCs/>
          <w:sz w:val="28"/>
        </w:rPr>
        <w:t>Md Saad Alam (16500122049)</w:t>
      </w:r>
    </w:p>
    <w:p w14:paraId="7CE9D4A5" w14:textId="77777777" w:rsidR="00D6499E" w:rsidRPr="00F66817" w:rsidRDefault="00D6499E" w:rsidP="00F13669">
      <w:pPr>
        <w:ind w:left="-851" w:right="-999"/>
        <w:jc w:val="right"/>
        <w:rPr>
          <w:b/>
          <w:bCs/>
          <w:sz w:val="28"/>
        </w:rPr>
      </w:pPr>
    </w:p>
    <w:p w14:paraId="404DC80A" w14:textId="127BD22D" w:rsidR="00B26258" w:rsidRPr="00F66817" w:rsidRDefault="00B26258" w:rsidP="00B26258">
      <w:pPr>
        <w:ind w:left="-851" w:right="-999"/>
        <w:jc w:val="right"/>
        <w:rPr>
          <w:b/>
          <w:bCs/>
          <w:sz w:val="28"/>
        </w:rPr>
      </w:pPr>
      <w:r w:rsidRPr="00F66817">
        <w:rPr>
          <w:b/>
          <w:bCs/>
          <w:sz w:val="28"/>
        </w:rPr>
        <w:t>Fatima Zafar Rizvi (16500122051)</w:t>
      </w:r>
    </w:p>
    <w:p w14:paraId="3181D96D" w14:textId="77777777" w:rsidR="00B26258" w:rsidRPr="00F66817" w:rsidRDefault="00B26258" w:rsidP="00B26258">
      <w:pPr>
        <w:ind w:left="-851" w:right="-999"/>
        <w:jc w:val="right"/>
        <w:rPr>
          <w:b/>
          <w:bCs/>
          <w:sz w:val="28"/>
        </w:rPr>
      </w:pPr>
    </w:p>
    <w:p w14:paraId="507235C0" w14:textId="73FCB236" w:rsidR="00D6499E" w:rsidRPr="00F66817" w:rsidRDefault="003009DC" w:rsidP="00B26258">
      <w:pPr>
        <w:ind w:left="-851" w:right="-999"/>
        <w:jc w:val="right"/>
        <w:rPr>
          <w:b/>
          <w:bCs/>
          <w:sz w:val="28"/>
        </w:rPr>
      </w:pPr>
      <w:r w:rsidRPr="00F66817">
        <w:rPr>
          <w:b/>
          <w:bCs/>
          <w:sz w:val="28"/>
        </w:rPr>
        <w:t>Sneha Singh (16500122061)</w:t>
      </w:r>
    </w:p>
    <w:p w14:paraId="4FF7E706" w14:textId="77777777" w:rsidR="003009DC" w:rsidRPr="00F66817" w:rsidRDefault="003009DC" w:rsidP="00F13669">
      <w:pPr>
        <w:ind w:left="-851" w:right="-999"/>
        <w:jc w:val="right"/>
        <w:rPr>
          <w:b/>
          <w:bCs/>
          <w:sz w:val="28"/>
        </w:rPr>
      </w:pPr>
    </w:p>
    <w:p w14:paraId="4884D666" w14:textId="77777777" w:rsidR="00D6499E" w:rsidRPr="00F66817" w:rsidRDefault="00D6499E" w:rsidP="00F13669">
      <w:pPr>
        <w:ind w:left="-851" w:right="-999"/>
        <w:jc w:val="right"/>
        <w:rPr>
          <w:b/>
          <w:bCs/>
          <w:sz w:val="28"/>
        </w:rPr>
      </w:pPr>
    </w:p>
    <w:p w14:paraId="2705ECB7" w14:textId="77777777" w:rsidR="00D6499E" w:rsidRPr="00F66817" w:rsidRDefault="00D6499E" w:rsidP="005F5B52">
      <w:pPr>
        <w:ind w:left="-851" w:right="-999"/>
        <w:jc w:val="both"/>
      </w:pPr>
    </w:p>
    <w:p w14:paraId="7C35B8C7" w14:textId="77777777" w:rsidR="003009DC" w:rsidRPr="00F66817" w:rsidRDefault="003009DC" w:rsidP="00114295">
      <w:pPr>
        <w:ind w:right="-999"/>
        <w:jc w:val="both"/>
        <w:sectPr w:rsidR="003009DC" w:rsidRPr="00F66817" w:rsidSect="00DA1DCC">
          <w:headerReference w:type="default" r:id="rId9"/>
          <w:footerReference w:type="default" r:id="rId10"/>
          <w:type w:val="continuous"/>
          <w:pgSz w:w="12240" w:h="15840"/>
          <w:pgMar w:top="1440" w:right="1800" w:bottom="1440" w:left="1800" w:header="720" w:footer="720" w:gutter="0"/>
          <w:pgNumType w:fmt="lowerRoman" w:start="1"/>
          <w:cols w:space="720"/>
          <w:titlePg/>
          <w:docGrid w:linePitch="360"/>
        </w:sectPr>
      </w:pPr>
    </w:p>
    <w:p w14:paraId="33FEB2AA" w14:textId="77777777" w:rsidR="0037604D" w:rsidRPr="00F66817" w:rsidRDefault="0037604D" w:rsidP="00114295">
      <w:pPr>
        <w:ind w:right="-999"/>
        <w:jc w:val="both"/>
      </w:pPr>
    </w:p>
    <w:p w14:paraId="4D18EDB6" w14:textId="25FB98D0" w:rsidR="00C47D2D" w:rsidRPr="00325804" w:rsidRDefault="00207CF0" w:rsidP="00207CF0">
      <w:pPr>
        <w:ind w:left="-851" w:right="-999"/>
        <w:jc w:val="center"/>
        <w:rPr>
          <w:b/>
          <w:bCs/>
          <w:color w:val="2E74B5" w:themeColor="accent1" w:themeShade="BF"/>
          <w:sz w:val="72"/>
          <w:szCs w:val="72"/>
        </w:rPr>
      </w:pPr>
      <w:r w:rsidRPr="00325804">
        <w:rPr>
          <w:b/>
          <w:bCs/>
          <w:color w:val="2E74B5" w:themeColor="accent1" w:themeShade="BF"/>
          <w:sz w:val="72"/>
          <w:szCs w:val="72"/>
        </w:rPr>
        <w:t>INDEX</w:t>
      </w:r>
    </w:p>
    <w:p w14:paraId="506443AC" w14:textId="77777777" w:rsidR="00EA5235" w:rsidRPr="00F66817" w:rsidRDefault="00EA5235" w:rsidP="005F5B52">
      <w:pPr>
        <w:pStyle w:val="BodyText"/>
        <w:ind w:left="-851" w:right="-999"/>
      </w:pPr>
    </w:p>
    <w:sdt>
      <w:sdtPr>
        <w:rPr>
          <w:rFonts w:ascii="Times New Roman" w:eastAsia="Times New Roman" w:hAnsi="Times New Roman" w:cs="Times New Roman"/>
          <w:b w:val="0"/>
          <w:bCs w:val="0"/>
          <w:color w:val="5B9BD5" w:themeColor="accent1"/>
          <w:sz w:val="24"/>
          <w:szCs w:val="24"/>
        </w:rPr>
        <w:id w:val="-1221195670"/>
        <w:docPartObj>
          <w:docPartGallery w:val="Table of Contents"/>
          <w:docPartUnique/>
        </w:docPartObj>
      </w:sdtPr>
      <w:sdtContent>
        <w:p w14:paraId="3FE70BB7" w14:textId="7F84B366" w:rsidR="00991C3F" w:rsidRPr="00F66817" w:rsidRDefault="00991C3F" w:rsidP="005F45AE">
          <w:pPr>
            <w:pStyle w:val="TOCHeading"/>
            <w:tabs>
              <w:tab w:val="left" w:pos="2568"/>
            </w:tabs>
            <w:ind w:right="-524"/>
            <w:rPr>
              <w:rFonts w:ascii="Times New Roman" w:hAnsi="Times New Roman" w:cs="Times New Roman"/>
              <w:color w:val="5B9BD5" w:themeColor="accent1"/>
            </w:rPr>
          </w:pPr>
          <w:r w:rsidRPr="00F66817">
            <w:rPr>
              <w:rFonts w:ascii="Times New Roman" w:hAnsi="Times New Roman" w:cs="Times New Roman"/>
              <w:color w:val="5B9BD5" w:themeColor="accent1"/>
            </w:rPr>
            <w:t>Table of Contents</w:t>
          </w:r>
          <w:r w:rsidR="00545F49" w:rsidRPr="00F66817">
            <w:rPr>
              <w:rFonts w:ascii="Times New Roman" w:hAnsi="Times New Roman" w:cs="Times New Roman"/>
              <w:color w:val="5B9BD5" w:themeColor="accent1"/>
            </w:rPr>
            <w:tab/>
          </w:r>
        </w:p>
        <w:p w14:paraId="4B48A89F" w14:textId="73016EB4" w:rsidR="00545F49" w:rsidRPr="00F66817" w:rsidRDefault="00545F49" w:rsidP="005F45AE">
          <w:pPr>
            <w:ind w:right="-524"/>
            <w:rPr>
              <w:b/>
              <w:bCs/>
              <w:color w:val="5B9BD5" w:themeColor="accent1"/>
            </w:rPr>
          </w:pPr>
          <w:r w:rsidRPr="00F66817">
            <w:rPr>
              <w:b/>
              <w:bCs/>
              <w:color w:val="5B9BD5" w:themeColor="accent1"/>
            </w:rPr>
            <w:t>Abstract …………………………………………………………………………………</w:t>
          </w:r>
          <w:r w:rsidR="00FB3DBF" w:rsidRPr="00F66817">
            <w:rPr>
              <w:b/>
              <w:bCs/>
              <w:color w:val="5B9BD5" w:themeColor="accent1"/>
            </w:rPr>
            <w:t>…</w:t>
          </w:r>
          <w:r w:rsidRPr="00F66817">
            <w:rPr>
              <w:b/>
              <w:bCs/>
              <w:color w:val="5B9BD5" w:themeColor="accent1"/>
            </w:rPr>
            <w:t xml:space="preserve"> </w:t>
          </w:r>
          <w:r w:rsidR="00C21807" w:rsidRPr="00F66817">
            <w:rPr>
              <w:b/>
              <w:bCs/>
              <w:color w:val="5B9BD5" w:themeColor="accent1"/>
            </w:rPr>
            <w:t>3</w:t>
          </w:r>
        </w:p>
        <w:p w14:paraId="1DB93B6E" w14:textId="1E30AA24" w:rsidR="00991C3F" w:rsidRPr="00F66817" w:rsidRDefault="00991C3F" w:rsidP="005F45AE">
          <w:pPr>
            <w:pStyle w:val="TOC1"/>
            <w:ind w:right="-524"/>
            <w:rPr>
              <w:b/>
              <w:bCs/>
              <w:color w:val="5B9BD5" w:themeColor="accent1"/>
            </w:rPr>
          </w:pPr>
          <w:r w:rsidRPr="00F66817">
            <w:rPr>
              <w:b/>
              <w:bCs/>
              <w:color w:val="5B9BD5" w:themeColor="accent1"/>
            </w:rPr>
            <w:t>1</w:t>
          </w:r>
          <w:r w:rsidR="00570319" w:rsidRPr="00F66817">
            <w:rPr>
              <w:b/>
              <w:bCs/>
              <w:color w:val="5B9BD5" w:themeColor="accent1"/>
            </w:rPr>
            <w:t xml:space="preserve">. </w:t>
          </w:r>
          <w:r w:rsidRPr="00F66817">
            <w:rPr>
              <w:b/>
              <w:bCs/>
              <w:color w:val="5B9BD5" w:themeColor="accent1"/>
            </w:rPr>
            <w:t>Introduction</w:t>
          </w:r>
          <w:r w:rsidRPr="00F66817">
            <w:rPr>
              <w:b/>
              <w:bCs/>
              <w:color w:val="5B9BD5" w:themeColor="accent1"/>
            </w:rPr>
            <w:ptab w:relativeTo="margin" w:alignment="right" w:leader="dot"/>
          </w:r>
          <w:r w:rsidR="00C21807" w:rsidRPr="00F66817">
            <w:rPr>
              <w:b/>
              <w:bCs/>
              <w:color w:val="5B9BD5" w:themeColor="accent1"/>
            </w:rPr>
            <w:t>3</w:t>
          </w:r>
        </w:p>
        <w:p w14:paraId="6629BD88" w14:textId="1C351AA2" w:rsidR="00991C3F" w:rsidRPr="00F66817" w:rsidRDefault="00991C3F" w:rsidP="005F45AE">
          <w:pPr>
            <w:pStyle w:val="TOC2"/>
            <w:ind w:left="216" w:right="-524"/>
            <w:rPr>
              <w:b/>
              <w:bCs/>
              <w:color w:val="5B9BD5" w:themeColor="accent1"/>
            </w:rPr>
          </w:pPr>
          <w:r w:rsidRPr="00F66817">
            <w:rPr>
              <w:b/>
              <w:bCs/>
              <w:color w:val="5B9BD5" w:themeColor="accent1"/>
            </w:rPr>
            <w:t>1.1Project Overview</w:t>
          </w:r>
          <w:r w:rsidRPr="00F66817">
            <w:rPr>
              <w:b/>
              <w:bCs/>
              <w:color w:val="5B9BD5" w:themeColor="accent1"/>
            </w:rPr>
            <w:ptab w:relativeTo="margin" w:alignment="right" w:leader="dot"/>
          </w:r>
          <w:r w:rsidR="00C21807" w:rsidRPr="00F66817">
            <w:rPr>
              <w:b/>
              <w:bCs/>
              <w:color w:val="5B9BD5" w:themeColor="accent1"/>
            </w:rPr>
            <w:t>3</w:t>
          </w:r>
        </w:p>
        <w:p w14:paraId="421BA60A" w14:textId="37F73C9D" w:rsidR="00991C3F" w:rsidRPr="00F66817" w:rsidRDefault="00991C3F" w:rsidP="005F45AE">
          <w:pPr>
            <w:pStyle w:val="TOC3"/>
            <w:ind w:left="446" w:right="-524"/>
            <w:rPr>
              <w:b/>
              <w:bCs/>
              <w:color w:val="5B9BD5" w:themeColor="accent1"/>
            </w:rPr>
          </w:pPr>
          <w:r w:rsidRPr="00F66817">
            <w:rPr>
              <w:b/>
              <w:bCs/>
              <w:color w:val="5B9BD5" w:themeColor="accent1"/>
            </w:rPr>
            <w:t>1.2 Project Purpose</w:t>
          </w:r>
          <w:r w:rsidRPr="00F66817">
            <w:rPr>
              <w:b/>
              <w:bCs/>
              <w:color w:val="5B9BD5" w:themeColor="accent1"/>
            </w:rPr>
            <w:ptab w:relativeTo="margin" w:alignment="right" w:leader="dot"/>
          </w:r>
          <w:r w:rsidR="00C21807" w:rsidRPr="00F66817">
            <w:rPr>
              <w:b/>
              <w:bCs/>
              <w:color w:val="5B9BD5" w:themeColor="accent1"/>
            </w:rPr>
            <w:t>4</w:t>
          </w:r>
        </w:p>
        <w:p w14:paraId="70304B6F" w14:textId="1ABBD74A" w:rsidR="00991C3F" w:rsidRPr="00F66817" w:rsidRDefault="00991C3F" w:rsidP="005F45AE">
          <w:pPr>
            <w:pStyle w:val="TOC1"/>
            <w:ind w:right="-524"/>
            <w:rPr>
              <w:b/>
              <w:bCs/>
              <w:color w:val="5B9BD5" w:themeColor="accent1"/>
            </w:rPr>
          </w:pPr>
          <w:r w:rsidRPr="00F66817">
            <w:rPr>
              <w:b/>
              <w:bCs/>
              <w:color w:val="5B9BD5" w:themeColor="accent1"/>
            </w:rPr>
            <w:t xml:space="preserve">         1.3 Technical Domain Specification</w:t>
          </w:r>
          <w:r w:rsidRPr="00F66817">
            <w:rPr>
              <w:b/>
              <w:bCs/>
              <w:color w:val="5B9BD5" w:themeColor="accent1"/>
            </w:rPr>
            <w:ptab w:relativeTo="margin" w:alignment="right" w:leader="dot"/>
          </w:r>
          <w:r w:rsidR="00C21807" w:rsidRPr="00F66817">
            <w:rPr>
              <w:b/>
              <w:bCs/>
              <w:color w:val="5B9BD5" w:themeColor="accent1"/>
            </w:rPr>
            <w:t>4</w:t>
          </w:r>
        </w:p>
        <w:p w14:paraId="07CAD7F1" w14:textId="1210E825" w:rsidR="00991C3F" w:rsidRPr="00F66817" w:rsidRDefault="00B602BA" w:rsidP="005F45AE">
          <w:pPr>
            <w:pStyle w:val="TOC2"/>
            <w:ind w:left="216" w:right="-524"/>
            <w:rPr>
              <w:b/>
              <w:bCs/>
              <w:color w:val="5B9BD5" w:themeColor="accent1"/>
            </w:rPr>
          </w:pPr>
          <w:r w:rsidRPr="00F66817">
            <w:rPr>
              <w:b/>
              <w:bCs/>
              <w:color w:val="5B9BD5" w:themeColor="accent1"/>
            </w:rPr>
            <w:t xml:space="preserve">       1.4 Business Domain Specification</w:t>
          </w:r>
          <w:r w:rsidR="00991C3F" w:rsidRPr="00F66817">
            <w:rPr>
              <w:b/>
              <w:bCs/>
              <w:color w:val="5B9BD5" w:themeColor="accent1"/>
            </w:rPr>
            <w:ptab w:relativeTo="margin" w:alignment="right" w:leader="dot"/>
          </w:r>
          <w:r w:rsidR="00C21807" w:rsidRPr="00F66817">
            <w:rPr>
              <w:b/>
              <w:bCs/>
              <w:color w:val="5B9BD5" w:themeColor="accent1"/>
            </w:rPr>
            <w:t>5</w:t>
          </w:r>
        </w:p>
        <w:p w14:paraId="59212681" w14:textId="694AAEC4" w:rsidR="00E62B0A" w:rsidRPr="00F66817" w:rsidRDefault="00B602BA" w:rsidP="005F45AE">
          <w:pPr>
            <w:pStyle w:val="TOC3"/>
            <w:ind w:left="446" w:right="-524"/>
            <w:rPr>
              <w:b/>
              <w:bCs/>
              <w:color w:val="5B9BD5" w:themeColor="accent1"/>
            </w:rPr>
          </w:pPr>
          <w:r w:rsidRPr="00F66817">
            <w:rPr>
              <w:b/>
              <w:bCs/>
              <w:color w:val="5B9BD5" w:themeColor="accent1"/>
            </w:rPr>
            <w:t xml:space="preserve">      1.5 Glossary / Keywords</w:t>
          </w:r>
          <w:r w:rsidR="00991C3F" w:rsidRPr="00F66817">
            <w:rPr>
              <w:b/>
              <w:bCs/>
              <w:color w:val="5B9BD5" w:themeColor="accent1"/>
            </w:rPr>
            <w:ptab w:relativeTo="margin" w:alignment="right" w:leader="dot"/>
          </w:r>
          <w:r w:rsidR="00C21807" w:rsidRPr="00F66817">
            <w:rPr>
              <w:b/>
              <w:bCs/>
              <w:color w:val="5B9BD5" w:themeColor="accent1"/>
            </w:rPr>
            <w:t>6</w:t>
          </w:r>
        </w:p>
        <w:p w14:paraId="67CF1188" w14:textId="5E9A832A" w:rsidR="00E62B0A" w:rsidRPr="00F66817" w:rsidRDefault="00E62B0A" w:rsidP="005F45AE">
          <w:pPr>
            <w:pStyle w:val="TOC1"/>
            <w:ind w:right="-524"/>
            <w:rPr>
              <w:b/>
              <w:bCs/>
              <w:color w:val="5B9BD5" w:themeColor="accent1"/>
            </w:rPr>
          </w:pPr>
          <w:r w:rsidRPr="00F66817">
            <w:rPr>
              <w:b/>
              <w:bCs/>
              <w:color w:val="5B9BD5" w:themeColor="accent1"/>
            </w:rPr>
            <w:t>2. Related Studies</w:t>
          </w:r>
          <w:r w:rsidRPr="00F66817">
            <w:rPr>
              <w:b/>
              <w:bCs/>
              <w:color w:val="5B9BD5" w:themeColor="accent1"/>
            </w:rPr>
            <w:ptab w:relativeTo="margin" w:alignment="right" w:leader="dot"/>
          </w:r>
          <w:r w:rsidR="00C21807" w:rsidRPr="00F66817">
            <w:rPr>
              <w:b/>
              <w:bCs/>
              <w:color w:val="5B9BD5" w:themeColor="accent1"/>
            </w:rPr>
            <w:t>7</w:t>
          </w:r>
        </w:p>
        <w:p w14:paraId="0DE0731D" w14:textId="2D352AB6" w:rsidR="00E62B0A" w:rsidRPr="00F66817" w:rsidRDefault="00E62B0A" w:rsidP="005F45AE">
          <w:pPr>
            <w:pStyle w:val="TOC2"/>
            <w:ind w:left="0" w:right="-524"/>
            <w:rPr>
              <w:b/>
              <w:bCs/>
              <w:color w:val="5B9BD5" w:themeColor="accent1"/>
            </w:rPr>
          </w:pPr>
          <w:r w:rsidRPr="00F66817">
            <w:rPr>
              <w:b/>
              <w:bCs/>
              <w:color w:val="5B9BD5" w:themeColor="accent1"/>
            </w:rPr>
            <w:t>3.Problem Definition and Preliminaries</w:t>
          </w:r>
          <w:r w:rsidRPr="00F66817">
            <w:rPr>
              <w:b/>
              <w:bCs/>
              <w:color w:val="5B9BD5" w:themeColor="accent1"/>
            </w:rPr>
            <w:ptab w:relativeTo="margin" w:alignment="right" w:leader="dot"/>
          </w:r>
          <w:r w:rsidR="00403E7B">
            <w:rPr>
              <w:b/>
              <w:bCs/>
              <w:color w:val="5B9BD5" w:themeColor="accent1"/>
            </w:rPr>
            <w:t>12</w:t>
          </w:r>
        </w:p>
        <w:p w14:paraId="76ACD7CE" w14:textId="7A26D07F" w:rsidR="00E62B0A" w:rsidRPr="00F66817" w:rsidRDefault="00E62B0A" w:rsidP="005F45AE">
          <w:pPr>
            <w:pStyle w:val="TOC3"/>
            <w:ind w:left="0" w:right="-524"/>
            <w:rPr>
              <w:b/>
              <w:bCs/>
              <w:color w:val="5B9BD5" w:themeColor="accent1"/>
            </w:rPr>
          </w:pPr>
          <w:r w:rsidRPr="00F66817">
            <w:rPr>
              <w:b/>
              <w:bCs/>
              <w:color w:val="5B9BD5" w:themeColor="accent1"/>
            </w:rPr>
            <w:t xml:space="preserve">   3.1 Problem Definition</w:t>
          </w:r>
          <w:r w:rsidRPr="00F66817">
            <w:rPr>
              <w:b/>
              <w:bCs/>
              <w:color w:val="5B9BD5" w:themeColor="accent1"/>
            </w:rPr>
            <w:ptab w:relativeTo="margin" w:alignment="right" w:leader="dot"/>
          </w:r>
          <w:r w:rsidR="00403E7B">
            <w:rPr>
              <w:b/>
              <w:bCs/>
              <w:color w:val="5B9BD5" w:themeColor="accent1"/>
            </w:rPr>
            <w:t>12</w:t>
          </w:r>
        </w:p>
        <w:p w14:paraId="5FDFE37C" w14:textId="7380362A" w:rsidR="00E62B0A" w:rsidRPr="00F66817" w:rsidRDefault="00E62B0A" w:rsidP="005F45AE">
          <w:pPr>
            <w:pStyle w:val="TOC1"/>
            <w:ind w:right="-524"/>
            <w:rPr>
              <w:b/>
              <w:bCs/>
              <w:color w:val="5B9BD5" w:themeColor="accent1"/>
            </w:rPr>
          </w:pPr>
          <w:r w:rsidRPr="00F66817">
            <w:rPr>
              <w:b/>
              <w:bCs/>
              <w:color w:val="5B9BD5" w:themeColor="accent1"/>
            </w:rPr>
            <w:t xml:space="preserve">      3.2 Objectives of the Project</w:t>
          </w:r>
          <w:r w:rsidRPr="00F66817">
            <w:rPr>
              <w:b/>
              <w:bCs/>
              <w:color w:val="5B9BD5" w:themeColor="accent1"/>
            </w:rPr>
            <w:ptab w:relativeTo="margin" w:alignment="right" w:leader="dot"/>
          </w:r>
          <w:r w:rsidR="00403E7B">
            <w:rPr>
              <w:b/>
              <w:bCs/>
              <w:color w:val="5B9BD5" w:themeColor="accent1"/>
            </w:rPr>
            <w:t>13</w:t>
          </w:r>
        </w:p>
        <w:p w14:paraId="2B26EA62" w14:textId="6F9EE1C2" w:rsidR="00E62B0A" w:rsidRPr="00F66817" w:rsidRDefault="00E62B0A" w:rsidP="005F45AE">
          <w:pPr>
            <w:pStyle w:val="TOC2"/>
            <w:ind w:left="216" w:right="-524"/>
            <w:rPr>
              <w:b/>
              <w:bCs/>
              <w:color w:val="5B9BD5" w:themeColor="accent1"/>
            </w:rPr>
          </w:pPr>
          <w:r w:rsidRPr="00F66817">
            <w:rPr>
              <w:b/>
              <w:bCs/>
              <w:color w:val="5B9BD5" w:themeColor="accent1"/>
            </w:rPr>
            <w:t xml:space="preserve">     3.3 Project Scope</w:t>
          </w:r>
          <w:r w:rsidRPr="00F66817">
            <w:rPr>
              <w:b/>
              <w:bCs/>
              <w:color w:val="5B9BD5" w:themeColor="accent1"/>
            </w:rPr>
            <w:ptab w:relativeTo="margin" w:alignment="right" w:leader="dot"/>
          </w:r>
          <w:r w:rsidR="00403E7B">
            <w:rPr>
              <w:b/>
              <w:bCs/>
              <w:color w:val="5B9BD5" w:themeColor="accent1"/>
            </w:rPr>
            <w:t>13</w:t>
          </w:r>
        </w:p>
        <w:p w14:paraId="20707890" w14:textId="21C0A7FA" w:rsidR="001D3076" w:rsidRPr="00F66817" w:rsidRDefault="00E62B0A" w:rsidP="005F45AE">
          <w:pPr>
            <w:ind w:right="-524"/>
            <w:rPr>
              <w:b/>
              <w:bCs/>
              <w:color w:val="5B9BD5" w:themeColor="accent1"/>
            </w:rPr>
          </w:pPr>
          <w:r w:rsidRPr="00F66817">
            <w:rPr>
              <w:b/>
              <w:bCs/>
              <w:color w:val="5B9BD5" w:themeColor="accent1"/>
            </w:rPr>
            <w:t xml:space="preserve">           3.4 Research Methodology</w:t>
          </w:r>
          <w:r w:rsidRPr="00F66817">
            <w:rPr>
              <w:b/>
              <w:bCs/>
              <w:color w:val="5B9BD5" w:themeColor="accent1"/>
            </w:rPr>
            <w:ptab w:relativeTo="margin" w:alignment="right" w:leader="dot"/>
          </w:r>
          <w:r w:rsidR="00403E7B">
            <w:rPr>
              <w:b/>
              <w:bCs/>
              <w:color w:val="5B9BD5" w:themeColor="accent1"/>
            </w:rPr>
            <w:t>13</w:t>
          </w:r>
        </w:p>
        <w:p w14:paraId="15CDEF60" w14:textId="446EDE06" w:rsidR="001D3076" w:rsidRPr="00F66817" w:rsidRDefault="001D3076" w:rsidP="005F45AE">
          <w:pPr>
            <w:pStyle w:val="TOC1"/>
            <w:ind w:right="-524"/>
            <w:rPr>
              <w:b/>
              <w:bCs/>
              <w:color w:val="5B9BD5" w:themeColor="accent1"/>
            </w:rPr>
          </w:pPr>
          <w:r w:rsidRPr="00F66817">
            <w:rPr>
              <w:b/>
              <w:bCs/>
              <w:color w:val="5B9BD5" w:themeColor="accent1"/>
            </w:rPr>
            <w:t xml:space="preserve">              3.5 Expected Outcome </w:t>
          </w:r>
          <w:r w:rsidRPr="00F66817">
            <w:rPr>
              <w:b/>
              <w:bCs/>
              <w:color w:val="5B9BD5" w:themeColor="accent1"/>
            </w:rPr>
            <w:ptab w:relativeTo="margin" w:alignment="right" w:leader="dot"/>
          </w:r>
          <w:r w:rsidR="00C21807" w:rsidRPr="00F66817">
            <w:rPr>
              <w:b/>
              <w:bCs/>
              <w:color w:val="5B9BD5" w:themeColor="accent1"/>
            </w:rPr>
            <w:t>1</w:t>
          </w:r>
          <w:r w:rsidR="00403E7B">
            <w:rPr>
              <w:b/>
              <w:bCs/>
              <w:color w:val="5B9BD5" w:themeColor="accent1"/>
            </w:rPr>
            <w:t>4</w:t>
          </w:r>
        </w:p>
        <w:p w14:paraId="1864FF28" w14:textId="3A47284C" w:rsidR="001D3076" w:rsidRPr="00F66817" w:rsidRDefault="001D3076" w:rsidP="005F45AE">
          <w:pPr>
            <w:pStyle w:val="TOC2"/>
            <w:ind w:left="0" w:right="-524"/>
            <w:rPr>
              <w:b/>
              <w:bCs/>
              <w:color w:val="5B9BD5" w:themeColor="accent1"/>
            </w:rPr>
          </w:pPr>
          <w:r w:rsidRPr="00F66817">
            <w:rPr>
              <w:b/>
              <w:bCs/>
              <w:color w:val="5B9BD5" w:themeColor="accent1"/>
            </w:rPr>
            <w:t xml:space="preserve">                 3.6 Difficulties Faced During Project Development </w:t>
          </w:r>
          <w:r w:rsidRPr="00F66817">
            <w:rPr>
              <w:b/>
              <w:bCs/>
              <w:color w:val="5B9BD5" w:themeColor="accent1"/>
            </w:rPr>
            <w:ptab w:relativeTo="margin" w:alignment="right" w:leader="dot"/>
          </w:r>
          <w:r w:rsidR="00F72FB6" w:rsidRPr="00F66817">
            <w:rPr>
              <w:b/>
              <w:bCs/>
              <w:color w:val="5B9BD5" w:themeColor="accent1"/>
            </w:rPr>
            <w:t>1</w:t>
          </w:r>
          <w:r w:rsidR="00403E7B">
            <w:rPr>
              <w:b/>
              <w:bCs/>
              <w:color w:val="5B9BD5" w:themeColor="accent1"/>
            </w:rPr>
            <w:t>4</w:t>
          </w:r>
        </w:p>
        <w:p w14:paraId="759D6DBB" w14:textId="5281134B" w:rsidR="001D3076" w:rsidRPr="00F66817" w:rsidRDefault="001D3076" w:rsidP="005F45AE">
          <w:pPr>
            <w:pStyle w:val="TOC3"/>
            <w:ind w:left="0" w:right="-524"/>
            <w:rPr>
              <w:b/>
              <w:bCs/>
              <w:color w:val="5B9BD5" w:themeColor="accent1"/>
            </w:rPr>
          </w:pPr>
          <w:r w:rsidRPr="00F66817">
            <w:rPr>
              <w:b/>
              <w:bCs/>
              <w:color w:val="5B9BD5" w:themeColor="accent1"/>
            </w:rPr>
            <w:t xml:space="preserve">4. Proposed Solution </w:t>
          </w:r>
          <w:r w:rsidRPr="00F66817">
            <w:rPr>
              <w:b/>
              <w:bCs/>
              <w:color w:val="5B9BD5" w:themeColor="accent1"/>
            </w:rPr>
            <w:ptab w:relativeTo="margin" w:alignment="right" w:leader="dot"/>
          </w:r>
          <w:r w:rsidR="00205876" w:rsidRPr="00F66817">
            <w:rPr>
              <w:b/>
              <w:bCs/>
              <w:color w:val="5B9BD5" w:themeColor="accent1"/>
            </w:rPr>
            <w:t>1</w:t>
          </w:r>
          <w:r w:rsidR="003A2AFD">
            <w:rPr>
              <w:b/>
              <w:bCs/>
              <w:color w:val="5B9BD5" w:themeColor="accent1"/>
            </w:rPr>
            <w:t>6</w:t>
          </w:r>
        </w:p>
        <w:p w14:paraId="338794B9" w14:textId="0934B0CE" w:rsidR="001D3076" w:rsidRPr="00F66817" w:rsidRDefault="001D3076" w:rsidP="005F45AE">
          <w:pPr>
            <w:pStyle w:val="TOC1"/>
            <w:ind w:right="-524"/>
            <w:rPr>
              <w:b/>
              <w:bCs/>
              <w:color w:val="5B9BD5" w:themeColor="accent1"/>
            </w:rPr>
          </w:pPr>
          <w:r w:rsidRPr="00F66817">
            <w:rPr>
              <w:b/>
              <w:bCs/>
              <w:color w:val="5B9BD5" w:themeColor="accent1"/>
            </w:rPr>
            <w:t xml:space="preserve">   4.1 Introduction </w:t>
          </w:r>
          <w:r w:rsidRPr="00F66817">
            <w:rPr>
              <w:b/>
              <w:bCs/>
              <w:color w:val="5B9BD5" w:themeColor="accent1"/>
            </w:rPr>
            <w:ptab w:relativeTo="margin" w:alignment="right" w:leader="dot"/>
          </w:r>
          <w:r w:rsidR="00205876" w:rsidRPr="00F66817">
            <w:rPr>
              <w:b/>
              <w:bCs/>
              <w:color w:val="5B9BD5" w:themeColor="accent1"/>
            </w:rPr>
            <w:t>1</w:t>
          </w:r>
          <w:r w:rsidR="008E68BD">
            <w:rPr>
              <w:b/>
              <w:bCs/>
              <w:color w:val="5B9BD5" w:themeColor="accent1"/>
            </w:rPr>
            <w:t>6</w:t>
          </w:r>
        </w:p>
        <w:p w14:paraId="7361455C" w14:textId="5FA542BA" w:rsidR="001D3076" w:rsidRPr="00F66817" w:rsidRDefault="001D3076" w:rsidP="005F45AE">
          <w:pPr>
            <w:pStyle w:val="TOC2"/>
            <w:ind w:left="216" w:right="-524"/>
            <w:rPr>
              <w:b/>
              <w:bCs/>
              <w:color w:val="5B9BD5" w:themeColor="accent1"/>
            </w:rPr>
          </w:pPr>
          <w:r w:rsidRPr="00F66817">
            <w:rPr>
              <w:b/>
              <w:bCs/>
              <w:color w:val="5B9BD5" w:themeColor="accent1"/>
            </w:rPr>
            <w:t xml:space="preserve">  4.2 Proposed Methodology </w:t>
          </w:r>
          <w:r w:rsidRPr="00F66817">
            <w:rPr>
              <w:b/>
              <w:bCs/>
              <w:color w:val="5B9BD5" w:themeColor="accent1"/>
            </w:rPr>
            <w:ptab w:relativeTo="margin" w:alignment="right" w:leader="dot"/>
          </w:r>
          <w:r w:rsidR="00205876" w:rsidRPr="00F66817">
            <w:rPr>
              <w:b/>
              <w:bCs/>
              <w:color w:val="5B9BD5" w:themeColor="accent1"/>
            </w:rPr>
            <w:t>1</w:t>
          </w:r>
          <w:r w:rsidR="008E68BD">
            <w:rPr>
              <w:b/>
              <w:bCs/>
              <w:color w:val="5B9BD5" w:themeColor="accent1"/>
            </w:rPr>
            <w:t>6</w:t>
          </w:r>
        </w:p>
        <w:p w14:paraId="75AED78D" w14:textId="602E4E68" w:rsidR="001D3076" w:rsidRPr="00F66817" w:rsidRDefault="001D3076" w:rsidP="005F45AE">
          <w:pPr>
            <w:pStyle w:val="TOC3"/>
            <w:ind w:left="446" w:right="-524"/>
            <w:rPr>
              <w:b/>
              <w:bCs/>
              <w:color w:val="5B9BD5" w:themeColor="accent1"/>
            </w:rPr>
          </w:pPr>
          <w:r w:rsidRPr="00F66817">
            <w:rPr>
              <w:b/>
              <w:bCs/>
              <w:color w:val="5B9BD5" w:themeColor="accent1"/>
            </w:rPr>
            <w:t xml:space="preserve"> 4.3 Proposed System Workflow </w:t>
          </w:r>
          <w:r w:rsidRPr="00F66817">
            <w:rPr>
              <w:b/>
              <w:bCs/>
              <w:color w:val="5B9BD5" w:themeColor="accent1"/>
            </w:rPr>
            <w:ptab w:relativeTo="margin" w:alignment="right" w:leader="dot"/>
          </w:r>
          <w:r w:rsidR="00205876" w:rsidRPr="00F66817">
            <w:rPr>
              <w:b/>
              <w:bCs/>
              <w:color w:val="5B9BD5" w:themeColor="accent1"/>
            </w:rPr>
            <w:t>1</w:t>
          </w:r>
          <w:r w:rsidR="008E68BD">
            <w:rPr>
              <w:b/>
              <w:bCs/>
              <w:color w:val="5B9BD5" w:themeColor="accent1"/>
            </w:rPr>
            <w:t>8</w:t>
          </w:r>
        </w:p>
        <w:p w14:paraId="4F902340" w14:textId="23164F54" w:rsidR="001D3076" w:rsidRDefault="001D3076" w:rsidP="005F45AE">
          <w:pPr>
            <w:pStyle w:val="TOC1"/>
            <w:ind w:right="-524"/>
            <w:rPr>
              <w:b/>
              <w:bCs/>
              <w:color w:val="5B9BD5" w:themeColor="accent1"/>
            </w:rPr>
          </w:pPr>
          <w:r w:rsidRPr="00F66817">
            <w:rPr>
              <w:b/>
              <w:bCs/>
              <w:color w:val="5B9BD5" w:themeColor="accent1"/>
            </w:rPr>
            <w:t xml:space="preserve">            4.4 </w:t>
          </w:r>
          <w:r w:rsidR="008E68BD">
            <w:rPr>
              <w:b/>
              <w:bCs/>
              <w:color w:val="5B9BD5" w:themeColor="accent1"/>
            </w:rPr>
            <w:t xml:space="preserve">Uniqueness </w:t>
          </w:r>
          <w:r w:rsidRPr="00F66817">
            <w:rPr>
              <w:b/>
              <w:bCs/>
              <w:color w:val="5B9BD5" w:themeColor="accent1"/>
            </w:rPr>
            <w:t>of the</w:t>
          </w:r>
          <w:r w:rsidR="008E68BD">
            <w:rPr>
              <w:b/>
              <w:bCs/>
              <w:color w:val="5B9BD5" w:themeColor="accent1"/>
            </w:rPr>
            <w:t xml:space="preserve"> Proposed</w:t>
          </w:r>
          <w:r w:rsidRPr="00F66817">
            <w:rPr>
              <w:b/>
              <w:bCs/>
              <w:color w:val="5B9BD5" w:themeColor="accent1"/>
            </w:rPr>
            <w:t xml:space="preserve"> </w:t>
          </w:r>
          <w:r w:rsidR="008E68BD">
            <w:rPr>
              <w:b/>
              <w:bCs/>
              <w:color w:val="5B9BD5" w:themeColor="accent1"/>
            </w:rPr>
            <w:t>System</w:t>
          </w:r>
          <w:r w:rsidRPr="00F66817">
            <w:rPr>
              <w:b/>
              <w:bCs/>
              <w:color w:val="5B9BD5" w:themeColor="accent1"/>
            </w:rPr>
            <w:t xml:space="preserve"> </w:t>
          </w:r>
          <w:r w:rsidRPr="00F66817">
            <w:rPr>
              <w:b/>
              <w:bCs/>
              <w:color w:val="5B9BD5" w:themeColor="accent1"/>
            </w:rPr>
            <w:ptab w:relativeTo="margin" w:alignment="right" w:leader="dot"/>
          </w:r>
          <w:r w:rsidR="00205876" w:rsidRPr="00F66817">
            <w:rPr>
              <w:b/>
              <w:bCs/>
              <w:color w:val="5B9BD5" w:themeColor="accent1"/>
            </w:rPr>
            <w:t>1</w:t>
          </w:r>
          <w:r w:rsidR="008E68BD">
            <w:rPr>
              <w:b/>
              <w:bCs/>
              <w:color w:val="5B9BD5" w:themeColor="accent1"/>
            </w:rPr>
            <w:t>9</w:t>
          </w:r>
        </w:p>
        <w:p w14:paraId="0D0EFB18" w14:textId="4E96F5D3" w:rsidR="009575B2" w:rsidRPr="009575B2" w:rsidRDefault="009575B2" w:rsidP="009575B2">
          <w:r>
            <w:rPr>
              <w:b/>
              <w:bCs/>
              <w:color w:val="5B9BD5" w:themeColor="accent1"/>
            </w:rPr>
            <w:t xml:space="preserve">             </w:t>
          </w:r>
          <w:r w:rsidRPr="00F66817">
            <w:rPr>
              <w:b/>
              <w:bCs/>
              <w:color w:val="5B9BD5" w:themeColor="accent1"/>
            </w:rPr>
            <w:t>4.</w:t>
          </w:r>
          <w:r>
            <w:rPr>
              <w:b/>
              <w:bCs/>
              <w:color w:val="5B9BD5" w:themeColor="accent1"/>
            </w:rPr>
            <w:t>5</w:t>
          </w:r>
          <w:r w:rsidRPr="00F66817">
            <w:rPr>
              <w:b/>
              <w:bCs/>
              <w:color w:val="5B9BD5" w:themeColor="accent1"/>
            </w:rPr>
            <w:t xml:space="preserve"> </w:t>
          </w:r>
          <w:r>
            <w:rPr>
              <w:b/>
              <w:bCs/>
              <w:color w:val="5B9BD5" w:themeColor="accent1"/>
            </w:rPr>
            <w:t xml:space="preserve">Specific Contribution </w:t>
          </w:r>
          <w:r w:rsidRPr="00F66817">
            <w:rPr>
              <w:b/>
              <w:bCs/>
              <w:color w:val="5B9BD5" w:themeColor="accent1"/>
            </w:rPr>
            <w:t>of the</w:t>
          </w:r>
          <w:r>
            <w:rPr>
              <w:b/>
              <w:bCs/>
              <w:color w:val="5B9BD5" w:themeColor="accent1"/>
            </w:rPr>
            <w:t xml:space="preserve"> Project</w:t>
          </w:r>
          <w:r w:rsidRPr="00F66817">
            <w:rPr>
              <w:b/>
              <w:bCs/>
              <w:color w:val="5B9BD5" w:themeColor="accent1"/>
            </w:rPr>
            <w:t xml:space="preserve"> </w:t>
          </w:r>
          <w:r w:rsidRPr="00F66817">
            <w:rPr>
              <w:b/>
              <w:bCs/>
              <w:color w:val="5B9BD5" w:themeColor="accent1"/>
            </w:rPr>
            <w:ptab w:relativeTo="margin" w:alignment="right" w:leader="dot"/>
          </w:r>
          <w:r w:rsidR="005948AD">
            <w:rPr>
              <w:b/>
              <w:bCs/>
              <w:color w:val="5B9BD5" w:themeColor="accent1"/>
            </w:rPr>
            <w:t>20</w:t>
          </w:r>
        </w:p>
        <w:p w14:paraId="67A51ECC" w14:textId="5274FA15" w:rsidR="001D3076" w:rsidRPr="00F66817" w:rsidRDefault="001D3076" w:rsidP="005F45AE">
          <w:pPr>
            <w:pStyle w:val="TOC2"/>
            <w:ind w:left="0" w:right="-524"/>
            <w:rPr>
              <w:b/>
              <w:bCs/>
              <w:color w:val="5B9BD5" w:themeColor="accent1"/>
            </w:rPr>
          </w:pPr>
          <w:r w:rsidRPr="00F66817">
            <w:rPr>
              <w:b/>
              <w:bCs/>
              <w:color w:val="5B9BD5" w:themeColor="accent1"/>
            </w:rPr>
            <w:t xml:space="preserve">               4.5 Advantages of the Proposed Solution </w:t>
          </w:r>
          <w:r w:rsidRPr="00F66817">
            <w:rPr>
              <w:b/>
              <w:bCs/>
              <w:color w:val="5B9BD5" w:themeColor="accent1"/>
            </w:rPr>
            <w:ptab w:relativeTo="margin" w:alignment="right" w:leader="dot"/>
          </w:r>
          <w:r w:rsidR="005948AD">
            <w:rPr>
              <w:b/>
              <w:bCs/>
              <w:color w:val="5B9BD5" w:themeColor="accent1"/>
            </w:rPr>
            <w:t>20</w:t>
          </w:r>
        </w:p>
        <w:p w14:paraId="449B5C10" w14:textId="0FCE3FED" w:rsidR="001D3076" w:rsidRPr="00F66817" w:rsidRDefault="001D3076" w:rsidP="005F45AE">
          <w:pPr>
            <w:pStyle w:val="TOC3"/>
            <w:ind w:left="0" w:right="-524"/>
            <w:rPr>
              <w:b/>
              <w:bCs/>
              <w:color w:val="5B9BD5" w:themeColor="accent1"/>
            </w:rPr>
          </w:pPr>
          <w:r w:rsidRPr="00F66817">
            <w:rPr>
              <w:b/>
              <w:bCs/>
              <w:color w:val="5B9BD5" w:themeColor="accent1"/>
            </w:rPr>
            <w:t xml:space="preserve">   </w:t>
          </w:r>
          <w:r w:rsidR="006D0F47" w:rsidRPr="00F66817">
            <w:rPr>
              <w:b/>
              <w:bCs/>
              <w:color w:val="5B9BD5" w:themeColor="accent1"/>
            </w:rPr>
            <w:t xml:space="preserve">               4.6 Summary </w:t>
          </w:r>
          <w:r w:rsidRPr="00F66817">
            <w:rPr>
              <w:b/>
              <w:bCs/>
              <w:color w:val="5B9BD5" w:themeColor="accent1"/>
            </w:rPr>
            <w:ptab w:relativeTo="margin" w:alignment="right" w:leader="dot"/>
          </w:r>
          <w:r w:rsidR="005948AD">
            <w:rPr>
              <w:b/>
              <w:bCs/>
              <w:color w:val="5B9BD5" w:themeColor="accent1"/>
            </w:rPr>
            <w:t>20</w:t>
          </w:r>
        </w:p>
        <w:p w14:paraId="1727B77E" w14:textId="58850F2F" w:rsidR="001D3076" w:rsidRPr="00F66817" w:rsidRDefault="000543ED" w:rsidP="005F45AE">
          <w:pPr>
            <w:pStyle w:val="TOC1"/>
            <w:ind w:right="-524"/>
            <w:rPr>
              <w:b/>
              <w:bCs/>
              <w:color w:val="5B9BD5" w:themeColor="accent1"/>
            </w:rPr>
          </w:pPr>
          <w:r w:rsidRPr="00F66817">
            <w:rPr>
              <w:b/>
              <w:bCs/>
              <w:color w:val="5B9BD5" w:themeColor="accent1"/>
            </w:rPr>
            <w:t xml:space="preserve">5. Project Planning </w:t>
          </w:r>
          <w:r w:rsidR="001D3076" w:rsidRPr="00F66817">
            <w:rPr>
              <w:b/>
              <w:bCs/>
              <w:color w:val="5B9BD5" w:themeColor="accent1"/>
            </w:rPr>
            <w:ptab w:relativeTo="margin" w:alignment="right" w:leader="dot"/>
          </w:r>
          <w:r w:rsidR="003947EC">
            <w:rPr>
              <w:b/>
              <w:bCs/>
              <w:color w:val="5B9BD5" w:themeColor="accent1"/>
            </w:rPr>
            <w:t>20</w:t>
          </w:r>
        </w:p>
        <w:p w14:paraId="69B722E7" w14:textId="648F65FD" w:rsidR="001D3076" w:rsidRPr="00F66817" w:rsidRDefault="000543ED" w:rsidP="005F45AE">
          <w:pPr>
            <w:pStyle w:val="TOC2"/>
            <w:ind w:left="0" w:right="-524"/>
            <w:rPr>
              <w:b/>
              <w:bCs/>
              <w:color w:val="5B9BD5" w:themeColor="accent1"/>
            </w:rPr>
          </w:pPr>
          <w:r w:rsidRPr="00F66817">
            <w:rPr>
              <w:b/>
              <w:bCs/>
              <w:color w:val="5B9BD5" w:themeColor="accent1"/>
            </w:rPr>
            <w:t xml:space="preserve">   5.1 Introduction </w:t>
          </w:r>
          <w:r w:rsidR="001D3076" w:rsidRPr="00F66817">
            <w:rPr>
              <w:b/>
              <w:bCs/>
              <w:color w:val="5B9BD5" w:themeColor="accent1"/>
            </w:rPr>
            <w:ptab w:relativeTo="margin" w:alignment="right" w:leader="dot"/>
          </w:r>
          <w:r w:rsidR="003947EC">
            <w:rPr>
              <w:b/>
              <w:bCs/>
              <w:color w:val="5B9BD5" w:themeColor="accent1"/>
            </w:rPr>
            <w:t>20</w:t>
          </w:r>
        </w:p>
        <w:p w14:paraId="31C2F8B9" w14:textId="3D949178" w:rsidR="001D3076" w:rsidRPr="00F66817" w:rsidRDefault="001D3076" w:rsidP="005F45AE">
          <w:pPr>
            <w:ind w:right="-524"/>
            <w:rPr>
              <w:b/>
              <w:bCs/>
              <w:color w:val="5B9BD5" w:themeColor="accent1"/>
            </w:rPr>
          </w:pPr>
          <w:r w:rsidRPr="00F66817">
            <w:rPr>
              <w:b/>
              <w:bCs/>
              <w:color w:val="5B9BD5" w:themeColor="accent1"/>
            </w:rPr>
            <w:t xml:space="preserve">       </w:t>
          </w:r>
          <w:r w:rsidR="000543ED" w:rsidRPr="00F66817">
            <w:rPr>
              <w:b/>
              <w:bCs/>
              <w:color w:val="5B9BD5" w:themeColor="accent1"/>
            </w:rPr>
            <w:t xml:space="preserve">5.2 Project Development Plan </w:t>
          </w:r>
          <w:r w:rsidRPr="00F66817">
            <w:rPr>
              <w:b/>
              <w:bCs/>
              <w:color w:val="5B9BD5" w:themeColor="accent1"/>
            </w:rPr>
            <w:ptab w:relativeTo="margin" w:alignment="right" w:leader="dot"/>
          </w:r>
          <w:r w:rsidR="003947EC">
            <w:rPr>
              <w:b/>
              <w:bCs/>
              <w:color w:val="5B9BD5" w:themeColor="accent1"/>
            </w:rPr>
            <w:t>21</w:t>
          </w:r>
        </w:p>
        <w:p w14:paraId="22C18565" w14:textId="041BA375" w:rsidR="009228B2" w:rsidRPr="00F66817" w:rsidRDefault="009228B2" w:rsidP="005F45AE">
          <w:pPr>
            <w:pStyle w:val="TOC1"/>
            <w:ind w:right="-524"/>
            <w:rPr>
              <w:b/>
              <w:bCs/>
              <w:color w:val="5B9BD5" w:themeColor="accent1"/>
            </w:rPr>
          </w:pPr>
          <w:r w:rsidRPr="00F66817">
            <w:rPr>
              <w:b/>
              <w:bCs/>
              <w:color w:val="5B9BD5" w:themeColor="accent1"/>
            </w:rPr>
            <w:t xml:space="preserve">           5.3 Project Milestones</w:t>
          </w:r>
          <w:r w:rsidRPr="00F66817">
            <w:rPr>
              <w:b/>
              <w:bCs/>
              <w:color w:val="5B9BD5" w:themeColor="accent1"/>
            </w:rPr>
            <w:ptab w:relativeTo="margin" w:alignment="right" w:leader="dot"/>
          </w:r>
          <w:r w:rsidR="003947EC">
            <w:rPr>
              <w:b/>
              <w:bCs/>
              <w:color w:val="5B9BD5" w:themeColor="accent1"/>
            </w:rPr>
            <w:t>22</w:t>
          </w:r>
        </w:p>
        <w:p w14:paraId="7527413D" w14:textId="379A808C" w:rsidR="009228B2" w:rsidRPr="00F66817" w:rsidRDefault="009228B2" w:rsidP="005F45AE">
          <w:pPr>
            <w:pStyle w:val="TOC2"/>
            <w:ind w:left="216" w:right="-524"/>
            <w:rPr>
              <w:b/>
              <w:bCs/>
              <w:color w:val="5B9BD5" w:themeColor="accent1"/>
            </w:rPr>
          </w:pPr>
          <w:r w:rsidRPr="00F66817">
            <w:rPr>
              <w:b/>
              <w:bCs/>
              <w:color w:val="5B9BD5" w:themeColor="accent1"/>
            </w:rPr>
            <w:t xml:space="preserve">           5.4 Software Development Life Cycle (SDLC)</w:t>
          </w:r>
          <w:r w:rsidRPr="00F66817">
            <w:rPr>
              <w:b/>
              <w:bCs/>
              <w:color w:val="5B9BD5" w:themeColor="accent1"/>
            </w:rPr>
            <w:ptab w:relativeTo="margin" w:alignment="right" w:leader="dot"/>
          </w:r>
          <w:r w:rsidR="003947EC">
            <w:rPr>
              <w:b/>
              <w:bCs/>
              <w:color w:val="5B9BD5" w:themeColor="accent1"/>
            </w:rPr>
            <w:t>24</w:t>
          </w:r>
        </w:p>
        <w:p w14:paraId="7DFEC149" w14:textId="3547E23C" w:rsidR="009228B2" w:rsidRPr="00F66817" w:rsidRDefault="00C200FF" w:rsidP="005F45AE">
          <w:pPr>
            <w:pStyle w:val="TOC3"/>
            <w:ind w:left="0" w:right="-524"/>
            <w:rPr>
              <w:b/>
              <w:bCs/>
              <w:color w:val="5B9BD5" w:themeColor="accent1"/>
            </w:rPr>
          </w:pPr>
          <w:r w:rsidRPr="00F66817">
            <w:rPr>
              <w:b/>
              <w:bCs/>
              <w:color w:val="5B9BD5" w:themeColor="accent1"/>
            </w:rPr>
            <w:t xml:space="preserve"> 6. Requirement Analysis</w:t>
          </w:r>
          <w:r w:rsidR="009228B2" w:rsidRPr="00F66817">
            <w:rPr>
              <w:b/>
              <w:bCs/>
              <w:color w:val="5B9BD5" w:themeColor="accent1"/>
            </w:rPr>
            <w:ptab w:relativeTo="margin" w:alignment="right" w:leader="dot"/>
          </w:r>
          <w:r w:rsidR="00F72FB6" w:rsidRPr="00F66817">
            <w:rPr>
              <w:b/>
              <w:bCs/>
              <w:color w:val="5B9BD5" w:themeColor="accent1"/>
            </w:rPr>
            <w:t>2</w:t>
          </w:r>
          <w:r w:rsidR="003947EC">
            <w:rPr>
              <w:b/>
              <w:bCs/>
              <w:color w:val="5B9BD5" w:themeColor="accent1"/>
            </w:rPr>
            <w:t>6</w:t>
          </w:r>
        </w:p>
        <w:p w14:paraId="3149FEBD" w14:textId="3315653C" w:rsidR="009228B2" w:rsidRPr="00F66817" w:rsidRDefault="009228B2" w:rsidP="005F45AE">
          <w:pPr>
            <w:pStyle w:val="TOC1"/>
            <w:ind w:right="-524"/>
            <w:rPr>
              <w:b/>
              <w:bCs/>
              <w:color w:val="5B9BD5" w:themeColor="accent1"/>
            </w:rPr>
          </w:pPr>
          <w:r w:rsidRPr="00F66817">
            <w:rPr>
              <w:b/>
              <w:bCs/>
              <w:color w:val="5B9BD5" w:themeColor="accent1"/>
            </w:rPr>
            <w:lastRenderedPageBreak/>
            <w:t xml:space="preserve"> </w:t>
          </w:r>
          <w:r w:rsidR="00C200FF" w:rsidRPr="00F66817">
            <w:rPr>
              <w:b/>
              <w:bCs/>
              <w:color w:val="5B9BD5" w:themeColor="accent1"/>
            </w:rPr>
            <w:t>7. Design</w:t>
          </w:r>
          <w:r w:rsidRPr="00F66817">
            <w:rPr>
              <w:b/>
              <w:bCs/>
              <w:color w:val="5B9BD5" w:themeColor="accent1"/>
            </w:rPr>
            <w:ptab w:relativeTo="margin" w:alignment="right" w:leader="dot"/>
          </w:r>
          <w:r w:rsidR="00F72FB6" w:rsidRPr="00F66817">
            <w:rPr>
              <w:b/>
              <w:bCs/>
              <w:color w:val="5B9BD5" w:themeColor="accent1"/>
            </w:rPr>
            <w:t>2</w:t>
          </w:r>
          <w:r w:rsidR="003947EC">
            <w:rPr>
              <w:b/>
              <w:bCs/>
              <w:color w:val="5B9BD5" w:themeColor="accent1"/>
            </w:rPr>
            <w:t>7</w:t>
          </w:r>
        </w:p>
        <w:p w14:paraId="7EBE5DD1" w14:textId="729AE40A" w:rsidR="009228B2" w:rsidRPr="00F66817" w:rsidRDefault="009228B2" w:rsidP="005F45AE">
          <w:pPr>
            <w:pStyle w:val="TOC2"/>
            <w:ind w:left="216" w:right="-524"/>
            <w:rPr>
              <w:b/>
              <w:bCs/>
              <w:color w:val="5B9BD5" w:themeColor="accent1"/>
            </w:rPr>
          </w:pPr>
          <w:r w:rsidRPr="00F66817">
            <w:rPr>
              <w:b/>
              <w:bCs/>
              <w:color w:val="5B9BD5" w:themeColor="accent1"/>
            </w:rPr>
            <w:t xml:space="preserve"> </w:t>
          </w:r>
          <w:r w:rsidR="00C200FF" w:rsidRPr="00F66817">
            <w:rPr>
              <w:b/>
              <w:bCs/>
              <w:color w:val="5B9BD5" w:themeColor="accent1"/>
            </w:rPr>
            <w:t>7.1 Technical Environment</w:t>
          </w:r>
          <w:r w:rsidRPr="00F66817">
            <w:rPr>
              <w:b/>
              <w:bCs/>
              <w:color w:val="5B9BD5" w:themeColor="accent1"/>
            </w:rPr>
            <w:ptab w:relativeTo="margin" w:alignment="right" w:leader="dot"/>
          </w:r>
          <w:r w:rsidR="00F72FB6" w:rsidRPr="00F66817">
            <w:rPr>
              <w:b/>
              <w:bCs/>
              <w:color w:val="5B9BD5" w:themeColor="accent1"/>
            </w:rPr>
            <w:t>2</w:t>
          </w:r>
          <w:r w:rsidR="003947EC">
            <w:rPr>
              <w:b/>
              <w:bCs/>
              <w:color w:val="5B9BD5" w:themeColor="accent1"/>
            </w:rPr>
            <w:t>7</w:t>
          </w:r>
        </w:p>
        <w:p w14:paraId="68220DDD" w14:textId="06142353" w:rsidR="009228B2" w:rsidRPr="00F66817" w:rsidRDefault="00C200FF" w:rsidP="005F45AE">
          <w:pPr>
            <w:pStyle w:val="TOC3"/>
            <w:ind w:left="446" w:right="-524"/>
            <w:rPr>
              <w:b/>
              <w:bCs/>
              <w:color w:val="5B9BD5" w:themeColor="accent1"/>
            </w:rPr>
          </w:pPr>
          <w:r w:rsidRPr="00F66817">
            <w:rPr>
              <w:b/>
              <w:bCs/>
              <w:color w:val="5B9BD5" w:themeColor="accent1"/>
            </w:rPr>
            <w:t>7.2 Dataset Module</w:t>
          </w:r>
          <w:r w:rsidR="009228B2" w:rsidRPr="00F66817">
            <w:rPr>
              <w:b/>
              <w:bCs/>
              <w:color w:val="5B9BD5" w:themeColor="accent1"/>
            </w:rPr>
            <w:ptab w:relativeTo="margin" w:alignment="right" w:leader="dot"/>
          </w:r>
          <w:r w:rsidR="00205876" w:rsidRPr="00F66817">
            <w:rPr>
              <w:b/>
              <w:bCs/>
              <w:color w:val="5B9BD5" w:themeColor="accent1"/>
            </w:rPr>
            <w:t>2</w:t>
          </w:r>
          <w:r w:rsidR="003947EC">
            <w:rPr>
              <w:b/>
              <w:bCs/>
              <w:color w:val="5B9BD5" w:themeColor="accent1"/>
            </w:rPr>
            <w:t>8</w:t>
          </w:r>
        </w:p>
        <w:p w14:paraId="7D7AC9B2" w14:textId="016C6375" w:rsidR="009228B2" w:rsidRDefault="0056129B" w:rsidP="005F45AE">
          <w:pPr>
            <w:pStyle w:val="TOC1"/>
            <w:ind w:right="-524"/>
            <w:rPr>
              <w:b/>
              <w:bCs/>
              <w:color w:val="5B9BD5" w:themeColor="accent1"/>
            </w:rPr>
          </w:pPr>
          <w:r w:rsidRPr="00F66817">
            <w:rPr>
              <w:b/>
              <w:bCs/>
              <w:color w:val="5B9BD5" w:themeColor="accent1"/>
            </w:rPr>
            <w:t>8. Implementation</w:t>
          </w:r>
          <w:r w:rsidR="009228B2" w:rsidRPr="00F66817">
            <w:rPr>
              <w:b/>
              <w:bCs/>
              <w:color w:val="5B9BD5" w:themeColor="accent1"/>
            </w:rPr>
            <w:ptab w:relativeTo="margin" w:alignment="right" w:leader="dot"/>
          </w:r>
          <w:r w:rsidR="003947EC">
            <w:rPr>
              <w:b/>
              <w:bCs/>
              <w:color w:val="5B9BD5" w:themeColor="accent1"/>
            </w:rPr>
            <w:t>33</w:t>
          </w:r>
        </w:p>
        <w:p w14:paraId="73B026E1" w14:textId="22D8B714" w:rsidR="003947EC" w:rsidRPr="003947EC" w:rsidRDefault="003947EC" w:rsidP="003947EC">
          <w:r>
            <w:rPr>
              <w:b/>
              <w:bCs/>
              <w:color w:val="5B9BD5" w:themeColor="accent1"/>
            </w:rPr>
            <w:t xml:space="preserve">     8.1</w:t>
          </w:r>
          <w:r w:rsidRPr="00F66817">
            <w:rPr>
              <w:b/>
              <w:bCs/>
              <w:color w:val="5B9BD5" w:themeColor="accent1"/>
            </w:rPr>
            <w:t xml:space="preserve"> </w:t>
          </w:r>
          <w:r>
            <w:rPr>
              <w:b/>
              <w:bCs/>
              <w:color w:val="5B9BD5" w:themeColor="accent1"/>
            </w:rPr>
            <w:t>Implementation Details</w:t>
          </w:r>
          <w:r w:rsidRPr="00F66817">
            <w:rPr>
              <w:b/>
              <w:bCs/>
              <w:color w:val="5B9BD5" w:themeColor="accent1"/>
            </w:rPr>
            <w:t xml:space="preserve"> </w:t>
          </w:r>
          <w:r w:rsidRPr="00F66817">
            <w:rPr>
              <w:b/>
              <w:bCs/>
              <w:color w:val="5B9BD5" w:themeColor="accent1"/>
            </w:rPr>
            <w:ptab w:relativeTo="margin" w:alignment="right" w:leader="dot"/>
          </w:r>
          <w:r>
            <w:rPr>
              <w:b/>
              <w:bCs/>
              <w:color w:val="5B9BD5" w:themeColor="accent1"/>
            </w:rPr>
            <w:t>33</w:t>
          </w:r>
        </w:p>
        <w:p w14:paraId="6A98BFE0" w14:textId="61ADB2C7" w:rsidR="009228B2" w:rsidRPr="00F66817" w:rsidRDefault="0056129B" w:rsidP="005F45AE">
          <w:pPr>
            <w:pStyle w:val="TOC2"/>
            <w:ind w:left="0" w:right="-524"/>
            <w:rPr>
              <w:b/>
              <w:bCs/>
              <w:color w:val="5B9BD5" w:themeColor="accent1"/>
            </w:rPr>
          </w:pPr>
          <w:r w:rsidRPr="00F66817">
            <w:rPr>
              <w:b/>
              <w:bCs/>
              <w:color w:val="5B9BD5" w:themeColor="accent1"/>
            </w:rPr>
            <w:t>9. Test Results and Analysis</w:t>
          </w:r>
          <w:r w:rsidR="009228B2" w:rsidRPr="00F66817">
            <w:rPr>
              <w:b/>
              <w:bCs/>
              <w:color w:val="5B9BD5" w:themeColor="accent1"/>
            </w:rPr>
            <w:ptab w:relativeTo="margin" w:alignment="right" w:leader="dot"/>
          </w:r>
          <w:r w:rsidR="003F52D6">
            <w:rPr>
              <w:b/>
              <w:bCs/>
              <w:color w:val="5B9BD5" w:themeColor="accent1"/>
            </w:rPr>
            <w:t>37</w:t>
          </w:r>
        </w:p>
        <w:p w14:paraId="0105EB4A" w14:textId="592A7705" w:rsidR="009228B2" w:rsidRPr="00F66817" w:rsidRDefault="009228B2" w:rsidP="005F45AE">
          <w:pPr>
            <w:pStyle w:val="TOC3"/>
            <w:ind w:left="0" w:right="-524"/>
            <w:rPr>
              <w:b/>
              <w:bCs/>
              <w:color w:val="5B9BD5" w:themeColor="accent1"/>
            </w:rPr>
          </w:pPr>
          <w:r w:rsidRPr="00F66817">
            <w:rPr>
              <w:b/>
              <w:bCs/>
              <w:color w:val="5B9BD5" w:themeColor="accent1"/>
            </w:rPr>
            <w:t xml:space="preserve">   </w:t>
          </w:r>
          <w:r w:rsidR="0056129B" w:rsidRPr="00F66817">
            <w:rPr>
              <w:b/>
              <w:bCs/>
              <w:color w:val="5B9BD5" w:themeColor="accent1"/>
            </w:rPr>
            <w:t>9.1 Introduction</w:t>
          </w:r>
          <w:r w:rsidRPr="00F66817">
            <w:rPr>
              <w:b/>
              <w:bCs/>
              <w:color w:val="5B9BD5" w:themeColor="accent1"/>
            </w:rPr>
            <w:ptab w:relativeTo="margin" w:alignment="right" w:leader="dot"/>
          </w:r>
          <w:r w:rsidR="003F52D6">
            <w:rPr>
              <w:b/>
              <w:bCs/>
              <w:color w:val="5B9BD5" w:themeColor="accent1"/>
            </w:rPr>
            <w:t>37</w:t>
          </w:r>
        </w:p>
        <w:p w14:paraId="5B203379" w14:textId="3B95CBBF" w:rsidR="009228B2" w:rsidRPr="00F66817" w:rsidRDefault="009228B2" w:rsidP="005F45AE">
          <w:pPr>
            <w:pStyle w:val="TOC1"/>
            <w:ind w:right="-524"/>
            <w:rPr>
              <w:b/>
              <w:bCs/>
              <w:color w:val="5B9BD5" w:themeColor="accent1"/>
            </w:rPr>
          </w:pPr>
          <w:r w:rsidRPr="00F66817">
            <w:rPr>
              <w:b/>
              <w:bCs/>
              <w:color w:val="5B9BD5" w:themeColor="accent1"/>
            </w:rPr>
            <w:t xml:space="preserve">      </w:t>
          </w:r>
          <w:r w:rsidR="0056129B" w:rsidRPr="00F66817">
            <w:rPr>
              <w:b/>
              <w:bCs/>
              <w:color w:val="5B9BD5" w:themeColor="accent1"/>
            </w:rPr>
            <w:t>9.2 Test Plan</w:t>
          </w:r>
          <w:r w:rsidRPr="00F66817">
            <w:rPr>
              <w:b/>
              <w:bCs/>
              <w:color w:val="5B9BD5" w:themeColor="accent1"/>
            </w:rPr>
            <w:ptab w:relativeTo="margin" w:alignment="right" w:leader="dot"/>
          </w:r>
          <w:r w:rsidR="003F52D6">
            <w:rPr>
              <w:b/>
              <w:bCs/>
              <w:color w:val="5B9BD5" w:themeColor="accent1"/>
            </w:rPr>
            <w:t>37</w:t>
          </w:r>
        </w:p>
        <w:p w14:paraId="7D638EA2" w14:textId="132E5AD2" w:rsidR="009228B2" w:rsidRPr="00F66817" w:rsidRDefault="009C1D37" w:rsidP="005F45AE">
          <w:pPr>
            <w:pStyle w:val="TOC2"/>
            <w:ind w:left="0" w:right="-524"/>
            <w:rPr>
              <w:b/>
              <w:bCs/>
              <w:color w:val="5B9BD5" w:themeColor="accent1"/>
            </w:rPr>
          </w:pPr>
          <w:r w:rsidRPr="00F66817">
            <w:rPr>
              <w:b/>
              <w:bCs/>
              <w:color w:val="5B9BD5" w:themeColor="accent1"/>
            </w:rPr>
            <w:t>10. Conclusion</w:t>
          </w:r>
          <w:r w:rsidR="009228B2" w:rsidRPr="00F66817">
            <w:rPr>
              <w:b/>
              <w:bCs/>
              <w:color w:val="5B9BD5" w:themeColor="accent1"/>
            </w:rPr>
            <w:ptab w:relativeTo="margin" w:alignment="right" w:leader="dot"/>
          </w:r>
          <w:r w:rsidR="003F52D6">
            <w:rPr>
              <w:b/>
              <w:bCs/>
              <w:color w:val="5B9BD5" w:themeColor="accent1"/>
            </w:rPr>
            <w:t>46</w:t>
          </w:r>
        </w:p>
        <w:p w14:paraId="6F63D4CF" w14:textId="3BBC80FC" w:rsidR="009228B2" w:rsidRPr="00F66817" w:rsidRDefault="009228B2" w:rsidP="005F45AE">
          <w:pPr>
            <w:ind w:right="-524"/>
            <w:rPr>
              <w:b/>
              <w:bCs/>
              <w:color w:val="5B9BD5" w:themeColor="accent1"/>
            </w:rPr>
          </w:pPr>
          <w:r w:rsidRPr="00F66817">
            <w:rPr>
              <w:b/>
              <w:bCs/>
              <w:color w:val="5B9BD5" w:themeColor="accent1"/>
            </w:rPr>
            <w:t xml:space="preserve">   </w:t>
          </w:r>
          <w:r w:rsidR="009C1D37" w:rsidRPr="00F66817">
            <w:rPr>
              <w:b/>
              <w:bCs/>
              <w:color w:val="5B9BD5" w:themeColor="accent1"/>
            </w:rPr>
            <w:t>10.1 Conclusion</w:t>
          </w:r>
          <w:r w:rsidRPr="00F66817">
            <w:rPr>
              <w:b/>
              <w:bCs/>
              <w:color w:val="5B9BD5" w:themeColor="accent1"/>
            </w:rPr>
            <w:ptab w:relativeTo="margin" w:alignment="right" w:leader="dot"/>
          </w:r>
          <w:r w:rsidR="003F52D6">
            <w:rPr>
              <w:b/>
              <w:bCs/>
              <w:color w:val="5B9BD5" w:themeColor="accent1"/>
            </w:rPr>
            <w:t>46</w:t>
          </w:r>
        </w:p>
        <w:p w14:paraId="63E8020F" w14:textId="4F348333" w:rsidR="009228B2" w:rsidRPr="00F66817" w:rsidRDefault="009228B2" w:rsidP="005F45AE">
          <w:pPr>
            <w:pStyle w:val="TOC1"/>
            <w:ind w:right="-524"/>
            <w:rPr>
              <w:b/>
              <w:bCs/>
              <w:color w:val="5B9BD5" w:themeColor="accent1"/>
            </w:rPr>
          </w:pPr>
          <w:r w:rsidRPr="00F66817">
            <w:rPr>
              <w:b/>
              <w:bCs/>
              <w:color w:val="5B9BD5" w:themeColor="accent1"/>
            </w:rPr>
            <w:t xml:space="preserve">      </w:t>
          </w:r>
          <w:r w:rsidR="009C1D37" w:rsidRPr="00F66817">
            <w:rPr>
              <w:b/>
              <w:bCs/>
              <w:color w:val="5B9BD5" w:themeColor="accent1"/>
            </w:rPr>
            <w:t>10.2 Project Benefits</w:t>
          </w:r>
          <w:r w:rsidRPr="00F66817">
            <w:rPr>
              <w:b/>
              <w:bCs/>
              <w:color w:val="5B9BD5" w:themeColor="accent1"/>
            </w:rPr>
            <w:ptab w:relativeTo="margin" w:alignment="right" w:leader="dot"/>
          </w:r>
          <w:r w:rsidR="00F64322">
            <w:rPr>
              <w:b/>
              <w:bCs/>
              <w:color w:val="5B9BD5" w:themeColor="accent1"/>
            </w:rPr>
            <w:t>47</w:t>
          </w:r>
        </w:p>
        <w:p w14:paraId="0BCADA59" w14:textId="70E6AC47" w:rsidR="00991C3F" w:rsidRPr="00F66817" w:rsidRDefault="009228B2" w:rsidP="005F45AE">
          <w:pPr>
            <w:pStyle w:val="TOC2"/>
            <w:ind w:left="0" w:right="-524"/>
            <w:rPr>
              <w:b/>
              <w:bCs/>
              <w:color w:val="5B9BD5" w:themeColor="accent1"/>
            </w:rPr>
          </w:pPr>
          <w:r w:rsidRPr="00F66817">
            <w:rPr>
              <w:b/>
              <w:bCs/>
              <w:color w:val="5B9BD5" w:themeColor="accent1"/>
            </w:rPr>
            <w:t xml:space="preserve">          </w:t>
          </w:r>
          <w:r w:rsidR="009C1D37" w:rsidRPr="00F66817">
            <w:rPr>
              <w:b/>
              <w:bCs/>
              <w:color w:val="5B9BD5" w:themeColor="accent1"/>
            </w:rPr>
            <w:t>10.3 Future Scope</w:t>
          </w:r>
          <w:r w:rsidRPr="00F66817">
            <w:rPr>
              <w:b/>
              <w:bCs/>
              <w:color w:val="5B9BD5" w:themeColor="accent1"/>
            </w:rPr>
            <w:ptab w:relativeTo="margin" w:alignment="right" w:leader="dot"/>
          </w:r>
          <w:r w:rsidR="00F64322">
            <w:rPr>
              <w:b/>
              <w:bCs/>
              <w:color w:val="5B9BD5" w:themeColor="accent1"/>
            </w:rPr>
            <w:t>47</w:t>
          </w:r>
        </w:p>
      </w:sdtContent>
    </w:sdt>
    <w:p w14:paraId="00D2DC08" w14:textId="380F0E3F" w:rsidR="00744832" w:rsidRPr="00F66817" w:rsidRDefault="00744832" w:rsidP="005F45AE">
      <w:pPr>
        <w:pStyle w:val="TOC1"/>
        <w:ind w:right="-524"/>
        <w:rPr>
          <w:b/>
          <w:bCs/>
          <w:color w:val="5B9BD5" w:themeColor="accent1"/>
        </w:rPr>
      </w:pPr>
      <w:r w:rsidRPr="00F66817">
        <w:rPr>
          <w:b/>
          <w:bCs/>
          <w:color w:val="5B9BD5" w:themeColor="accent1"/>
        </w:rPr>
        <w:t>11. References</w:t>
      </w:r>
      <w:r w:rsidRPr="00F66817">
        <w:rPr>
          <w:b/>
          <w:bCs/>
          <w:color w:val="5B9BD5" w:themeColor="accent1"/>
        </w:rPr>
        <w:ptab w:relativeTo="margin" w:alignment="right" w:leader="dot"/>
      </w:r>
      <w:r w:rsidR="00840683" w:rsidRPr="00F66817">
        <w:rPr>
          <w:b/>
          <w:bCs/>
          <w:color w:val="5B9BD5" w:themeColor="accent1"/>
        </w:rPr>
        <w:t>4</w:t>
      </w:r>
      <w:r w:rsidR="00F64322">
        <w:rPr>
          <w:b/>
          <w:bCs/>
          <w:color w:val="5B9BD5" w:themeColor="accent1"/>
        </w:rPr>
        <w:t>8</w:t>
      </w:r>
    </w:p>
    <w:p w14:paraId="344FDE5F" w14:textId="4D1438FC" w:rsidR="00744832" w:rsidRPr="00F66817" w:rsidRDefault="00744832" w:rsidP="005F45AE">
      <w:pPr>
        <w:pStyle w:val="TOC2"/>
        <w:ind w:left="0" w:right="-524"/>
        <w:rPr>
          <w:b/>
          <w:bCs/>
          <w:color w:val="5B9BD5" w:themeColor="accent1"/>
        </w:rPr>
      </w:pPr>
      <w:r w:rsidRPr="00F66817">
        <w:rPr>
          <w:b/>
          <w:bCs/>
          <w:color w:val="5B9BD5" w:themeColor="accent1"/>
        </w:rPr>
        <w:t xml:space="preserve">12. Appendix A (Certificates) </w:t>
      </w:r>
      <w:r w:rsidRPr="00F66817">
        <w:rPr>
          <w:b/>
          <w:bCs/>
          <w:color w:val="5B9BD5" w:themeColor="accent1"/>
        </w:rPr>
        <w:ptab w:relativeTo="margin" w:alignment="right" w:leader="dot"/>
      </w:r>
      <w:r w:rsidR="00F64322">
        <w:rPr>
          <w:b/>
          <w:bCs/>
          <w:color w:val="5B9BD5" w:themeColor="accent1"/>
        </w:rPr>
        <w:t>51</w:t>
      </w:r>
    </w:p>
    <w:p w14:paraId="7712B694" w14:textId="25E41439" w:rsidR="00744832" w:rsidRPr="00F66817" w:rsidRDefault="00205876" w:rsidP="005F45AE">
      <w:pPr>
        <w:pStyle w:val="TOC3"/>
        <w:ind w:left="0" w:right="-524"/>
        <w:rPr>
          <w:color w:val="5B9BD5" w:themeColor="accent1"/>
        </w:rPr>
      </w:pPr>
      <w:r w:rsidRPr="00F66817">
        <w:rPr>
          <w:b/>
          <w:bCs/>
          <w:color w:val="5B9BD5" w:themeColor="accent1"/>
        </w:rPr>
        <w:t xml:space="preserve">13. Appendix B </w:t>
      </w:r>
      <w:r w:rsidR="00760FEF" w:rsidRPr="00F66817">
        <w:rPr>
          <w:b/>
          <w:bCs/>
          <w:color w:val="5B9BD5" w:themeColor="accent1"/>
        </w:rPr>
        <w:t xml:space="preserve">(Prototype) </w:t>
      </w:r>
      <w:r w:rsidR="00744832" w:rsidRPr="00F66817">
        <w:rPr>
          <w:b/>
          <w:bCs/>
          <w:color w:val="5B9BD5" w:themeColor="accent1"/>
        </w:rPr>
        <w:ptab w:relativeTo="margin" w:alignment="right" w:leader="dot"/>
      </w:r>
      <w:r w:rsidR="00F64322">
        <w:rPr>
          <w:b/>
          <w:bCs/>
          <w:color w:val="5B9BD5" w:themeColor="accent1"/>
        </w:rPr>
        <w:t>5</w:t>
      </w:r>
      <w:r w:rsidR="00082243">
        <w:rPr>
          <w:b/>
          <w:bCs/>
          <w:color w:val="5B9BD5" w:themeColor="accent1"/>
        </w:rPr>
        <w:t>3</w:t>
      </w:r>
    </w:p>
    <w:p w14:paraId="505A918A" w14:textId="77777777" w:rsidR="006458C7" w:rsidRPr="00F66817" w:rsidRDefault="006458C7" w:rsidP="008F5E37">
      <w:pPr>
        <w:ind w:right="-999"/>
        <w:rPr>
          <w:rFonts w:eastAsiaTheme="majorEastAsia"/>
          <w:b/>
          <w:bCs/>
          <w:color w:val="2E74B5" w:themeColor="accent1" w:themeShade="BF"/>
          <w:sz w:val="28"/>
          <w:szCs w:val="28"/>
        </w:rPr>
      </w:pPr>
    </w:p>
    <w:p w14:paraId="7E369F6F" w14:textId="77777777" w:rsidR="00207CF0" w:rsidRPr="00F66817" w:rsidRDefault="00207CF0" w:rsidP="008F5E37">
      <w:pPr>
        <w:ind w:right="-999"/>
        <w:rPr>
          <w:rFonts w:eastAsiaTheme="majorEastAsia"/>
          <w:b/>
          <w:bCs/>
          <w:color w:val="2E74B5" w:themeColor="accent1" w:themeShade="BF"/>
          <w:sz w:val="28"/>
          <w:szCs w:val="28"/>
        </w:rPr>
      </w:pPr>
    </w:p>
    <w:p w14:paraId="68679B84" w14:textId="77777777" w:rsidR="00207CF0" w:rsidRPr="00F66817" w:rsidRDefault="00207CF0" w:rsidP="008F5E37">
      <w:pPr>
        <w:ind w:right="-999"/>
        <w:rPr>
          <w:rFonts w:eastAsiaTheme="majorEastAsia"/>
          <w:b/>
          <w:bCs/>
          <w:color w:val="2E74B5" w:themeColor="accent1" w:themeShade="BF"/>
          <w:sz w:val="28"/>
          <w:szCs w:val="28"/>
        </w:rPr>
      </w:pPr>
    </w:p>
    <w:p w14:paraId="6AA202AE" w14:textId="77777777" w:rsidR="00207CF0" w:rsidRPr="00F66817" w:rsidRDefault="00207CF0" w:rsidP="008F5E37">
      <w:pPr>
        <w:ind w:right="-999"/>
        <w:rPr>
          <w:rFonts w:eastAsiaTheme="majorEastAsia"/>
          <w:b/>
          <w:bCs/>
          <w:color w:val="2E74B5" w:themeColor="accent1" w:themeShade="BF"/>
          <w:sz w:val="28"/>
          <w:szCs w:val="28"/>
        </w:rPr>
      </w:pPr>
    </w:p>
    <w:p w14:paraId="18388866" w14:textId="77777777" w:rsidR="00207CF0" w:rsidRPr="00F66817" w:rsidRDefault="00207CF0" w:rsidP="008F5E37">
      <w:pPr>
        <w:ind w:right="-999"/>
        <w:rPr>
          <w:rFonts w:eastAsiaTheme="majorEastAsia"/>
          <w:b/>
          <w:bCs/>
          <w:color w:val="2E74B5" w:themeColor="accent1" w:themeShade="BF"/>
          <w:sz w:val="28"/>
          <w:szCs w:val="28"/>
        </w:rPr>
      </w:pPr>
    </w:p>
    <w:p w14:paraId="5492A62C" w14:textId="77777777" w:rsidR="00207CF0" w:rsidRPr="00F66817" w:rsidRDefault="00207CF0" w:rsidP="008F5E37">
      <w:pPr>
        <w:ind w:right="-999"/>
        <w:rPr>
          <w:rFonts w:eastAsiaTheme="majorEastAsia"/>
          <w:b/>
          <w:bCs/>
          <w:color w:val="2E74B5" w:themeColor="accent1" w:themeShade="BF"/>
          <w:sz w:val="28"/>
          <w:szCs w:val="28"/>
        </w:rPr>
      </w:pPr>
    </w:p>
    <w:p w14:paraId="5B10A3AD" w14:textId="77777777" w:rsidR="00207CF0" w:rsidRPr="00F66817" w:rsidRDefault="00207CF0" w:rsidP="008F5E37">
      <w:pPr>
        <w:ind w:right="-999"/>
        <w:rPr>
          <w:rFonts w:eastAsiaTheme="majorEastAsia"/>
          <w:b/>
          <w:bCs/>
          <w:color w:val="2E74B5" w:themeColor="accent1" w:themeShade="BF"/>
          <w:sz w:val="28"/>
          <w:szCs w:val="28"/>
        </w:rPr>
      </w:pPr>
    </w:p>
    <w:p w14:paraId="1EF9BB42" w14:textId="77777777" w:rsidR="00207CF0" w:rsidRPr="00F66817" w:rsidRDefault="00207CF0" w:rsidP="008F5E37">
      <w:pPr>
        <w:ind w:right="-999"/>
        <w:rPr>
          <w:rFonts w:eastAsiaTheme="majorEastAsia"/>
          <w:b/>
          <w:bCs/>
          <w:color w:val="2E74B5" w:themeColor="accent1" w:themeShade="BF"/>
          <w:sz w:val="28"/>
          <w:szCs w:val="28"/>
        </w:rPr>
      </w:pPr>
    </w:p>
    <w:p w14:paraId="05E51F07" w14:textId="77777777" w:rsidR="00207CF0" w:rsidRPr="00F66817" w:rsidRDefault="00207CF0" w:rsidP="008F5E37">
      <w:pPr>
        <w:ind w:right="-999"/>
        <w:rPr>
          <w:rFonts w:eastAsiaTheme="majorEastAsia"/>
          <w:b/>
          <w:bCs/>
          <w:color w:val="2E74B5" w:themeColor="accent1" w:themeShade="BF"/>
          <w:sz w:val="28"/>
          <w:szCs w:val="28"/>
        </w:rPr>
      </w:pPr>
    </w:p>
    <w:p w14:paraId="63DEA247" w14:textId="77777777" w:rsidR="00207CF0" w:rsidRPr="00F66817" w:rsidRDefault="00207CF0" w:rsidP="008F5E37">
      <w:pPr>
        <w:ind w:right="-999"/>
        <w:rPr>
          <w:rFonts w:eastAsiaTheme="majorEastAsia"/>
          <w:b/>
          <w:bCs/>
          <w:color w:val="2E74B5" w:themeColor="accent1" w:themeShade="BF"/>
          <w:sz w:val="28"/>
          <w:szCs w:val="28"/>
        </w:rPr>
      </w:pPr>
    </w:p>
    <w:p w14:paraId="196B3C6F" w14:textId="77777777" w:rsidR="00207CF0" w:rsidRPr="00F66817" w:rsidRDefault="00207CF0" w:rsidP="008F5E37">
      <w:pPr>
        <w:ind w:right="-999"/>
        <w:rPr>
          <w:rFonts w:eastAsiaTheme="majorEastAsia"/>
          <w:b/>
          <w:bCs/>
          <w:color w:val="2E74B5" w:themeColor="accent1" w:themeShade="BF"/>
          <w:sz w:val="28"/>
          <w:szCs w:val="28"/>
        </w:rPr>
      </w:pPr>
    </w:p>
    <w:p w14:paraId="353CF825" w14:textId="77777777" w:rsidR="00207CF0" w:rsidRPr="00F66817" w:rsidRDefault="00207CF0" w:rsidP="008F5E37">
      <w:pPr>
        <w:ind w:right="-999"/>
        <w:rPr>
          <w:rFonts w:eastAsiaTheme="majorEastAsia"/>
          <w:b/>
          <w:bCs/>
          <w:color w:val="2E74B5" w:themeColor="accent1" w:themeShade="BF"/>
          <w:sz w:val="28"/>
          <w:szCs w:val="28"/>
        </w:rPr>
      </w:pPr>
    </w:p>
    <w:p w14:paraId="01036421" w14:textId="77777777" w:rsidR="00207CF0" w:rsidRPr="00F66817" w:rsidRDefault="00207CF0" w:rsidP="008F5E37">
      <w:pPr>
        <w:ind w:right="-999"/>
        <w:rPr>
          <w:rFonts w:eastAsiaTheme="majorEastAsia"/>
          <w:b/>
          <w:bCs/>
          <w:color w:val="2E74B5" w:themeColor="accent1" w:themeShade="BF"/>
          <w:sz w:val="28"/>
          <w:szCs w:val="28"/>
        </w:rPr>
      </w:pPr>
    </w:p>
    <w:p w14:paraId="776C1CEF" w14:textId="77777777" w:rsidR="00207CF0" w:rsidRPr="00F66817" w:rsidRDefault="00207CF0" w:rsidP="008F5E37">
      <w:pPr>
        <w:ind w:right="-999"/>
        <w:rPr>
          <w:rFonts w:eastAsiaTheme="majorEastAsia"/>
          <w:b/>
          <w:bCs/>
          <w:color w:val="2E74B5" w:themeColor="accent1" w:themeShade="BF"/>
          <w:sz w:val="28"/>
          <w:szCs w:val="28"/>
        </w:rPr>
      </w:pPr>
    </w:p>
    <w:p w14:paraId="34383D76" w14:textId="77777777" w:rsidR="00207CF0" w:rsidRPr="00F66817" w:rsidRDefault="00207CF0" w:rsidP="008F5E37">
      <w:pPr>
        <w:ind w:right="-999"/>
        <w:rPr>
          <w:rFonts w:eastAsiaTheme="majorEastAsia"/>
          <w:b/>
          <w:bCs/>
          <w:color w:val="2E74B5" w:themeColor="accent1" w:themeShade="BF"/>
          <w:sz w:val="28"/>
          <w:szCs w:val="28"/>
        </w:rPr>
      </w:pPr>
    </w:p>
    <w:p w14:paraId="05A8DE0B" w14:textId="77777777" w:rsidR="00207CF0" w:rsidRPr="00F66817" w:rsidRDefault="00207CF0" w:rsidP="008F5E37">
      <w:pPr>
        <w:ind w:right="-999"/>
        <w:rPr>
          <w:rFonts w:eastAsiaTheme="majorEastAsia"/>
          <w:b/>
          <w:bCs/>
          <w:color w:val="2E74B5" w:themeColor="accent1" w:themeShade="BF"/>
          <w:sz w:val="28"/>
          <w:szCs w:val="28"/>
        </w:rPr>
      </w:pPr>
    </w:p>
    <w:p w14:paraId="4E1EEC9D" w14:textId="77777777" w:rsidR="00207CF0" w:rsidRPr="00F66817" w:rsidRDefault="00207CF0" w:rsidP="008F5E37">
      <w:pPr>
        <w:ind w:right="-999"/>
        <w:rPr>
          <w:rFonts w:eastAsiaTheme="majorEastAsia"/>
          <w:b/>
          <w:bCs/>
          <w:color w:val="2E74B5" w:themeColor="accent1" w:themeShade="BF"/>
          <w:sz w:val="28"/>
          <w:szCs w:val="28"/>
        </w:rPr>
      </w:pPr>
    </w:p>
    <w:p w14:paraId="1D987E7F" w14:textId="77777777" w:rsidR="00207CF0" w:rsidRPr="00F66817" w:rsidRDefault="00207CF0" w:rsidP="008F5E37">
      <w:pPr>
        <w:ind w:right="-999"/>
        <w:rPr>
          <w:rFonts w:eastAsiaTheme="majorEastAsia"/>
          <w:b/>
          <w:bCs/>
          <w:color w:val="2E74B5" w:themeColor="accent1" w:themeShade="BF"/>
          <w:sz w:val="28"/>
          <w:szCs w:val="28"/>
        </w:rPr>
      </w:pPr>
    </w:p>
    <w:p w14:paraId="008CE5EF" w14:textId="77777777" w:rsidR="00207CF0" w:rsidRPr="00F66817" w:rsidRDefault="00207CF0" w:rsidP="008F5E37">
      <w:pPr>
        <w:ind w:right="-999"/>
        <w:rPr>
          <w:rFonts w:eastAsiaTheme="majorEastAsia"/>
          <w:b/>
          <w:bCs/>
          <w:color w:val="2E74B5" w:themeColor="accent1" w:themeShade="BF"/>
          <w:sz w:val="28"/>
          <w:szCs w:val="28"/>
        </w:rPr>
      </w:pPr>
    </w:p>
    <w:p w14:paraId="7D54A467" w14:textId="77777777" w:rsidR="00207CF0" w:rsidRPr="00F66817" w:rsidRDefault="00207CF0" w:rsidP="008F5E37">
      <w:pPr>
        <w:ind w:right="-999"/>
        <w:rPr>
          <w:rFonts w:eastAsiaTheme="majorEastAsia"/>
          <w:b/>
          <w:bCs/>
          <w:color w:val="2E74B5" w:themeColor="accent1" w:themeShade="BF"/>
          <w:sz w:val="28"/>
          <w:szCs w:val="28"/>
        </w:rPr>
      </w:pPr>
    </w:p>
    <w:p w14:paraId="6BF1EE4C" w14:textId="77777777" w:rsidR="00207CF0" w:rsidRPr="00F66817" w:rsidRDefault="00207CF0" w:rsidP="008F5E37">
      <w:pPr>
        <w:ind w:right="-999"/>
        <w:rPr>
          <w:rFonts w:eastAsiaTheme="majorEastAsia"/>
          <w:b/>
          <w:bCs/>
          <w:color w:val="2E74B5" w:themeColor="accent1" w:themeShade="BF"/>
          <w:sz w:val="28"/>
          <w:szCs w:val="28"/>
        </w:rPr>
      </w:pPr>
    </w:p>
    <w:p w14:paraId="01C86DDD" w14:textId="77777777" w:rsidR="00207CF0" w:rsidRPr="00F66817" w:rsidRDefault="00207CF0" w:rsidP="008F5E37">
      <w:pPr>
        <w:ind w:right="-999"/>
        <w:rPr>
          <w:rFonts w:eastAsiaTheme="majorEastAsia"/>
          <w:b/>
          <w:bCs/>
          <w:color w:val="2E74B5" w:themeColor="accent1" w:themeShade="BF"/>
          <w:sz w:val="28"/>
          <w:szCs w:val="28"/>
        </w:rPr>
      </w:pPr>
    </w:p>
    <w:p w14:paraId="3C4C6DDC" w14:textId="77777777" w:rsidR="00207CF0" w:rsidRPr="00F66817" w:rsidRDefault="00207CF0" w:rsidP="008F5E37">
      <w:pPr>
        <w:ind w:right="-999"/>
        <w:rPr>
          <w:rFonts w:eastAsiaTheme="majorEastAsia"/>
          <w:b/>
          <w:bCs/>
          <w:color w:val="2E74B5" w:themeColor="accent1" w:themeShade="BF"/>
          <w:sz w:val="28"/>
          <w:szCs w:val="28"/>
        </w:rPr>
      </w:pPr>
    </w:p>
    <w:p w14:paraId="3D8E39EB" w14:textId="3A0E640F" w:rsidR="00A04D32" w:rsidRPr="00F66817" w:rsidRDefault="00A04D32" w:rsidP="005F5B52">
      <w:pPr>
        <w:pStyle w:val="Heading2"/>
        <w:numPr>
          <w:ilvl w:val="0"/>
          <w:numId w:val="0"/>
        </w:numPr>
        <w:ind w:left="-851" w:right="-999"/>
        <w:jc w:val="left"/>
        <w:rPr>
          <w:b/>
          <w:color w:val="5B9BD5" w:themeColor="accent1"/>
          <w:sz w:val="28"/>
          <w:szCs w:val="28"/>
          <w:u w:val="none"/>
        </w:rPr>
      </w:pPr>
      <w:r w:rsidRPr="00F66817">
        <w:rPr>
          <w:b/>
          <w:color w:val="5B9BD5" w:themeColor="accent1"/>
          <w:sz w:val="28"/>
          <w:szCs w:val="28"/>
          <w:u w:val="none"/>
        </w:rPr>
        <w:lastRenderedPageBreak/>
        <w:t>Abstract</w:t>
      </w:r>
    </w:p>
    <w:p w14:paraId="1450BD99" w14:textId="77777777" w:rsidR="00A04D32" w:rsidRPr="00F66817" w:rsidRDefault="00A04D32" w:rsidP="005F5B52">
      <w:pPr>
        <w:ind w:left="-851" w:right="-999"/>
      </w:pPr>
    </w:p>
    <w:p w14:paraId="42F72EDD" w14:textId="28B11AA5" w:rsidR="007C20DA" w:rsidRPr="00F66817" w:rsidRDefault="002952A7" w:rsidP="005F5B52">
      <w:pPr>
        <w:ind w:left="-851" w:right="-999"/>
      </w:pPr>
      <w:r w:rsidRPr="00F66817">
        <w:t>The aim of this project is to create an intelligent system that can detect hate speech in online text automatically. It accomplishes binary classification by fine-tuning the XLM-</w:t>
      </w:r>
      <w:proofErr w:type="spellStart"/>
      <w:r w:rsidRPr="00F66817">
        <w:t>RoBERTa</w:t>
      </w:r>
      <w:proofErr w:type="spellEnd"/>
      <w:r w:rsidRPr="00F66817">
        <w:t xml:space="preserve"> transformer model on an English hate speech dataset with labeled samples. Current manual and keyword-based moderation techniques are inefficient in comprehending contextual meaning and are slow and unreliable. The suggested system classifies text as hate or non-hate with great accuracy using transformer-based contextual learning. The solution aids in the creation of safer and more inclusive online platforms and facilitates more rapid and more dependable content filtering.</w:t>
      </w:r>
    </w:p>
    <w:p w14:paraId="0BA4EE7C" w14:textId="272DF7A4" w:rsidR="005F5B52" w:rsidRPr="00F66817" w:rsidRDefault="005F5B52" w:rsidP="005F5B52">
      <w:pPr>
        <w:pStyle w:val="Heading1"/>
        <w:ind w:left="-851" w:right="-999"/>
        <w:rPr>
          <w:rFonts w:ascii="Times New Roman" w:hAnsi="Times New Roman" w:cs="Times New Roman"/>
          <w:color w:val="5B9BD5" w:themeColor="accent1"/>
        </w:rPr>
      </w:pPr>
      <w:r w:rsidRPr="00F66817">
        <w:rPr>
          <w:rFonts w:ascii="Times New Roman" w:hAnsi="Times New Roman" w:cs="Times New Roman"/>
          <w:color w:val="5B9BD5" w:themeColor="accent1"/>
        </w:rPr>
        <w:t>Introduction</w:t>
      </w:r>
      <w:r w:rsidR="004E74C6" w:rsidRPr="00F66817">
        <w:rPr>
          <w:rFonts w:ascii="Times New Roman" w:hAnsi="Times New Roman" w:cs="Times New Roman"/>
          <w:color w:val="5B9BD5" w:themeColor="accent1"/>
        </w:rPr>
        <w:tab/>
      </w:r>
    </w:p>
    <w:p w14:paraId="4681740F" w14:textId="0A1527F8" w:rsidR="00541225" w:rsidRPr="00F66817" w:rsidRDefault="00541225" w:rsidP="005F5B52">
      <w:pPr>
        <w:spacing w:before="100" w:beforeAutospacing="1" w:after="100" w:afterAutospacing="1"/>
        <w:ind w:left="-851" w:right="-999"/>
        <w:rPr>
          <w:lang w:val="en-IN" w:eastAsia="en-IN"/>
        </w:rPr>
      </w:pPr>
      <w:r w:rsidRPr="00F66817">
        <w:rPr>
          <w:lang w:val="en-IN" w:eastAsia="en-IN"/>
        </w:rPr>
        <w:t xml:space="preserve">The </w:t>
      </w:r>
      <w:r w:rsidR="0049172C" w:rsidRPr="00F66817">
        <w:rPr>
          <w:lang w:val="en-IN" w:eastAsia="en-IN"/>
        </w:rPr>
        <w:t>increase in the</w:t>
      </w:r>
      <w:r w:rsidRPr="00F66817">
        <w:rPr>
          <w:lang w:val="en-IN" w:eastAsia="en-IN"/>
        </w:rPr>
        <w:t xml:space="preserve"> usage of social media platforms has resulted in </w:t>
      </w:r>
      <w:r w:rsidR="0049172C" w:rsidRPr="00F66817">
        <w:rPr>
          <w:lang w:val="en-IN" w:eastAsia="en-IN"/>
        </w:rPr>
        <w:t>drastically</w:t>
      </w:r>
      <w:r w:rsidRPr="00F66817">
        <w:rPr>
          <w:lang w:val="en-IN" w:eastAsia="en-IN"/>
        </w:rPr>
        <w:t xml:space="preserve"> increase in the quantity of textual material produced by users. Although these platforms</w:t>
      </w:r>
      <w:r w:rsidR="0049172C" w:rsidRPr="00F66817">
        <w:rPr>
          <w:lang w:val="en-IN" w:eastAsia="en-IN"/>
        </w:rPr>
        <w:t xml:space="preserve"> </w:t>
      </w:r>
      <w:proofErr w:type="gramStart"/>
      <w:r w:rsidR="0049172C" w:rsidRPr="00F66817">
        <w:rPr>
          <w:lang w:val="en-IN" w:eastAsia="en-IN"/>
        </w:rPr>
        <w:t>makes</w:t>
      </w:r>
      <w:proofErr w:type="gramEnd"/>
      <w:r w:rsidR="0049172C" w:rsidRPr="00F66817">
        <w:rPr>
          <w:lang w:val="en-IN" w:eastAsia="en-IN"/>
        </w:rPr>
        <w:t xml:space="preserve"> it easier</w:t>
      </w:r>
      <w:r w:rsidRPr="00F66817">
        <w:rPr>
          <w:lang w:val="en-IN" w:eastAsia="en-IN"/>
        </w:rPr>
        <w:t xml:space="preserve"> contact and information sharing, they have also turned into channels for the </w:t>
      </w:r>
      <w:r w:rsidR="0049172C" w:rsidRPr="00F66817">
        <w:rPr>
          <w:lang w:val="en-IN" w:eastAsia="en-IN"/>
        </w:rPr>
        <w:t>spread</w:t>
      </w:r>
      <w:r w:rsidRPr="00F66817">
        <w:rPr>
          <w:lang w:val="en-IN" w:eastAsia="en-IN"/>
        </w:rPr>
        <w:t xml:space="preserve"> of hate speech, harsh language, cyberbullying, and discriminatory content. Such harmful content can have a negative impact on </w:t>
      </w:r>
      <w:r w:rsidR="0049172C" w:rsidRPr="00F66817">
        <w:rPr>
          <w:lang w:val="en-IN" w:eastAsia="en-IN"/>
        </w:rPr>
        <w:t>any person</w:t>
      </w:r>
      <w:r w:rsidRPr="00F66817">
        <w:rPr>
          <w:lang w:val="en-IN" w:eastAsia="en-IN"/>
        </w:rPr>
        <w:t xml:space="preserve"> and society by promoting bigotry, hostility, and social conflict. Manually identifying hate speech has become</w:t>
      </w:r>
      <w:r w:rsidR="0049172C" w:rsidRPr="00F66817">
        <w:rPr>
          <w:lang w:val="en-IN" w:eastAsia="en-IN"/>
        </w:rPr>
        <w:t xml:space="preserve"> extremely</w:t>
      </w:r>
      <w:r w:rsidRPr="00F66817">
        <w:rPr>
          <w:lang w:val="en-IN" w:eastAsia="en-IN"/>
        </w:rPr>
        <w:t xml:space="preserve"> difficult due to the </w:t>
      </w:r>
      <w:r w:rsidR="0049172C" w:rsidRPr="00F66817">
        <w:rPr>
          <w:lang w:val="en-IN" w:eastAsia="en-IN"/>
        </w:rPr>
        <w:t>large</w:t>
      </w:r>
      <w:r w:rsidRPr="00F66817">
        <w:rPr>
          <w:lang w:val="en-IN" w:eastAsia="en-IN"/>
        </w:rPr>
        <w:t xml:space="preserve"> amount of online data generated every day.</w:t>
      </w:r>
    </w:p>
    <w:p w14:paraId="6D9EF05E" w14:textId="3C93311F" w:rsidR="00541225" w:rsidRPr="00F66817" w:rsidRDefault="00541225" w:rsidP="005F5B52">
      <w:pPr>
        <w:spacing w:before="100" w:beforeAutospacing="1" w:after="100" w:afterAutospacing="1"/>
        <w:ind w:left="-851" w:right="-999"/>
        <w:rPr>
          <w:lang w:val="en-IN" w:eastAsia="en-IN"/>
        </w:rPr>
      </w:pPr>
      <w:r w:rsidRPr="00F66817">
        <w:rPr>
          <w:lang w:val="en-IN" w:eastAsia="en-IN"/>
        </w:rPr>
        <w:t>This project suggests a Hate Speech Detection System that use</w:t>
      </w:r>
      <w:r w:rsidR="0049172C" w:rsidRPr="00F66817">
        <w:rPr>
          <w:lang w:val="en-IN" w:eastAsia="en-IN"/>
        </w:rPr>
        <w:t>s</w:t>
      </w:r>
      <w:r w:rsidRPr="00F66817">
        <w:rPr>
          <w:lang w:val="en-IN" w:eastAsia="en-IN"/>
        </w:rPr>
        <w:t xml:space="preserve"> the XLM-</w:t>
      </w:r>
      <w:proofErr w:type="spellStart"/>
      <w:r w:rsidRPr="00F66817">
        <w:rPr>
          <w:lang w:val="en-IN" w:eastAsia="en-IN"/>
        </w:rPr>
        <w:t>RoBERTa</w:t>
      </w:r>
      <w:proofErr w:type="spellEnd"/>
      <w:r w:rsidRPr="00F66817">
        <w:rPr>
          <w:lang w:val="en-IN" w:eastAsia="en-IN"/>
        </w:rPr>
        <w:t xml:space="preserve"> Transformer in order to overcome this difficulty. The system use</w:t>
      </w:r>
      <w:r w:rsidR="0049172C" w:rsidRPr="00F66817">
        <w:rPr>
          <w:lang w:val="en-IN" w:eastAsia="en-IN"/>
        </w:rPr>
        <w:t xml:space="preserve"> of cultured</w:t>
      </w:r>
      <w:r w:rsidRPr="00F66817">
        <w:rPr>
          <w:lang w:val="en-IN" w:eastAsia="en-IN"/>
        </w:rPr>
        <w:t xml:space="preserve"> Natural Language Processing (NLP) techniques to automatically classify </w:t>
      </w:r>
      <w:r w:rsidR="0049172C" w:rsidRPr="00F66817">
        <w:rPr>
          <w:lang w:val="en-IN" w:eastAsia="en-IN"/>
        </w:rPr>
        <w:t>data</w:t>
      </w:r>
      <w:r w:rsidRPr="00F66817">
        <w:rPr>
          <w:lang w:val="en-IN" w:eastAsia="en-IN"/>
        </w:rPr>
        <w:t xml:space="preserve"> into Hate Speech and Non-Hate Speech categories. An English hate speech dataset w</w:t>
      </w:r>
      <w:r w:rsidR="0049172C" w:rsidRPr="00F66817">
        <w:rPr>
          <w:lang w:val="en-IN" w:eastAsia="en-IN"/>
        </w:rPr>
        <w:t>hich</w:t>
      </w:r>
      <w:r w:rsidRPr="00F66817">
        <w:rPr>
          <w:lang w:val="en-IN" w:eastAsia="en-IN"/>
        </w:rPr>
        <w:t xml:space="preserve"> </w:t>
      </w:r>
      <w:r w:rsidR="0049172C" w:rsidRPr="00F66817">
        <w:rPr>
          <w:lang w:val="en-IN" w:eastAsia="en-IN"/>
        </w:rPr>
        <w:t xml:space="preserve">has </w:t>
      </w:r>
      <w:r w:rsidRPr="00F66817">
        <w:rPr>
          <w:lang w:val="en-IN" w:eastAsia="en-IN"/>
        </w:rPr>
        <w:t>labe</w:t>
      </w:r>
      <w:r w:rsidR="0049172C" w:rsidRPr="00F66817">
        <w:rPr>
          <w:lang w:val="en-IN" w:eastAsia="en-IN"/>
        </w:rPr>
        <w:t>l</w:t>
      </w:r>
      <w:r w:rsidRPr="00F66817">
        <w:rPr>
          <w:lang w:val="en-IN" w:eastAsia="en-IN"/>
        </w:rPr>
        <w:t xml:space="preserve">led text samples </w:t>
      </w:r>
      <w:r w:rsidR="0049172C" w:rsidRPr="00F66817">
        <w:rPr>
          <w:lang w:val="en-IN" w:eastAsia="en-IN"/>
        </w:rPr>
        <w:t xml:space="preserve">and </w:t>
      </w:r>
      <w:r w:rsidRPr="00F66817">
        <w:rPr>
          <w:lang w:val="en-IN" w:eastAsia="en-IN"/>
        </w:rPr>
        <w:t xml:space="preserve">is used to train and assess the model. The dataset is pre-processed before training, keeping contextual elements like emoticons, punctuation, and hashtags while </w:t>
      </w:r>
      <w:r w:rsidR="00EF6237" w:rsidRPr="00F66817">
        <w:rPr>
          <w:lang w:val="en-IN" w:eastAsia="en-IN"/>
        </w:rPr>
        <w:t>removing</w:t>
      </w:r>
      <w:r w:rsidRPr="00F66817">
        <w:rPr>
          <w:lang w:val="en-IN" w:eastAsia="en-IN"/>
        </w:rPr>
        <w:t xml:space="preserve"> URLs, HTML tags, duplicate entries, and white spaces.</w:t>
      </w:r>
    </w:p>
    <w:p w14:paraId="68016820" w14:textId="3BABEAA1" w:rsidR="005F5B52" w:rsidRPr="00F66817" w:rsidRDefault="00541225" w:rsidP="005F5B52">
      <w:pPr>
        <w:spacing w:before="100" w:beforeAutospacing="1" w:after="100" w:afterAutospacing="1"/>
        <w:ind w:left="-851" w:right="-999"/>
        <w:rPr>
          <w:lang w:val="en-IN" w:eastAsia="en-IN"/>
        </w:rPr>
      </w:pPr>
      <w:r w:rsidRPr="00F66817">
        <w:rPr>
          <w:lang w:val="en-IN" w:eastAsia="en-IN"/>
        </w:rPr>
        <w:t>The XLM-</w:t>
      </w:r>
      <w:proofErr w:type="spellStart"/>
      <w:r w:rsidRPr="00F66817">
        <w:rPr>
          <w:lang w:val="en-IN" w:eastAsia="en-IN"/>
        </w:rPr>
        <w:t>RoBERTa</w:t>
      </w:r>
      <w:proofErr w:type="spellEnd"/>
      <w:r w:rsidRPr="00F66817">
        <w:rPr>
          <w:lang w:val="en-IN" w:eastAsia="en-IN"/>
        </w:rPr>
        <w:t xml:space="preserve"> transformer model has been </w:t>
      </w:r>
      <w:r w:rsidR="00EF6237" w:rsidRPr="00F66817">
        <w:rPr>
          <w:lang w:val="en-IN" w:eastAsia="en-IN"/>
        </w:rPr>
        <w:t>polished</w:t>
      </w:r>
      <w:r w:rsidRPr="00F66817">
        <w:rPr>
          <w:lang w:val="en-IN" w:eastAsia="en-IN"/>
        </w:rPr>
        <w:t xml:space="preserve"> to better classify hate speech and</w:t>
      </w:r>
      <w:r w:rsidR="00EF6237" w:rsidRPr="00F66817">
        <w:rPr>
          <w:lang w:val="en-IN" w:eastAsia="en-IN"/>
        </w:rPr>
        <w:t xml:space="preserve"> to understand</w:t>
      </w:r>
      <w:r w:rsidRPr="00F66817">
        <w:rPr>
          <w:lang w:val="en-IN" w:eastAsia="en-IN"/>
        </w:rPr>
        <w:t xml:space="preserve"> the contextual linkages between words. In order to </w:t>
      </w:r>
      <w:r w:rsidR="00EF6237" w:rsidRPr="00F66817">
        <w:rPr>
          <w:lang w:val="en-IN" w:eastAsia="en-IN"/>
        </w:rPr>
        <w:t>not rely</w:t>
      </w:r>
      <w:r w:rsidRPr="00F66817">
        <w:rPr>
          <w:lang w:val="en-IN" w:eastAsia="en-IN"/>
        </w:rPr>
        <w:t xml:space="preserve"> on human review and encourage safer online communication, th</w:t>
      </w:r>
      <w:r w:rsidR="00EF6237" w:rsidRPr="00F66817">
        <w:rPr>
          <w:lang w:val="en-IN" w:eastAsia="en-IN"/>
        </w:rPr>
        <w:t>is</w:t>
      </w:r>
      <w:r w:rsidRPr="00F66817">
        <w:rPr>
          <w:lang w:val="en-IN" w:eastAsia="en-IN"/>
        </w:rPr>
        <w:t xml:space="preserve"> suggested system seeks to offer an effective, scalable, and intelligen</w:t>
      </w:r>
      <w:r w:rsidR="00EF6237" w:rsidRPr="00F66817">
        <w:rPr>
          <w:lang w:val="en-IN" w:eastAsia="en-IN"/>
        </w:rPr>
        <w:t xml:space="preserve">t </w:t>
      </w:r>
      <w:r w:rsidRPr="00F66817">
        <w:rPr>
          <w:lang w:val="en-IN" w:eastAsia="en-IN"/>
        </w:rPr>
        <w:t>content moderation solution.</w:t>
      </w:r>
    </w:p>
    <w:p w14:paraId="087E9248" w14:textId="77777777" w:rsidR="00541225" w:rsidRPr="00F66817" w:rsidRDefault="003F15A9" w:rsidP="00541225">
      <w:pPr>
        <w:spacing w:before="100" w:beforeAutospacing="1" w:after="100" w:afterAutospacing="1"/>
        <w:ind w:left="-851" w:right="-999"/>
        <w:rPr>
          <w:b/>
          <w:bCs/>
          <w:color w:val="2E74B5" w:themeColor="accent1" w:themeShade="BF"/>
          <w:sz w:val="28"/>
          <w:szCs w:val="28"/>
          <w:lang w:eastAsia="en-IN"/>
        </w:rPr>
      </w:pPr>
      <w:r w:rsidRPr="00F66817">
        <w:rPr>
          <w:b/>
          <w:bCs/>
          <w:color w:val="2E74B5" w:themeColor="accent1" w:themeShade="BF"/>
          <w:sz w:val="28"/>
          <w:szCs w:val="28"/>
          <w:lang w:eastAsia="en-IN"/>
        </w:rPr>
        <w:t>1.1 Project Overview</w:t>
      </w:r>
    </w:p>
    <w:p w14:paraId="4FA4BCF0" w14:textId="0211FE22" w:rsidR="00541225" w:rsidRPr="00F66817" w:rsidRDefault="00541225" w:rsidP="00541225">
      <w:pPr>
        <w:spacing w:before="100" w:beforeAutospacing="1" w:after="100" w:afterAutospacing="1"/>
        <w:ind w:left="-851" w:right="-999"/>
        <w:rPr>
          <w:color w:val="2E74B5" w:themeColor="accent1" w:themeShade="BF"/>
          <w:sz w:val="28"/>
          <w:szCs w:val="28"/>
          <w:lang w:eastAsia="en-IN"/>
        </w:rPr>
      </w:pPr>
      <w:r w:rsidRPr="00F66817">
        <w:rPr>
          <w:color w:val="000000" w:themeColor="text1"/>
          <w:lang w:eastAsia="en-IN"/>
        </w:rPr>
        <w:t xml:space="preserve">Hate speech, </w:t>
      </w:r>
      <w:r w:rsidR="00432D11" w:rsidRPr="00F66817">
        <w:rPr>
          <w:color w:val="000000" w:themeColor="text1"/>
          <w:lang w:eastAsia="en-IN"/>
        </w:rPr>
        <w:t>insulting</w:t>
      </w:r>
      <w:r w:rsidRPr="00F66817">
        <w:rPr>
          <w:color w:val="000000" w:themeColor="text1"/>
          <w:lang w:eastAsia="en-IN"/>
        </w:rPr>
        <w:t xml:space="preserve"> language, and </w:t>
      </w:r>
      <w:r w:rsidR="00432D11" w:rsidRPr="00F66817">
        <w:rPr>
          <w:color w:val="000000" w:themeColor="text1"/>
          <w:lang w:eastAsia="en-IN"/>
        </w:rPr>
        <w:t>provocative</w:t>
      </w:r>
      <w:r w:rsidRPr="00F66817">
        <w:rPr>
          <w:color w:val="000000" w:themeColor="text1"/>
          <w:lang w:eastAsia="en-IN"/>
        </w:rPr>
        <w:t xml:space="preserve"> content have spread widely due to the </w:t>
      </w:r>
      <w:r w:rsidR="00432D11" w:rsidRPr="00F66817">
        <w:rPr>
          <w:color w:val="000000" w:themeColor="text1"/>
          <w:lang w:eastAsia="en-IN"/>
        </w:rPr>
        <w:t>sharp increase</w:t>
      </w:r>
      <w:r w:rsidRPr="00F66817">
        <w:rPr>
          <w:color w:val="000000" w:themeColor="text1"/>
          <w:lang w:eastAsia="en-IN"/>
        </w:rPr>
        <w:t xml:space="preserve"> in user-generated content on social media. Manual content moderation </w:t>
      </w:r>
      <w:r w:rsidR="00432D11" w:rsidRPr="00F66817">
        <w:rPr>
          <w:color w:val="000000" w:themeColor="text1"/>
          <w:lang w:eastAsia="en-IN"/>
        </w:rPr>
        <w:t>requires a lot of effort</w:t>
      </w:r>
      <w:r w:rsidRPr="00F66817">
        <w:rPr>
          <w:color w:val="000000" w:themeColor="text1"/>
          <w:lang w:eastAsia="en-IN"/>
        </w:rPr>
        <w:t xml:space="preserve">, unreliable, and incapable of efficiently handling the massive amount of </w:t>
      </w:r>
      <w:r w:rsidR="00432D11" w:rsidRPr="00F66817">
        <w:rPr>
          <w:color w:val="000000" w:themeColor="text1"/>
          <w:lang w:eastAsia="en-IN"/>
        </w:rPr>
        <w:t>online</w:t>
      </w:r>
      <w:r w:rsidRPr="00F66817">
        <w:rPr>
          <w:color w:val="000000" w:themeColor="text1"/>
          <w:lang w:eastAsia="en-IN"/>
        </w:rPr>
        <w:t xml:space="preserve"> text. This project, "Hate Speech Detection us</w:t>
      </w:r>
      <w:r w:rsidR="00432D11" w:rsidRPr="00F66817">
        <w:rPr>
          <w:color w:val="000000" w:themeColor="text1"/>
          <w:lang w:eastAsia="en-IN"/>
        </w:rPr>
        <w:t>es</w:t>
      </w:r>
      <w:r w:rsidRPr="00F66817">
        <w:rPr>
          <w:color w:val="000000" w:themeColor="text1"/>
          <w:lang w:eastAsia="en-IN"/>
        </w:rPr>
        <w:t xml:space="preserve"> XLM-</w:t>
      </w:r>
      <w:proofErr w:type="spellStart"/>
      <w:r w:rsidRPr="00F66817">
        <w:rPr>
          <w:color w:val="000000" w:themeColor="text1"/>
          <w:lang w:eastAsia="en-IN"/>
        </w:rPr>
        <w:t>RoBERTa</w:t>
      </w:r>
      <w:proofErr w:type="spellEnd"/>
      <w:r w:rsidRPr="00F66817">
        <w:rPr>
          <w:color w:val="000000" w:themeColor="text1"/>
          <w:lang w:eastAsia="en-IN"/>
        </w:rPr>
        <w:t xml:space="preserve"> Transformer," </w:t>
      </w:r>
      <w:r w:rsidR="00432D11" w:rsidRPr="00F66817">
        <w:rPr>
          <w:color w:val="000000" w:themeColor="text1"/>
          <w:lang w:eastAsia="en-IN"/>
        </w:rPr>
        <w:t xml:space="preserve">which </w:t>
      </w:r>
      <w:r w:rsidRPr="00F66817">
        <w:rPr>
          <w:color w:val="000000" w:themeColor="text1"/>
          <w:lang w:eastAsia="en-IN"/>
        </w:rPr>
        <w:t xml:space="preserve">offers an automated method for </w:t>
      </w:r>
      <w:r w:rsidR="00432D11" w:rsidRPr="00F66817">
        <w:rPr>
          <w:color w:val="000000" w:themeColor="text1"/>
          <w:lang w:eastAsia="en-IN"/>
        </w:rPr>
        <w:t>detecting</w:t>
      </w:r>
      <w:r w:rsidRPr="00F66817">
        <w:rPr>
          <w:color w:val="000000" w:themeColor="text1"/>
          <w:lang w:eastAsia="en-IN"/>
        </w:rPr>
        <w:t xml:space="preserve"> hate speech in written English. The system classifies text into Hate Speech and Non-Hate Speech c</w:t>
      </w:r>
      <w:r w:rsidR="00432D11" w:rsidRPr="00F66817">
        <w:rPr>
          <w:color w:val="000000" w:themeColor="text1"/>
          <w:lang w:eastAsia="en-IN"/>
        </w:rPr>
        <w:t>lassification</w:t>
      </w:r>
      <w:r w:rsidRPr="00F66817">
        <w:rPr>
          <w:color w:val="000000" w:themeColor="text1"/>
          <w:lang w:eastAsia="en-IN"/>
        </w:rPr>
        <w:t xml:space="preserve"> using the XLM-</w:t>
      </w:r>
      <w:proofErr w:type="spellStart"/>
      <w:r w:rsidRPr="00F66817">
        <w:rPr>
          <w:color w:val="000000" w:themeColor="text1"/>
          <w:lang w:eastAsia="en-IN"/>
        </w:rPr>
        <w:t>RoBERT</w:t>
      </w:r>
      <w:proofErr w:type="spellEnd"/>
      <w:r w:rsidR="00432D11" w:rsidRPr="00F66817">
        <w:rPr>
          <w:color w:val="000000" w:themeColor="text1"/>
          <w:lang w:eastAsia="en-IN"/>
        </w:rPr>
        <w:t xml:space="preserve"> </w:t>
      </w:r>
      <w:r w:rsidRPr="00F66817">
        <w:rPr>
          <w:color w:val="000000" w:themeColor="text1"/>
          <w:lang w:eastAsia="en-IN"/>
        </w:rPr>
        <w:t>a transformer model and an English dataset with</w:t>
      </w:r>
      <w:r w:rsidR="004F7C04" w:rsidRPr="00F66817">
        <w:rPr>
          <w:color w:val="000000" w:themeColor="text1"/>
          <w:lang w:eastAsia="en-IN"/>
        </w:rPr>
        <w:t xml:space="preserve"> </w:t>
      </w:r>
      <w:r w:rsidR="00432D11" w:rsidRPr="00F66817">
        <w:rPr>
          <w:color w:val="000000" w:themeColor="text1"/>
          <w:lang w:eastAsia="en-IN"/>
        </w:rPr>
        <w:t>labelled</w:t>
      </w:r>
      <w:r w:rsidRPr="00F66817">
        <w:rPr>
          <w:color w:val="000000" w:themeColor="text1"/>
          <w:lang w:eastAsia="en-IN"/>
        </w:rPr>
        <w:t xml:space="preserve"> text samples. The suggested approach seeks to enhance the </w:t>
      </w:r>
      <w:r w:rsidR="00432D11" w:rsidRPr="00F66817">
        <w:rPr>
          <w:color w:val="000000" w:themeColor="text1"/>
          <w:lang w:eastAsia="en-IN"/>
        </w:rPr>
        <w:t>accuracy</w:t>
      </w:r>
      <w:r w:rsidRPr="00F66817">
        <w:rPr>
          <w:color w:val="000000" w:themeColor="text1"/>
          <w:lang w:eastAsia="en-IN"/>
        </w:rPr>
        <w:t xml:space="preserve"> and effectiveness of online content filtering while encouraging safer digital communication by utilizing Natural Language Processing (NLP) capabilities.</w:t>
      </w:r>
    </w:p>
    <w:p w14:paraId="077D3BAA" w14:textId="77777777" w:rsidR="003F15A9" w:rsidRPr="00F66817" w:rsidRDefault="003F15A9" w:rsidP="005F5B52">
      <w:pPr>
        <w:spacing w:before="100" w:beforeAutospacing="1" w:after="100" w:afterAutospacing="1"/>
        <w:ind w:left="-851" w:right="-999"/>
        <w:rPr>
          <w:color w:val="000000" w:themeColor="text1"/>
          <w:lang w:eastAsia="en-IN"/>
        </w:rPr>
      </w:pPr>
    </w:p>
    <w:p w14:paraId="3CA0A2AA" w14:textId="77777777" w:rsidR="00A30282" w:rsidRPr="00F66817" w:rsidRDefault="00A30282" w:rsidP="005F5B52">
      <w:pPr>
        <w:spacing w:before="100" w:beforeAutospacing="1" w:after="100" w:afterAutospacing="1"/>
        <w:ind w:left="-851" w:right="-999"/>
        <w:rPr>
          <w:color w:val="000000" w:themeColor="text1"/>
          <w:lang w:eastAsia="en-IN"/>
        </w:rPr>
      </w:pPr>
    </w:p>
    <w:p w14:paraId="1BFB2118" w14:textId="6967B66B" w:rsidR="003F15A9" w:rsidRPr="00F66817" w:rsidRDefault="003F15A9" w:rsidP="005F5B52">
      <w:pPr>
        <w:spacing w:before="100" w:beforeAutospacing="1" w:after="100" w:afterAutospacing="1"/>
        <w:ind w:left="-851" w:right="-999"/>
        <w:rPr>
          <w:b/>
          <w:bCs/>
          <w:color w:val="2E74B5" w:themeColor="accent1" w:themeShade="BF"/>
          <w:sz w:val="28"/>
          <w:szCs w:val="28"/>
          <w:lang w:eastAsia="en-IN"/>
        </w:rPr>
      </w:pPr>
      <w:r w:rsidRPr="00F66817">
        <w:rPr>
          <w:b/>
          <w:bCs/>
          <w:color w:val="2E74B5" w:themeColor="accent1" w:themeShade="BF"/>
          <w:sz w:val="28"/>
          <w:szCs w:val="28"/>
          <w:lang w:eastAsia="en-IN"/>
        </w:rPr>
        <w:lastRenderedPageBreak/>
        <w:t>1.2 Project Purpose</w:t>
      </w:r>
    </w:p>
    <w:p w14:paraId="6671D12B" w14:textId="40A59122" w:rsidR="003F15A9" w:rsidRPr="00F66817" w:rsidRDefault="00A941AE" w:rsidP="005F5B52">
      <w:pPr>
        <w:spacing w:before="100" w:beforeAutospacing="1" w:after="100" w:afterAutospacing="1"/>
        <w:ind w:left="-851" w:right="-999"/>
        <w:rPr>
          <w:color w:val="000000" w:themeColor="text1"/>
          <w:lang w:eastAsia="en-IN"/>
        </w:rPr>
      </w:pPr>
      <w:r w:rsidRPr="00F66817">
        <w:rPr>
          <w:color w:val="000000" w:themeColor="text1"/>
          <w:lang w:eastAsia="en-IN"/>
        </w:rPr>
        <w:t>The</w:t>
      </w:r>
      <w:r w:rsidR="00432D11" w:rsidRPr="00F66817">
        <w:rPr>
          <w:color w:val="000000" w:themeColor="text1"/>
          <w:lang w:eastAsia="en-IN"/>
        </w:rPr>
        <w:t xml:space="preserve"> primary</w:t>
      </w:r>
      <w:r w:rsidRPr="00F66817">
        <w:rPr>
          <w:color w:val="000000" w:themeColor="text1"/>
          <w:lang w:eastAsia="en-IN"/>
        </w:rPr>
        <w:t xml:space="preserve"> goal of this </w:t>
      </w:r>
      <w:r w:rsidR="00432D11" w:rsidRPr="00F66817">
        <w:rPr>
          <w:color w:val="000000" w:themeColor="text1"/>
          <w:lang w:eastAsia="en-IN"/>
        </w:rPr>
        <w:t>project</w:t>
      </w:r>
      <w:r w:rsidRPr="00F66817">
        <w:rPr>
          <w:color w:val="000000" w:themeColor="text1"/>
          <w:lang w:eastAsia="en-IN"/>
        </w:rPr>
        <w:t xml:space="preserve"> is to create a hate speech detection system that </w:t>
      </w:r>
      <w:r w:rsidR="0018044A" w:rsidRPr="00F66817">
        <w:rPr>
          <w:color w:val="000000" w:themeColor="text1"/>
          <w:lang w:eastAsia="en-IN"/>
        </w:rPr>
        <w:t>will</w:t>
      </w:r>
      <w:r w:rsidRPr="00F66817">
        <w:rPr>
          <w:color w:val="000000" w:themeColor="text1"/>
          <w:lang w:eastAsia="en-IN"/>
        </w:rPr>
        <w:t xml:space="preserve"> use the XLM-</w:t>
      </w:r>
      <w:proofErr w:type="spellStart"/>
      <w:r w:rsidRPr="00F66817">
        <w:rPr>
          <w:color w:val="000000" w:themeColor="text1"/>
          <w:lang w:eastAsia="en-IN"/>
        </w:rPr>
        <w:t>RoBERTa</w:t>
      </w:r>
      <w:proofErr w:type="spellEnd"/>
      <w:r w:rsidRPr="00F66817">
        <w:rPr>
          <w:color w:val="000000" w:themeColor="text1"/>
          <w:lang w:eastAsia="en-IN"/>
        </w:rPr>
        <w:t xml:space="preserve"> transformer model to automatically identify harmful textual content. By identifying contextual </w:t>
      </w:r>
      <w:r w:rsidR="0018044A" w:rsidRPr="00F66817">
        <w:rPr>
          <w:color w:val="000000" w:themeColor="text1"/>
          <w:lang w:eastAsia="en-IN"/>
        </w:rPr>
        <w:t xml:space="preserve">connections </w:t>
      </w:r>
      <w:r w:rsidRPr="00F66817">
        <w:rPr>
          <w:color w:val="000000" w:themeColor="text1"/>
          <w:lang w:eastAsia="en-IN"/>
        </w:rPr>
        <w:t>within the text, the approach is to categorize English text as either hate speech or non-hate speech. By offering a</w:t>
      </w:r>
      <w:r w:rsidR="00853B2A" w:rsidRPr="00F66817">
        <w:rPr>
          <w:color w:val="000000" w:themeColor="text1"/>
          <w:lang w:eastAsia="en-IN"/>
        </w:rPr>
        <w:t>n accurate</w:t>
      </w:r>
      <w:r w:rsidRPr="00F66817">
        <w:rPr>
          <w:color w:val="000000" w:themeColor="text1"/>
          <w:lang w:eastAsia="en-IN"/>
        </w:rPr>
        <w:t xml:space="preserve">, effective, and scalable alternative, the project seeks to </w:t>
      </w:r>
      <w:r w:rsidR="004B3DBA" w:rsidRPr="00F66817">
        <w:rPr>
          <w:color w:val="000000" w:themeColor="text1"/>
          <w:lang w:eastAsia="en-IN"/>
        </w:rPr>
        <w:t>reduce</w:t>
      </w:r>
      <w:r w:rsidRPr="00F66817">
        <w:rPr>
          <w:color w:val="000000" w:themeColor="text1"/>
          <w:lang w:eastAsia="en-IN"/>
        </w:rPr>
        <w:t xml:space="preserve"> the drawbacks of human moderation and conventional keyword-based methods. </w:t>
      </w:r>
      <w:r w:rsidR="004C6950" w:rsidRPr="00F66817">
        <w:rPr>
          <w:color w:val="000000" w:themeColor="text1"/>
          <w:lang w:eastAsia="en-IN"/>
        </w:rPr>
        <w:t>Moreover</w:t>
      </w:r>
      <w:r w:rsidRPr="00F66817">
        <w:rPr>
          <w:color w:val="000000" w:themeColor="text1"/>
          <w:lang w:eastAsia="en-IN"/>
        </w:rPr>
        <w:t>, it shows how deep learning and natural language processing may be used practically for content moderation on digital platforms.</w:t>
      </w:r>
    </w:p>
    <w:p w14:paraId="681E75A8" w14:textId="0D0F48BD" w:rsidR="007D5C8D" w:rsidRPr="00F66817" w:rsidRDefault="007D5C8D" w:rsidP="005F5B52">
      <w:pPr>
        <w:spacing w:before="100" w:beforeAutospacing="1" w:after="100" w:afterAutospacing="1"/>
        <w:ind w:left="-851" w:right="-999"/>
        <w:rPr>
          <w:b/>
          <w:bCs/>
          <w:color w:val="2E74B5" w:themeColor="accent1" w:themeShade="BF"/>
          <w:sz w:val="28"/>
          <w:szCs w:val="28"/>
          <w:lang w:eastAsia="en-IN"/>
        </w:rPr>
      </w:pPr>
      <w:r w:rsidRPr="00F66817">
        <w:rPr>
          <w:b/>
          <w:bCs/>
          <w:color w:val="2E74B5" w:themeColor="accent1" w:themeShade="BF"/>
          <w:sz w:val="28"/>
          <w:szCs w:val="28"/>
          <w:lang w:eastAsia="en-IN"/>
        </w:rPr>
        <w:t>1.3 Technical Domain Specification</w:t>
      </w:r>
    </w:p>
    <w:p w14:paraId="44E549D3" w14:textId="188F1475" w:rsidR="007D5C8D" w:rsidRPr="00F66817" w:rsidRDefault="007D5C8D" w:rsidP="005F5B52">
      <w:pPr>
        <w:spacing w:before="100" w:beforeAutospacing="1" w:after="100" w:afterAutospacing="1"/>
        <w:ind w:left="-851" w:right="-999"/>
        <w:rPr>
          <w:b/>
          <w:bCs/>
          <w:color w:val="2E74B5" w:themeColor="accent1" w:themeShade="BF"/>
          <w:sz w:val="28"/>
          <w:szCs w:val="28"/>
          <w:lang w:eastAsia="en-IN"/>
        </w:rPr>
      </w:pPr>
      <w:r w:rsidRPr="00F66817">
        <w:rPr>
          <w:b/>
          <w:bCs/>
          <w:color w:val="2E74B5" w:themeColor="accent1" w:themeShade="BF"/>
          <w:sz w:val="28"/>
          <w:szCs w:val="28"/>
          <w:lang w:eastAsia="en-IN"/>
        </w:rPr>
        <w:t>Table 1.1 Technical Environment</w:t>
      </w:r>
    </w:p>
    <w:tbl>
      <w:tblPr>
        <w:tblStyle w:val="PlainTable1"/>
        <w:tblW w:w="9442" w:type="dxa"/>
        <w:tblLook w:val="04A0" w:firstRow="1" w:lastRow="0" w:firstColumn="1" w:lastColumn="0" w:noHBand="0" w:noVBand="1"/>
      </w:tblPr>
      <w:tblGrid>
        <w:gridCol w:w="4721"/>
        <w:gridCol w:w="4721"/>
      </w:tblGrid>
      <w:tr w:rsidR="007D5C8D" w:rsidRPr="00F66817" w14:paraId="7C00E104" w14:textId="77777777" w:rsidTr="003E2154">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4721" w:type="dxa"/>
          </w:tcPr>
          <w:p w14:paraId="2472C09F" w14:textId="05ADABC3" w:rsidR="007D5C8D" w:rsidRPr="00F66817" w:rsidRDefault="007D5C8D" w:rsidP="007D5C8D">
            <w:pPr>
              <w:spacing w:before="100" w:beforeAutospacing="1" w:after="100" w:afterAutospacing="1"/>
              <w:ind w:right="-999"/>
              <w:rPr>
                <w:color w:val="000000" w:themeColor="text1"/>
                <w:lang w:eastAsia="en-IN"/>
              </w:rPr>
            </w:pPr>
            <w:r w:rsidRPr="00F66817">
              <w:rPr>
                <w:color w:val="000000" w:themeColor="text1"/>
                <w:lang w:eastAsia="en-IN"/>
              </w:rPr>
              <w:t>Component</w:t>
            </w:r>
          </w:p>
        </w:tc>
        <w:tc>
          <w:tcPr>
            <w:tcW w:w="4721" w:type="dxa"/>
          </w:tcPr>
          <w:p w14:paraId="615459AB" w14:textId="0AFC1807" w:rsidR="007D5C8D" w:rsidRPr="00F66817" w:rsidRDefault="007D5C8D" w:rsidP="005F5B52">
            <w:pPr>
              <w:spacing w:before="100" w:beforeAutospacing="1" w:after="100" w:afterAutospacing="1"/>
              <w:ind w:right="-999"/>
              <w:cnfStyle w:val="100000000000" w:firstRow="1"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Specification</w:t>
            </w:r>
          </w:p>
        </w:tc>
      </w:tr>
      <w:tr w:rsidR="007D5C8D" w:rsidRPr="00F66817" w14:paraId="1B7DD725" w14:textId="77777777" w:rsidTr="003E2154">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4721" w:type="dxa"/>
          </w:tcPr>
          <w:p w14:paraId="48C545DF" w14:textId="0F42D25A" w:rsidR="007D5C8D" w:rsidRPr="00F66817" w:rsidRDefault="007D5C8D" w:rsidP="005F5B52">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Project Domain</w:t>
            </w:r>
          </w:p>
        </w:tc>
        <w:tc>
          <w:tcPr>
            <w:tcW w:w="4721" w:type="dxa"/>
          </w:tcPr>
          <w:p w14:paraId="531659BF" w14:textId="114F7D5B" w:rsidR="007D5C8D" w:rsidRPr="00F66817" w:rsidRDefault="007D5C8D" w:rsidP="005F5B52">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Artificial Intelligence (AI)</w:t>
            </w:r>
          </w:p>
        </w:tc>
      </w:tr>
      <w:tr w:rsidR="007D5C8D" w:rsidRPr="00F66817" w14:paraId="6306DADC" w14:textId="77777777" w:rsidTr="003E2154">
        <w:trPr>
          <w:trHeight w:val="300"/>
        </w:trPr>
        <w:tc>
          <w:tcPr>
            <w:cnfStyle w:val="001000000000" w:firstRow="0" w:lastRow="0" w:firstColumn="1" w:lastColumn="0" w:oddVBand="0" w:evenVBand="0" w:oddHBand="0" w:evenHBand="0" w:firstRowFirstColumn="0" w:firstRowLastColumn="0" w:lastRowFirstColumn="0" w:lastRowLastColumn="0"/>
            <w:tcW w:w="4721" w:type="dxa"/>
          </w:tcPr>
          <w:p w14:paraId="45B3695A" w14:textId="3691DF79" w:rsidR="007D5C8D" w:rsidRPr="00F66817" w:rsidRDefault="007D5C8D" w:rsidP="005F5B52">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Sub Domain</w:t>
            </w:r>
          </w:p>
        </w:tc>
        <w:tc>
          <w:tcPr>
            <w:tcW w:w="4721" w:type="dxa"/>
          </w:tcPr>
          <w:p w14:paraId="0EDD8368" w14:textId="6EB0BEB0" w:rsidR="007D5C8D" w:rsidRPr="00F66817" w:rsidRDefault="00981A21" w:rsidP="005F5B52">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Natural Language Processing (NLP)</w:t>
            </w:r>
          </w:p>
        </w:tc>
      </w:tr>
      <w:tr w:rsidR="007D5C8D" w:rsidRPr="00F66817" w14:paraId="25729E4B" w14:textId="77777777" w:rsidTr="003E2154">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4721" w:type="dxa"/>
          </w:tcPr>
          <w:p w14:paraId="19071EF6" w14:textId="1C1E29B5" w:rsidR="007D5C8D" w:rsidRPr="00F66817" w:rsidRDefault="00981A21" w:rsidP="005F5B52">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Technology</w:t>
            </w:r>
          </w:p>
        </w:tc>
        <w:tc>
          <w:tcPr>
            <w:tcW w:w="4721" w:type="dxa"/>
          </w:tcPr>
          <w:p w14:paraId="413B9291" w14:textId="193FC015" w:rsidR="007D5C8D" w:rsidRPr="00F66817" w:rsidRDefault="00981A21" w:rsidP="005F5B52">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Deep Learning</w:t>
            </w:r>
          </w:p>
        </w:tc>
      </w:tr>
      <w:tr w:rsidR="007D5C8D" w:rsidRPr="00F66817" w14:paraId="6A288391" w14:textId="77777777" w:rsidTr="003E2154">
        <w:trPr>
          <w:trHeight w:val="313"/>
        </w:trPr>
        <w:tc>
          <w:tcPr>
            <w:cnfStyle w:val="001000000000" w:firstRow="0" w:lastRow="0" w:firstColumn="1" w:lastColumn="0" w:oddVBand="0" w:evenVBand="0" w:oddHBand="0" w:evenHBand="0" w:firstRowFirstColumn="0" w:firstRowLastColumn="0" w:lastRowFirstColumn="0" w:lastRowLastColumn="0"/>
            <w:tcW w:w="4721" w:type="dxa"/>
          </w:tcPr>
          <w:p w14:paraId="392F6004" w14:textId="5546F8B7" w:rsidR="007D5C8D" w:rsidRPr="00F66817" w:rsidRDefault="00981A21" w:rsidP="005F5B52">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Model</w:t>
            </w:r>
          </w:p>
        </w:tc>
        <w:tc>
          <w:tcPr>
            <w:tcW w:w="4721" w:type="dxa"/>
          </w:tcPr>
          <w:p w14:paraId="698338D7" w14:textId="5A6C5634" w:rsidR="007D5C8D" w:rsidRPr="00F66817" w:rsidRDefault="00981A21" w:rsidP="005F5B52">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XLM-</w:t>
            </w:r>
            <w:proofErr w:type="spellStart"/>
            <w:r w:rsidRPr="00F66817">
              <w:rPr>
                <w:color w:val="000000" w:themeColor="text1"/>
                <w:lang w:eastAsia="en-IN"/>
              </w:rPr>
              <w:t>RoBERTa</w:t>
            </w:r>
            <w:proofErr w:type="spellEnd"/>
            <w:r w:rsidRPr="00F66817">
              <w:rPr>
                <w:color w:val="000000" w:themeColor="text1"/>
                <w:lang w:eastAsia="en-IN"/>
              </w:rPr>
              <w:t xml:space="preserve"> Base Transformer</w:t>
            </w:r>
          </w:p>
        </w:tc>
      </w:tr>
      <w:tr w:rsidR="007D5C8D" w:rsidRPr="00F66817" w14:paraId="0E2582AD" w14:textId="77777777" w:rsidTr="003E2154">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4721" w:type="dxa"/>
          </w:tcPr>
          <w:p w14:paraId="2F4C4E5C" w14:textId="1A787D10" w:rsidR="007D5C8D" w:rsidRPr="00F66817" w:rsidRDefault="00981A21" w:rsidP="005F5B52">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Programming Language</w:t>
            </w:r>
          </w:p>
        </w:tc>
        <w:tc>
          <w:tcPr>
            <w:tcW w:w="4721" w:type="dxa"/>
          </w:tcPr>
          <w:p w14:paraId="1D66DC7E" w14:textId="7469AF88" w:rsidR="00981A21" w:rsidRPr="00F66817" w:rsidRDefault="00981A21" w:rsidP="005F5B52">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Python 3.12</w:t>
            </w:r>
          </w:p>
        </w:tc>
      </w:tr>
      <w:tr w:rsidR="00981A21" w:rsidRPr="00F66817" w14:paraId="16A713F8" w14:textId="77777777" w:rsidTr="003E2154">
        <w:trPr>
          <w:trHeight w:val="313"/>
        </w:trPr>
        <w:tc>
          <w:tcPr>
            <w:cnfStyle w:val="001000000000" w:firstRow="0" w:lastRow="0" w:firstColumn="1" w:lastColumn="0" w:oddVBand="0" w:evenVBand="0" w:oddHBand="0" w:evenHBand="0" w:firstRowFirstColumn="0" w:firstRowLastColumn="0" w:lastRowFirstColumn="0" w:lastRowLastColumn="0"/>
            <w:tcW w:w="4721" w:type="dxa"/>
          </w:tcPr>
          <w:p w14:paraId="67350F52" w14:textId="0806AEC9" w:rsidR="00981A21" w:rsidRPr="00F66817" w:rsidRDefault="00981A21" w:rsidP="005F5B52">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Development Environment</w:t>
            </w:r>
          </w:p>
        </w:tc>
        <w:tc>
          <w:tcPr>
            <w:tcW w:w="4721" w:type="dxa"/>
          </w:tcPr>
          <w:p w14:paraId="7999A6F6" w14:textId="71DFC376" w:rsidR="00981A21" w:rsidRPr="00F66817" w:rsidRDefault="00981A21" w:rsidP="005F5B52">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 xml:space="preserve">Google </w:t>
            </w:r>
            <w:proofErr w:type="spellStart"/>
            <w:r w:rsidRPr="00F66817">
              <w:rPr>
                <w:color w:val="000000" w:themeColor="text1"/>
                <w:lang w:eastAsia="en-IN"/>
              </w:rPr>
              <w:t>Colab</w:t>
            </w:r>
            <w:proofErr w:type="spellEnd"/>
            <w:r w:rsidR="00344FFB" w:rsidRPr="00F66817">
              <w:rPr>
                <w:color w:val="000000" w:themeColor="text1"/>
                <w:lang w:eastAsia="en-IN"/>
              </w:rPr>
              <w:t>, Kaggle</w:t>
            </w:r>
          </w:p>
        </w:tc>
      </w:tr>
      <w:tr w:rsidR="00981A21" w:rsidRPr="00F66817" w14:paraId="29F74AFB" w14:textId="77777777" w:rsidTr="003E2154">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4721" w:type="dxa"/>
          </w:tcPr>
          <w:p w14:paraId="5B5C2FF3" w14:textId="2CA13DBF" w:rsidR="00981A21" w:rsidRPr="00F66817" w:rsidRDefault="00981A21" w:rsidP="005F5B52">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Framework</w:t>
            </w:r>
          </w:p>
        </w:tc>
        <w:tc>
          <w:tcPr>
            <w:tcW w:w="4721" w:type="dxa"/>
          </w:tcPr>
          <w:p w14:paraId="7AA869FF" w14:textId="732806DC" w:rsidR="00981A21" w:rsidRPr="00F66817" w:rsidRDefault="00981A21" w:rsidP="005F5B52">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Hugging Face Transformers</w:t>
            </w:r>
          </w:p>
        </w:tc>
      </w:tr>
      <w:tr w:rsidR="00981A21" w:rsidRPr="00F66817" w14:paraId="6DE4F809" w14:textId="77777777" w:rsidTr="003E2154">
        <w:trPr>
          <w:trHeight w:val="300"/>
        </w:trPr>
        <w:tc>
          <w:tcPr>
            <w:cnfStyle w:val="001000000000" w:firstRow="0" w:lastRow="0" w:firstColumn="1" w:lastColumn="0" w:oddVBand="0" w:evenVBand="0" w:oddHBand="0" w:evenHBand="0" w:firstRowFirstColumn="0" w:firstRowLastColumn="0" w:lastRowFirstColumn="0" w:lastRowLastColumn="0"/>
            <w:tcW w:w="4721" w:type="dxa"/>
          </w:tcPr>
          <w:p w14:paraId="27C3B8B7" w14:textId="16A4A8E0" w:rsidR="00981A21" w:rsidRPr="00F66817" w:rsidRDefault="00981A21" w:rsidP="005F5B52">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Deep Learning Library</w:t>
            </w:r>
          </w:p>
        </w:tc>
        <w:tc>
          <w:tcPr>
            <w:tcW w:w="4721" w:type="dxa"/>
          </w:tcPr>
          <w:p w14:paraId="1A91FEB4" w14:textId="3E748A97" w:rsidR="00981A21" w:rsidRPr="00F66817" w:rsidRDefault="00981A21" w:rsidP="005F5B52">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proofErr w:type="spellStart"/>
            <w:r w:rsidRPr="00F66817">
              <w:rPr>
                <w:color w:val="000000" w:themeColor="text1"/>
                <w:lang w:eastAsia="en-IN"/>
              </w:rPr>
              <w:t>PyTorch</w:t>
            </w:r>
            <w:proofErr w:type="spellEnd"/>
          </w:p>
        </w:tc>
      </w:tr>
      <w:tr w:rsidR="00981A21" w:rsidRPr="00F66817" w14:paraId="5F1E3DD4" w14:textId="77777777" w:rsidTr="003E2154">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4721" w:type="dxa"/>
          </w:tcPr>
          <w:p w14:paraId="49A02397" w14:textId="733D3F7C" w:rsidR="00981A21" w:rsidRPr="00F66817" w:rsidRDefault="00981A21" w:rsidP="005F5B52">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Data Processing</w:t>
            </w:r>
          </w:p>
        </w:tc>
        <w:tc>
          <w:tcPr>
            <w:tcW w:w="4721" w:type="dxa"/>
          </w:tcPr>
          <w:p w14:paraId="1F8226FB" w14:textId="05A40D98" w:rsidR="00981A21" w:rsidRPr="00F66817" w:rsidRDefault="00981A21" w:rsidP="005F5B52">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Pandas, NumPy</w:t>
            </w:r>
          </w:p>
        </w:tc>
      </w:tr>
      <w:tr w:rsidR="00981A21" w:rsidRPr="00F66817" w14:paraId="40E2DE19" w14:textId="77777777" w:rsidTr="003E2154">
        <w:trPr>
          <w:trHeight w:val="313"/>
        </w:trPr>
        <w:tc>
          <w:tcPr>
            <w:cnfStyle w:val="001000000000" w:firstRow="0" w:lastRow="0" w:firstColumn="1" w:lastColumn="0" w:oddVBand="0" w:evenVBand="0" w:oddHBand="0" w:evenHBand="0" w:firstRowFirstColumn="0" w:firstRowLastColumn="0" w:lastRowFirstColumn="0" w:lastRowLastColumn="0"/>
            <w:tcW w:w="4721" w:type="dxa"/>
          </w:tcPr>
          <w:p w14:paraId="50A74C27" w14:textId="14FD0599" w:rsidR="00981A21" w:rsidRPr="00F66817" w:rsidRDefault="00981A21" w:rsidP="005F5B52">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Visualization</w:t>
            </w:r>
          </w:p>
        </w:tc>
        <w:tc>
          <w:tcPr>
            <w:tcW w:w="4721" w:type="dxa"/>
          </w:tcPr>
          <w:p w14:paraId="3D214863" w14:textId="4CF75719" w:rsidR="00981A21" w:rsidRPr="00F66817" w:rsidRDefault="00981A21" w:rsidP="005F5B52">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Matplotlib, Seaborn</w:t>
            </w:r>
          </w:p>
        </w:tc>
      </w:tr>
      <w:tr w:rsidR="00981A21" w:rsidRPr="00F66817" w14:paraId="4646C2BF" w14:textId="77777777" w:rsidTr="003E2154">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4721" w:type="dxa"/>
          </w:tcPr>
          <w:p w14:paraId="6E599EBC" w14:textId="16B807A0" w:rsidR="00981A21" w:rsidRPr="00F66817" w:rsidRDefault="00984D0A" w:rsidP="005F5B52">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Machine Learning Library</w:t>
            </w:r>
          </w:p>
        </w:tc>
        <w:tc>
          <w:tcPr>
            <w:tcW w:w="4721" w:type="dxa"/>
          </w:tcPr>
          <w:p w14:paraId="7F2B96D7" w14:textId="54BF20BC" w:rsidR="00981A21" w:rsidRPr="00F66817" w:rsidRDefault="005A6867" w:rsidP="005F5B52">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Scikit-learn</w:t>
            </w:r>
          </w:p>
        </w:tc>
      </w:tr>
      <w:tr w:rsidR="005A6867" w:rsidRPr="00F66817" w14:paraId="4CB95FDD" w14:textId="77777777" w:rsidTr="003E2154">
        <w:trPr>
          <w:trHeight w:val="313"/>
        </w:trPr>
        <w:tc>
          <w:tcPr>
            <w:cnfStyle w:val="001000000000" w:firstRow="0" w:lastRow="0" w:firstColumn="1" w:lastColumn="0" w:oddVBand="0" w:evenVBand="0" w:oddHBand="0" w:evenHBand="0" w:firstRowFirstColumn="0" w:firstRowLastColumn="0" w:lastRowFirstColumn="0" w:lastRowLastColumn="0"/>
            <w:tcW w:w="4721" w:type="dxa"/>
          </w:tcPr>
          <w:p w14:paraId="5D76CAB9" w14:textId="307E1D1A" w:rsidR="005A6867" w:rsidRPr="00F66817" w:rsidRDefault="005A6867" w:rsidP="005F5B52">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Dataset</w:t>
            </w:r>
          </w:p>
        </w:tc>
        <w:tc>
          <w:tcPr>
            <w:tcW w:w="4721" w:type="dxa"/>
          </w:tcPr>
          <w:p w14:paraId="314C071B" w14:textId="44B3614C" w:rsidR="005A6867" w:rsidRPr="00F66817" w:rsidRDefault="005A6867" w:rsidP="005F5B52">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English Hate Speech Dataset</w:t>
            </w:r>
          </w:p>
        </w:tc>
      </w:tr>
      <w:tr w:rsidR="005A6867" w:rsidRPr="00F66817" w14:paraId="02198D30" w14:textId="77777777" w:rsidTr="003E215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721" w:type="dxa"/>
          </w:tcPr>
          <w:p w14:paraId="3FDCAAEB" w14:textId="340B40C4" w:rsidR="005A6867" w:rsidRPr="00F66817" w:rsidRDefault="005A6867" w:rsidP="005F5B52">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Classification Type</w:t>
            </w:r>
          </w:p>
        </w:tc>
        <w:tc>
          <w:tcPr>
            <w:tcW w:w="4721" w:type="dxa"/>
          </w:tcPr>
          <w:p w14:paraId="0F95D503" w14:textId="7F80E896" w:rsidR="005A6867" w:rsidRPr="00F66817" w:rsidRDefault="005A6867" w:rsidP="005F5B52">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Binary Classification</w:t>
            </w:r>
          </w:p>
        </w:tc>
      </w:tr>
    </w:tbl>
    <w:p w14:paraId="71E47E4F" w14:textId="77777777" w:rsidR="00A941AE" w:rsidRPr="00F66817" w:rsidRDefault="0019176A" w:rsidP="00A941AE">
      <w:pPr>
        <w:spacing w:before="100" w:beforeAutospacing="1" w:after="100" w:afterAutospacing="1"/>
        <w:ind w:left="-851" w:right="-999"/>
        <w:rPr>
          <w:b/>
          <w:bCs/>
          <w:color w:val="2E74B5" w:themeColor="accent1" w:themeShade="BF"/>
          <w:sz w:val="28"/>
          <w:szCs w:val="28"/>
          <w:lang w:eastAsia="en-IN"/>
        </w:rPr>
      </w:pPr>
      <w:r w:rsidRPr="00F66817">
        <w:rPr>
          <w:b/>
          <w:bCs/>
          <w:color w:val="2E74B5" w:themeColor="accent1" w:themeShade="BF"/>
          <w:sz w:val="28"/>
          <w:szCs w:val="28"/>
          <w:lang w:eastAsia="en-IN"/>
        </w:rPr>
        <w:t>Technical Domain Description</w:t>
      </w:r>
    </w:p>
    <w:p w14:paraId="30A070F0" w14:textId="2481694A" w:rsidR="00A941AE" w:rsidRPr="00F66817" w:rsidRDefault="00A941AE" w:rsidP="00A941AE">
      <w:pPr>
        <w:spacing w:before="100" w:beforeAutospacing="1" w:after="100" w:afterAutospacing="1"/>
        <w:ind w:left="-851" w:right="-999"/>
        <w:rPr>
          <w:color w:val="2E74B5" w:themeColor="accent1" w:themeShade="BF"/>
          <w:sz w:val="28"/>
          <w:szCs w:val="28"/>
          <w:lang w:eastAsia="en-IN"/>
        </w:rPr>
      </w:pPr>
      <w:r w:rsidRPr="00F66817">
        <w:rPr>
          <w:color w:val="000000" w:themeColor="text1"/>
          <w:lang w:eastAsia="en-IN"/>
        </w:rPr>
        <w:t xml:space="preserve">The </w:t>
      </w:r>
      <w:r w:rsidR="004C6950" w:rsidRPr="00F66817">
        <w:rPr>
          <w:color w:val="000000" w:themeColor="text1"/>
          <w:lang w:eastAsia="en-IN"/>
        </w:rPr>
        <w:t>proposed</w:t>
      </w:r>
      <w:r w:rsidRPr="00F66817">
        <w:rPr>
          <w:color w:val="000000" w:themeColor="text1"/>
          <w:lang w:eastAsia="en-IN"/>
        </w:rPr>
        <w:t xml:space="preserve"> system </w:t>
      </w:r>
      <w:r w:rsidR="004C6950" w:rsidRPr="00F66817">
        <w:rPr>
          <w:color w:val="000000" w:themeColor="text1"/>
          <w:lang w:eastAsia="en-IN"/>
        </w:rPr>
        <w:t>is</w:t>
      </w:r>
      <w:r w:rsidRPr="00F66817">
        <w:rPr>
          <w:color w:val="000000" w:themeColor="text1"/>
          <w:lang w:eastAsia="en-IN"/>
        </w:rPr>
        <w:t xml:space="preserve"> under the categor</w:t>
      </w:r>
      <w:r w:rsidR="004C6950" w:rsidRPr="00F66817">
        <w:rPr>
          <w:color w:val="000000" w:themeColor="text1"/>
          <w:lang w:eastAsia="en-IN"/>
        </w:rPr>
        <w:t>y</w:t>
      </w:r>
      <w:r w:rsidRPr="00F66817">
        <w:rPr>
          <w:color w:val="000000" w:themeColor="text1"/>
          <w:lang w:eastAsia="en-IN"/>
        </w:rPr>
        <w:t xml:space="preserve"> of natural language processing (NLP) and artificial intelligence (AI). It divides textual information into hate and non-hate groups using transformer-based techniques. For effective model training, the project was </w:t>
      </w:r>
      <w:r w:rsidR="004C6950" w:rsidRPr="00F66817">
        <w:rPr>
          <w:color w:val="000000" w:themeColor="text1"/>
          <w:lang w:eastAsia="en-IN"/>
        </w:rPr>
        <w:t>made</w:t>
      </w:r>
      <w:r w:rsidRPr="00F66817">
        <w:rPr>
          <w:color w:val="000000" w:themeColor="text1"/>
          <w:lang w:eastAsia="en-IN"/>
        </w:rPr>
        <w:t xml:space="preserve"> </w:t>
      </w:r>
      <w:r w:rsidR="004C6950" w:rsidRPr="00F66817">
        <w:rPr>
          <w:color w:val="000000" w:themeColor="text1"/>
          <w:lang w:eastAsia="en-IN"/>
        </w:rPr>
        <w:t xml:space="preserve">by using </w:t>
      </w:r>
      <w:r w:rsidRPr="00F66817">
        <w:rPr>
          <w:color w:val="000000" w:themeColor="text1"/>
          <w:lang w:eastAsia="en-IN"/>
        </w:rPr>
        <w:t xml:space="preserve">Google </w:t>
      </w:r>
      <w:proofErr w:type="spellStart"/>
      <w:r w:rsidRPr="00F66817">
        <w:rPr>
          <w:color w:val="000000" w:themeColor="text1"/>
          <w:lang w:eastAsia="en-IN"/>
        </w:rPr>
        <w:t>Colab</w:t>
      </w:r>
      <w:proofErr w:type="spellEnd"/>
      <w:r w:rsidRPr="00F66817">
        <w:rPr>
          <w:color w:val="000000" w:themeColor="text1"/>
          <w:lang w:eastAsia="en-IN"/>
        </w:rPr>
        <w:t xml:space="preserve"> </w:t>
      </w:r>
      <w:r w:rsidR="00803515" w:rsidRPr="00F66817">
        <w:t>and Kaggle</w:t>
      </w:r>
      <w:r w:rsidR="004C6950" w:rsidRPr="00F66817">
        <w:rPr>
          <w:color w:val="000000" w:themeColor="text1"/>
          <w:lang w:eastAsia="en-IN"/>
        </w:rPr>
        <w:t xml:space="preserve">’s </w:t>
      </w:r>
      <w:r w:rsidRPr="00F66817">
        <w:rPr>
          <w:color w:val="000000" w:themeColor="text1"/>
          <w:lang w:eastAsia="en-IN"/>
        </w:rPr>
        <w:t xml:space="preserve">GPU acceleration. </w:t>
      </w:r>
      <w:proofErr w:type="spellStart"/>
      <w:r w:rsidRPr="00F66817">
        <w:rPr>
          <w:color w:val="000000" w:themeColor="text1"/>
          <w:lang w:eastAsia="en-IN"/>
        </w:rPr>
        <w:t>PyTorch</w:t>
      </w:r>
      <w:proofErr w:type="spellEnd"/>
      <w:r w:rsidRPr="00F66817">
        <w:rPr>
          <w:color w:val="000000" w:themeColor="text1"/>
          <w:lang w:eastAsia="en-IN"/>
        </w:rPr>
        <w:t xml:space="preserve"> serves as the deep learning backend, and the XLM-</w:t>
      </w:r>
      <w:proofErr w:type="spellStart"/>
      <w:r w:rsidRPr="00F66817">
        <w:rPr>
          <w:color w:val="000000" w:themeColor="text1"/>
          <w:lang w:eastAsia="en-IN"/>
        </w:rPr>
        <w:t>RoBERTa</w:t>
      </w:r>
      <w:proofErr w:type="spellEnd"/>
      <w:r w:rsidRPr="00F66817">
        <w:rPr>
          <w:color w:val="000000" w:themeColor="text1"/>
          <w:lang w:eastAsia="en-IN"/>
        </w:rPr>
        <w:t xml:space="preserve"> model and tokenizer are provided by the Hugging Face Transformers library. Seaborn </w:t>
      </w:r>
      <w:r w:rsidR="004C6950" w:rsidRPr="00F66817">
        <w:rPr>
          <w:color w:val="000000" w:themeColor="text1"/>
          <w:lang w:eastAsia="en-IN"/>
        </w:rPr>
        <w:t xml:space="preserve">and Matplotlib </w:t>
      </w:r>
      <w:r w:rsidRPr="00F66817">
        <w:rPr>
          <w:color w:val="000000" w:themeColor="text1"/>
          <w:lang w:eastAsia="en-IN"/>
        </w:rPr>
        <w:t>are used to visualize model performance, while Pandas and NumPy are used for data preprocessing and analysis. Splitting datasets and evaluating measures like Accuracy, Precision, Recall, F1-Score, and Confusion Matrix are done with Scikit-learn.</w:t>
      </w:r>
    </w:p>
    <w:p w14:paraId="13A5F384" w14:textId="77777777" w:rsidR="0019176A" w:rsidRPr="00F66817" w:rsidRDefault="0019176A" w:rsidP="007C3EB9">
      <w:pPr>
        <w:spacing w:before="100" w:beforeAutospacing="1" w:after="100" w:afterAutospacing="1"/>
        <w:ind w:left="-851" w:right="-999"/>
        <w:rPr>
          <w:color w:val="000000" w:themeColor="text1"/>
          <w:lang w:eastAsia="en-IN"/>
        </w:rPr>
      </w:pPr>
    </w:p>
    <w:p w14:paraId="3E6C8972" w14:textId="77777777" w:rsidR="00A941AE" w:rsidRPr="00F66817" w:rsidRDefault="00A941AE" w:rsidP="007C3EB9">
      <w:pPr>
        <w:spacing w:before="100" w:beforeAutospacing="1" w:after="100" w:afterAutospacing="1"/>
        <w:ind w:left="-851" w:right="-999"/>
        <w:rPr>
          <w:color w:val="2E74B5" w:themeColor="accent1" w:themeShade="BF"/>
          <w:sz w:val="28"/>
          <w:szCs w:val="28"/>
          <w:lang w:eastAsia="en-IN"/>
        </w:rPr>
      </w:pPr>
    </w:p>
    <w:p w14:paraId="1C7A0AD8" w14:textId="77777777" w:rsidR="00344FFB" w:rsidRPr="00F66817" w:rsidRDefault="00344FFB" w:rsidP="007C3EB9">
      <w:pPr>
        <w:spacing w:before="100" w:beforeAutospacing="1" w:after="100" w:afterAutospacing="1"/>
        <w:ind w:left="-851" w:right="-999"/>
        <w:rPr>
          <w:color w:val="2E74B5" w:themeColor="accent1" w:themeShade="BF"/>
          <w:sz w:val="28"/>
          <w:szCs w:val="28"/>
          <w:lang w:eastAsia="en-IN"/>
        </w:rPr>
      </w:pPr>
    </w:p>
    <w:p w14:paraId="05B3D516" w14:textId="65CE8260" w:rsidR="0019176A" w:rsidRPr="00F66817" w:rsidRDefault="0019176A" w:rsidP="007C3EB9">
      <w:pPr>
        <w:spacing w:before="100" w:beforeAutospacing="1" w:after="100" w:afterAutospacing="1"/>
        <w:ind w:left="-851" w:right="-999"/>
        <w:rPr>
          <w:b/>
          <w:bCs/>
          <w:color w:val="2E74B5" w:themeColor="accent1" w:themeShade="BF"/>
          <w:sz w:val="28"/>
          <w:szCs w:val="28"/>
          <w:lang w:eastAsia="en-IN"/>
        </w:rPr>
      </w:pPr>
      <w:r w:rsidRPr="00F66817">
        <w:rPr>
          <w:b/>
          <w:bCs/>
          <w:color w:val="2E74B5" w:themeColor="accent1" w:themeShade="BF"/>
          <w:sz w:val="28"/>
          <w:szCs w:val="28"/>
          <w:lang w:eastAsia="en-IN"/>
        </w:rPr>
        <w:lastRenderedPageBreak/>
        <w:t>1.</w:t>
      </w:r>
      <w:r w:rsidR="003E2154" w:rsidRPr="00F66817">
        <w:rPr>
          <w:b/>
          <w:bCs/>
          <w:color w:val="2E74B5" w:themeColor="accent1" w:themeShade="BF"/>
          <w:sz w:val="28"/>
          <w:szCs w:val="28"/>
          <w:lang w:eastAsia="en-IN"/>
        </w:rPr>
        <w:t>4</w:t>
      </w:r>
      <w:r w:rsidRPr="00F66817">
        <w:rPr>
          <w:b/>
          <w:bCs/>
          <w:color w:val="2E74B5" w:themeColor="accent1" w:themeShade="BF"/>
          <w:sz w:val="28"/>
          <w:szCs w:val="28"/>
          <w:lang w:eastAsia="en-IN"/>
        </w:rPr>
        <w:t xml:space="preserve"> Business Domain Specification</w:t>
      </w:r>
    </w:p>
    <w:p w14:paraId="710F8F2C" w14:textId="548B83E3" w:rsidR="00A941AE" w:rsidRPr="00F66817" w:rsidRDefault="00A941AE" w:rsidP="007C3EB9">
      <w:pPr>
        <w:spacing w:before="100" w:beforeAutospacing="1" w:after="100" w:afterAutospacing="1"/>
        <w:ind w:left="-851" w:right="-999"/>
        <w:rPr>
          <w:color w:val="000000" w:themeColor="text1"/>
          <w:lang w:eastAsia="en-IN"/>
        </w:rPr>
      </w:pPr>
      <w:r w:rsidRPr="00F66817">
        <w:rPr>
          <w:color w:val="000000" w:themeColor="text1"/>
          <w:lang w:eastAsia="en-IN"/>
        </w:rPr>
        <w:t>Th</w:t>
      </w:r>
      <w:r w:rsidR="002E4B3C" w:rsidRPr="00F66817">
        <w:rPr>
          <w:color w:val="000000" w:themeColor="text1"/>
          <w:lang w:eastAsia="en-IN"/>
        </w:rPr>
        <w:t>is</w:t>
      </w:r>
      <w:r w:rsidRPr="00F66817">
        <w:rPr>
          <w:color w:val="000000" w:themeColor="text1"/>
          <w:lang w:eastAsia="en-IN"/>
        </w:rPr>
        <w:t xml:space="preserve"> hate speech detection method can be used in v</w:t>
      </w:r>
      <w:r w:rsidR="002E4B3C" w:rsidRPr="00F66817">
        <w:rPr>
          <w:color w:val="000000" w:themeColor="text1"/>
          <w:lang w:eastAsia="en-IN"/>
        </w:rPr>
        <w:t>arious</w:t>
      </w:r>
      <w:r w:rsidRPr="00F66817">
        <w:rPr>
          <w:color w:val="000000" w:themeColor="text1"/>
          <w:lang w:eastAsia="en-IN"/>
        </w:rPr>
        <w:t xml:space="preserve"> industries where automatic moderation of user-generated text is </w:t>
      </w:r>
      <w:r w:rsidR="002E4B3C" w:rsidRPr="00F66817">
        <w:rPr>
          <w:color w:val="000000" w:themeColor="text1"/>
          <w:lang w:eastAsia="en-IN"/>
        </w:rPr>
        <w:t>important</w:t>
      </w:r>
      <w:r w:rsidRPr="00F66817">
        <w:rPr>
          <w:color w:val="000000" w:themeColor="text1"/>
          <w:lang w:eastAsia="en-IN"/>
        </w:rPr>
        <w:t xml:space="preserve">. The technique can be integrated by social media businesses to detect and </w:t>
      </w:r>
      <w:r w:rsidR="002E4B3C" w:rsidRPr="00F66817">
        <w:rPr>
          <w:color w:val="000000" w:themeColor="text1"/>
          <w:lang w:eastAsia="en-IN"/>
        </w:rPr>
        <w:t>remove</w:t>
      </w:r>
      <w:r w:rsidRPr="00F66817">
        <w:rPr>
          <w:color w:val="000000" w:themeColor="text1"/>
          <w:lang w:eastAsia="en-IN"/>
        </w:rPr>
        <w:t xml:space="preserve"> </w:t>
      </w:r>
      <w:r w:rsidR="002E4B3C" w:rsidRPr="00F66817">
        <w:rPr>
          <w:color w:val="000000" w:themeColor="text1"/>
          <w:lang w:eastAsia="en-IN"/>
        </w:rPr>
        <w:t>hateful</w:t>
      </w:r>
      <w:r w:rsidRPr="00F66817">
        <w:rPr>
          <w:color w:val="000000" w:themeColor="text1"/>
          <w:lang w:eastAsia="en-IN"/>
        </w:rPr>
        <w:t xml:space="preserve"> information before it reaches a larger </w:t>
      </w:r>
      <w:r w:rsidR="002E4B3C" w:rsidRPr="00F66817">
        <w:rPr>
          <w:color w:val="000000" w:themeColor="text1"/>
          <w:lang w:eastAsia="en-IN"/>
        </w:rPr>
        <w:t xml:space="preserve">spectrum of </w:t>
      </w:r>
      <w:r w:rsidR="00E60069" w:rsidRPr="00F66817">
        <w:rPr>
          <w:color w:val="000000" w:themeColor="text1"/>
          <w:lang w:eastAsia="en-IN"/>
        </w:rPr>
        <w:t>audience</w:t>
      </w:r>
      <w:r w:rsidRPr="00F66817">
        <w:rPr>
          <w:color w:val="000000" w:themeColor="text1"/>
          <w:lang w:eastAsia="en-IN"/>
        </w:rPr>
        <w:t>. Th</w:t>
      </w:r>
      <w:r w:rsidR="00E60069" w:rsidRPr="00F66817">
        <w:rPr>
          <w:color w:val="000000" w:themeColor="text1"/>
          <w:lang w:eastAsia="en-IN"/>
        </w:rPr>
        <w:t>is</w:t>
      </w:r>
      <w:r w:rsidRPr="00F66817">
        <w:rPr>
          <w:color w:val="000000" w:themeColor="text1"/>
          <w:lang w:eastAsia="en-IN"/>
        </w:rPr>
        <w:t xml:space="preserve"> methodology can be used by educational institutions to</w:t>
      </w:r>
      <w:r w:rsidR="00A035C2" w:rsidRPr="00F66817">
        <w:rPr>
          <w:color w:val="000000" w:themeColor="text1"/>
          <w:lang w:eastAsia="en-IN"/>
        </w:rPr>
        <w:t xml:space="preserve"> make sure the</w:t>
      </w:r>
      <w:r w:rsidRPr="00F66817">
        <w:rPr>
          <w:color w:val="000000" w:themeColor="text1"/>
          <w:lang w:eastAsia="en-IN"/>
        </w:rPr>
        <w:t xml:space="preserve"> discussion boards and online learning environment</w:t>
      </w:r>
      <w:r w:rsidR="00A035C2" w:rsidRPr="00F66817">
        <w:rPr>
          <w:color w:val="000000" w:themeColor="text1"/>
          <w:lang w:eastAsia="en-IN"/>
        </w:rPr>
        <w:t xml:space="preserve"> is safe</w:t>
      </w:r>
      <w:r w:rsidRPr="00F66817">
        <w:rPr>
          <w:color w:val="000000" w:themeColor="text1"/>
          <w:lang w:eastAsia="en-IN"/>
        </w:rPr>
        <w:t xml:space="preserve">. The technique can be used by </w:t>
      </w:r>
      <w:r w:rsidR="00A035C2" w:rsidRPr="00F66817">
        <w:rPr>
          <w:color w:val="000000" w:themeColor="text1"/>
          <w:lang w:eastAsia="en-IN"/>
        </w:rPr>
        <w:t xml:space="preserve">the </w:t>
      </w:r>
      <w:r w:rsidRPr="00F66817">
        <w:rPr>
          <w:color w:val="000000" w:themeColor="text1"/>
          <w:lang w:eastAsia="en-IN"/>
        </w:rPr>
        <w:t xml:space="preserve">government to keep an eye on public online conversations and </w:t>
      </w:r>
      <w:r w:rsidR="00A035C2" w:rsidRPr="00F66817">
        <w:rPr>
          <w:color w:val="000000" w:themeColor="text1"/>
          <w:lang w:eastAsia="en-IN"/>
        </w:rPr>
        <w:t>detect</w:t>
      </w:r>
      <w:r w:rsidRPr="00F66817">
        <w:rPr>
          <w:color w:val="000000" w:themeColor="text1"/>
          <w:lang w:eastAsia="en-IN"/>
        </w:rPr>
        <w:t xml:space="preserve"> hate speech. By </w:t>
      </w:r>
      <w:r w:rsidR="00A035C2" w:rsidRPr="00F66817">
        <w:rPr>
          <w:color w:val="000000" w:themeColor="text1"/>
          <w:lang w:eastAsia="en-IN"/>
        </w:rPr>
        <w:t>detecting and</w:t>
      </w:r>
      <w:r w:rsidRPr="00F66817">
        <w:rPr>
          <w:color w:val="000000" w:themeColor="text1"/>
          <w:lang w:eastAsia="en-IN"/>
        </w:rPr>
        <w:t xml:space="preserve"> removing </w:t>
      </w:r>
      <w:r w:rsidR="00A035C2" w:rsidRPr="00F66817">
        <w:rPr>
          <w:color w:val="000000" w:themeColor="text1"/>
          <w:lang w:eastAsia="en-IN"/>
        </w:rPr>
        <w:t>hateful</w:t>
      </w:r>
      <w:r w:rsidRPr="00F66817">
        <w:rPr>
          <w:color w:val="000000" w:themeColor="text1"/>
          <w:lang w:eastAsia="en-IN"/>
        </w:rPr>
        <w:t xml:space="preserve"> comments, news portals and online communities can </w:t>
      </w:r>
      <w:r w:rsidR="00A035C2" w:rsidRPr="00F66817">
        <w:rPr>
          <w:color w:val="000000" w:themeColor="text1"/>
          <w:lang w:eastAsia="en-IN"/>
        </w:rPr>
        <w:t>improve</w:t>
      </w:r>
      <w:r w:rsidRPr="00F66817">
        <w:rPr>
          <w:color w:val="000000" w:themeColor="text1"/>
          <w:lang w:eastAsia="en-IN"/>
        </w:rPr>
        <w:t xml:space="preserve"> content moderation. </w:t>
      </w:r>
      <w:r w:rsidR="003265B7" w:rsidRPr="00F66817">
        <w:rPr>
          <w:color w:val="000000" w:themeColor="text1"/>
          <w:lang w:eastAsia="en-IN"/>
        </w:rPr>
        <w:t>Moreover</w:t>
      </w:r>
      <w:r w:rsidRPr="00F66817">
        <w:rPr>
          <w:color w:val="000000" w:themeColor="text1"/>
          <w:lang w:eastAsia="en-IN"/>
        </w:rPr>
        <w:t xml:space="preserve">, by </w:t>
      </w:r>
      <w:r w:rsidR="003265B7" w:rsidRPr="00F66817">
        <w:rPr>
          <w:color w:val="000000" w:themeColor="text1"/>
          <w:lang w:eastAsia="en-IN"/>
        </w:rPr>
        <w:t xml:space="preserve">the </w:t>
      </w:r>
      <w:r w:rsidRPr="00F66817">
        <w:rPr>
          <w:color w:val="000000" w:themeColor="text1"/>
          <w:lang w:eastAsia="en-IN"/>
        </w:rPr>
        <w:t>limit</w:t>
      </w:r>
      <w:r w:rsidR="003265B7" w:rsidRPr="00F66817">
        <w:rPr>
          <w:color w:val="000000" w:themeColor="text1"/>
          <w:lang w:eastAsia="en-IN"/>
        </w:rPr>
        <w:t>ed</w:t>
      </w:r>
      <w:r w:rsidRPr="00F66817">
        <w:rPr>
          <w:color w:val="000000" w:themeColor="text1"/>
          <w:lang w:eastAsia="en-IN"/>
        </w:rPr>
        <w:t xml:space="preserve"> exposure to derogatory and hostile language through AI-assisted moderation, companies offering digital communication services can</w:t>
      </w:r>
      <w:r w:rsidR="003265B7" w:rsidRPr="00F66817">
        <w:rPr>
          <w:color w:val="000000" w:themeColor="text1"/>
          <w:lang w:eastAsia="en-IN"/>
        </w:rPr>
        <w:t xml:space="preserve"> enhance</w:t>
      </w:r>
      <w:r w:rsidRPr="00F66817">
        <w:rPr>
          <w:color w:val="000000" w:themeColor="text1"/>
          <w:lang w:eastAsia="en-IN"/>
        </w:rPr>
        <w:t xml:space="preserve"> user</w:t>
      </w:r>
      <w:r w:rsidR="003265B7" w:rsidRPr="00F66817">
        <w:rPr>
          <w:color w:val="000000" w:themeColor="text1"/>
          <w:lang w:eastAsia="en-IN"/>
        </w:rPr>
        <w:t>’s</w:t>
      </w:r>
      <w:r w:rsidRPr="00F66817">
        <w:rPr>
          <w:color w:val="000000" w:themeColor="text1"/>
          <w:lang w:eastAsia="en-IN"/>
        </w:rPr>
        <w:t xml:space="preserve"> safety.</w:t>
      </w:r>
    </w:p>
    <w:p w14:paraId="31747F4A" w14:textId="578DAC15" w:rsidR="0019176A" w:rsidRPr="00F66817" w:rsidRDefault="0019176A" w:rsidP="007C3EB9">
      <w:pPr>
        <w:spacing w:before="100" w:beforeAutospacing="1" w:after="100" w:afterAutospacing="1"/>
        <w:ind w:left="-851" w:right="-999"/>
        <w:rPr>
          <w:b/>
          <w:bCs/>
          <w:color w:val="2E74B5" w:themeColor="accent1" w:themeShade="BF"/>
          <w:sz w:val="28"/>
          <w:szCs w:val="28"/>
          <w:lang w:eastAsia="en-IN"/>
        </w:rPr>
      </w:pPr>
      <w:r w:rsidRPr="00F66817">
        <w:rPr>
          <w:b/>
          <w:bCs/>
          <w:color w:val="2E74B5" w:themeColor="accent1" w:themeShade="BF"/>
          <w:sz w:val="28"/>
          <w:szCs w:val="28"/>
          <w:lang w:eastAsia="en-IN"/>
        </w:rPr>
        <w:t>Table 1.2 Business Applications</w:t>
      </w:r>
    </w:p>
    <w:tbl>
      <w:tblPr>
        <w:tblStyle w:val="PlainTable1"/>
        <w:tblW w:w="9528" w:type="dxa"/>
        <w:tblLook w:val="04A0" w:firstRow="1" w:lastRow="0" w:firstColumn="1" w:lastColumn="0" w:noHBand="0" w:noVBand="1"/>
      </w:tblPr>
      <w:tblGrid>
        <w:gridCol w:w="4764"/>
        <w:gridCol w:w="4764"/>
      </w:tblGrid>
      <w:tr w:rsidR="0019176A" w:rsidRPr="00F66817" w14:paraId="4FDCB775" w14:textId="77777777" w:rsidTr="003E2154">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4764" w:type="dxa"/>
          </w:tcPr>
          <w:p w14:paraId="69309B7E" w14:textId="188DD549" w:rsidR="0019176A" w:rsidRPr="00F66817" w:rsidRDefault="0019176A" w:rsidP="0019176A">
            <w:r w:rsidRPr="00F66817">
              <w:t>Industry</w:t>
            </w:r>
          </w:p>
        </w:tc>
        <w:tc>
          <w:tcPr>
            <w:tcW w:w="4764" w:type="dxa"/>
          </w:tcPr>
          <w:p w14:paraId="08CA3194" w14:textId="36A8974B" w:rsidR="0019176A" w:rsidRPr="00F66817" w:rsidRDefault="0019176A" w:rsidP="003E2154">
            <w:pPr>
              <w:spacing w:before="100" w:beforeAutospacing="1" w:after="100" w:afterAutospacing="1"/>
              <w:ind w:right="-999"/>
              <w:cnfStyle w:val="100000000000" w:firstRow="1"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Application</w:t>
            </w:r>
          </w:p>
        </w:tc>
      </w:tr>
      <w:tr w:rsidR="0019176A" w:rsidRPr="00F66817" w14:paraId="68619BC0" w14:textId="77777777" w:rsidTr="003E2154">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4764" w:type="dxa"/>
          </w:tcPr>
          <w:p w14:paraId="6176E249" w14:textId="4D6A8312" w:rsidR="0019176A" w:rsidRPr="00F66817" w:rsidRDefault="0019176A" w:rsidP="007C3EB9">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Social Media</w:t>
            </w:r>
          </w:p>
        </w:tc>
        <w:tc>
          <w:tcPr>
            <w:tcW w:w="4764" w:type="dxa"/>
          </w:tcPr>
          <w:p w14:paraId="28D4021B" w14:textId="029A2D9D" w:rsidR="0019176A" w:rsidRPr="00F66817" w:rsidRDefault="0019176A" w:rsidP="007C3EB9">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Automatic Hate Speech Detection</w:t>
            </w:r>
          </w:p>
        </w:tc>
      </w:tr>
      <w:tr w:rsidR="0019176A" w:rsidRPr="00F66817" w14:paraId="5720BF4C" w14:textId="77777777" w:rsidTr="003E2154">
        <w:trPr>
          <w:trHeight w:val="386"/>
        </w:trPr>
        <w:tc>
          <w:tcPr>
            <w:cnfStyle w:val="001000000000" w:firstRow="0" w:lastRow="0" w:firstColumn="1" w:lastColumn="0" w:oddVBand="0" w:evenVBand="0" w:oddHBand="0" w:evenHBand="0" w:firstRowFirstColumn="0" w:firstRowLastColumn="0" w:lastRowFirstColumn="0" w:lastRowLastColumn="0"/>
            <w:tcW w:w="4764" w:type="dxa"/>
          </w:tcPr>
          <w:p w14:paraId="03A0FBB5" w14:textId="6AB07C00" w:rsidR="0019176A" w:rsidRPr="00F66817" w:rsidRDefault="0019176A" w:rsidP="007C3EB9">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Education</w:t>
            </w:r>
          </w:p>
        </w:tc>
        <w:tc>
          <w:tcPr>
            <w:tcW w:w="4764" w:type="dxa"/>
          </w:tcPr>
          <w:p w14:paraId="51E4F1E5" w14:textId="28035869" w:rsidR="0019176A" w:rsidRPr="00F66817" w:rsidRDefault="0019176A" w:rsidP="007C3EB9">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Online Discussion Monitoring</w:t>
            </w:r>
          </w:p>
        </w:tc>
      </w:tr>
      <w:tr w:rsidR="0019176A" w:rsidRPr="00F66817" w14:paraId="6819776C" w14:textId="77777777" w:rsidTr="003E2154">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4764" w:type="dxa"/>
          </w:tcPr>
          <w:p w14:paraId="1E57B009" w14:textId="1CE170F2" w:rsidR="0019176A" w:rsidRPr="00F66817" w:rsidRDefault="0019176A" w:rsidP="007C3EB9">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Government</w:t>
            </w:r>
          </w:p>
        </w:tc>
        <w:tc>
          <w:tcPr>
            <w:tcW w:w="4764" w:type="dxa"/>
          </w:tcPr>
          <w:p w14:paraId="2509128D" w14:textId="72793044" w:rsidR="0019176A" w:rsidRPr="00F66817" w:rsidRDefault="0019176A" w:rsidP="007C3EB9">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Public Content Monitoring</w:t>
            </w:r>
          </w:p>
        </w:tc>
      </w:tr>
      <w:tr w:rsidR="0019176A" w:rsidRPr="00F66817" w14:paraId="62905002" w14:textId="77777777" w:rsidTr="003E2154">
        <w:trPr>
          <w:trHeight w:val="403"/>
        </w:trPr>
        <w:tc>
          <w:tcPr>
            <w:cnfStyle w:val="001000000000" w:firstRow="0" w:lastRow="0" w:firstColumn="1" w:lastColumn="0" w:oddVBand="0" w:evenVBand="0" w:oddHBand="0" w:evenHBand="0" w:firstRowFirstColumn="0" w:firstRowLastColumn="0" w:lastRowFirstColumn="0" w:lastRowLastColumn="0"/>
            <w:tcW w:w="4764" w:type="dxa"/>
          </w:tcPr>
          <w:p w14:paraId="34076006" w14:textId="47AABC14" w:rsidR="0019176A" w:rsidRPr="00F66817" w:rsidRDefault="0019176A" w:rsidP="007C3EB9">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News Media</w:t>
            </w:r>
          </w:p>
        </w:tc>
        <w:tc>
          <w:tcPr>
            <w:tcW w:w="4764" w:type="dxa"/>
          </w:tcPr>
          <w:p w14:paraId="19FB8E57" w14:textId="78B90C5C" w:rsidR="0019176A" w:rsidRPr="00F66817" w:rsidRDefault="0019176A" w:rsidP="007C3EB9">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Comment Moderation</w:t>
            </w:r>
          </w:p>
        </w:tc>
      </w:tr>
      <w:tr w:rsidR="0019176A" w:rsidRPr="00F66817" w14:paraId="72FD6AB2" w14:textId="77777777" w:rsidTr="003E2154">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4764" w:type="dxa"/>
          </w:tcPr>
          <w:p w14:paraId="555A439A" w14:textId="3E9BF74D" w:rsidR="0019176A" w:rsidRPr="00F66817" w:rsidRDefault="0019176A" w:rsidP="007C3EB9">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Online Communities</w:t>
            </w:r>
          </w:p>
        </w:tc>
        <w:tc>
          <w:tcPr>
            <w:tcW w:w="4764" w:type="dxa"/>
          </w:tcPr>
          <w:p w14:paraId="02E053D9" w14:textId="0B5575E3" w:rsidR="0019176A" w:rsidRPr="00F66817" w:rsidRDefault="0019176A" w:rsidP="007C3EB9">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Community Safety</w:t>
            </w:r>
          </w:p>
        </w:tc>
      </w:tr>
      <w:tr w:rsidR="0019176A" w:rsidRPr="00F66817" w14:paraId="171B290C" w14:textId="77777777" w:rsidTr="003E2154">
        <w:trPr>
          <w:trHeight w:val="403"/>
        </w:trPr>
        <w:tc>
          <w:tcPr>
            <w:cnfStyle w:val="001000000000" w:firstRow="0" w:lastRow="0" w:firstColumn="1" w:lastColumn="0" w:oddVBand="0" w:evenVBand="0" w:oddHBand="0" w:evenHBand="0" w:firstRowFirstColumn="0" w:firstRowLastColumn="0" w:lastRowFirstColumn="0" w:lastRowLastColumn="0"/>
            <w:tcW w:w="4764" w:type="dxa"/>
          </w:tcPr>
          <w:p w14:paraId="70285B42" w14:textId="6C3B8580" w:rsidR="0019176A" w:rsidRPr="00F66817" w:rsidRDefault="0019176A" w:rsidP="007C3EB9">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Customer Support</w:t>
            </w:r>
          </w:p>
        </w:tc>
        <w:tc>
          <w:tcPr>
            <w:tcW w:w="4764" w:type="dxa"/>
          </w:tcPr>
          <w:p w14:paraId="5741EC82" w14:textId="5A5CC27E" w:rsidR="0019176A" w:rsidRPr="00F66817" w:rsidRDefault="0019176A" w:rsidP="007C3EB9">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Offensive Message Detection</w:t>
            </w:r>
          </w:p>
        </w:tc>
      </w:tr>
      <w:tr w:rsidR="0019176A" w:rsidRPr="00F66817" w14:paraId="76198FE0" w14:textId="77777777" w:rsidTr="003E2154">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4764" w:type="dxa"/>
          </w:tcPr>
          <w:p w14:paraId="5E190A66" w14:textId="2C3A8042" w:rsidR="0019176A" w:rsidRPr="00F66817" w:rsidRDefault="0019176A" w:rsidP="007C3EB9">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Content Moderation Companies</w:t>
            </w:r>
          </w:p>
        </w:tc>
        <w:tc>
          <w:tcPr>
            <w:tcW w:w="4764" w:type="dxa"/>
          </w:tcPr>
          <w:p w14:paraId="01B0C8F2" w14:textId="3FC4FC8C" w:rsidR="0019176A" w:rsidRPr="00F66817" w:rsidRDefault="003E2154" w:rsidP="007C3EB9">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AI-assisted Moderation</w:t>
            </w:r>
          </w:p>
        </w:tc>
      </w:tr>
      <w:tr w:rsidR="003E2154" w:rsidRPr="00F66817" w14:paraId="036A794B" w14:textId="77777777" w:rsidTr="003E2154">
        <w:trPr>
          <w:trHeight w:val="386"/>
        </w:trPr>
        <w:tc>
          <w:tcPr>
            <w:cnfStyle w:val="001000000000" w:firstRow="0" w:lastRow="0" w:firstColumn="1" w:lastColumn="0" w:oddVBand="0" w:evenVBand="0" w:oddHBand="0" w:evenHBand="0" w:firstRowFirstColumn="0" w:firstRowLastColumn="0" w:lastRowFirstColumn="0" w:lastRowLastColumn="0"/>
            <w:tcW w:w="4764" w:type="dxa"/>
          </w:tcPr>
          <w:p w14:paraId="4F7F0CC9" w14:textId="188AE383" w:rsidR="003E2154" w:rsidRPr="00F66817" w:rsidRDefault="003E2154" w:rsidP="007C3EB9">
            <w:pPr>
              <w:spacing w:before="100" w:beforeAutospacing="1" w:after="100" w:afterAutospacing="1"/>
              <w:ind w:right="-999"/>
              <w:rPr>
                <w:b w:val="0"/>
                <w:bCs w:val="0"/>
                <w:color w:val="000000" w:themeColor="text1"/>
                <w:lang w:eastAsia="en-IN"/>
              </w:rPr>
            </w:pPr>
            <w:r w:rsidRPr="00F66817">
              <w:rPr>
                <w:b w:val="0"/>
                <w:bCs w:val="0"/>
                <w:color w:val="000000" w:themeColor="text1"/>
                <w:lang w:eastAsia="en-IN"/>
              </w:rPr>
              <w:t>Digital Platforms</w:t>
            </w:r>
          </w:p>
        </w:tc>
        <w:tc>
          <w:tcPr>
            <w:tcW w:w="4764" w:type="dxa"/>
          </w:tcPr>
          <w:p w14:paraId="581A48DF" w14:textId="01DA547E" w:rsidR="003E2154" w:rsidRPr="00F66817" w:rsidRDefault="003E2154" w:rsidP="007C3EB9">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User Safety Enhancement</w:t>
            </w:r>
          </w:p>
        </w:tc>
      </w:tr>
    </w:tbl>
    <w:p w14:paraId="1BE1FAAB" w14:textId="77777777" w:rsidR="003E2154" w:rsidRPr="00F66817" w:rsidRDefault="003E2154" w:rsidP="007C3EB9">
      <w:pPr>
        <w:spacing w:before="100" w:beforeAutospacing="1" w:after="100" w:afterAutospacing="1"/>
        <w:ind w:left="-851" w:right="-999"/>
        <w:rPr>
          <w:color w:val="000000" w:themeColor="text1"/>
          <w:lang w:eastAsia="en-IN"/>
        </w:rPr>
      </w:pPr>
    </w:p>
    <w:p w14:paraId="67F1154C" w14:textId="77777777" w:rsidR="003E2154" w:rsidRPr="00F66817" w:rsidRDefault="003E2154" w:rsidP="007C3EB9">
      <w:pPr>
        <w:spacing w:before="100" w:beforeAutospacing="1" w:after="100" w:afterAutospacing="1"/>
        <w:ind w:left="-851" w:right="-999"/>
        <w:rPr>
          <w:color w:val="000000" w:themeColor="text1"/>
          <w:lang w:eastAsia="en-IN"/>
        </w:rPr>
      </w:pPr>
    </w:p>
    <w:p w14:paraId="50CA47AE" w14:textId="77777777" w:rsidR="003E2154" w:rsidRPr="00F66817" w:rsidRDefault="003E2154" w:rsidP="007C3EB9">
      <w:pPr>
        <w:spacing w:before="100" w:beforeAutospacing="1" w:after="100" w:afterAutospacing="1"/>
        <w:ind w:left="-851" w:right="-999"/>
        <w:rPr>
          <w:color w:val="000000" w:themeColor="text1"/>
          <w:lang w:eastAsia="en-IN"/>
        </w:rPr>
      </w:pPr>
    </w:p>
    <w:p w14:paraId="7ED6EE4B" w14:textId="77777777" w:rsidR="003E2154" w:rsidRPr="00F66817" w:rsidRDefault="003E2154" w:rsidP="007C3EB9">
      <w:pPr>
        <w:spacing w:before="100" w:beforeAutospacing="1" w:after="100" w:afterAutospacing="1"/>
        <w:ind w:left="-851" w:right="-999"/>
        <w:rPr>
          <w:color w:val="000000" w:themeColor="text1"/>
          <w:lang w:eastAsia="en-IN"/>
        </w:rPr>
      </w:pPr>
    </w:p>
    <w:p w14:paraId="640F01E6" w14:textId="77777777" w:rsidR="003E2154" w:rsidRPr="00F66817" w:rsidRDefault="003E2154" w:rsidP="007C3EB9">
      <w:pPr>
        <w:spacing w:before="100" w:beforeAutospacing="1" w:after="100" w:afterAutospacing="1"/>
        <w:ind w:left="-851" w:right="-999"/>
        <w:rPr>
          <w:color w:val="000000" w:themeColor="text1"/>
          <w:lang w:eastAsia="en-IN"/>
        </w:rPr>
      </w:pPr>
    </w:p>
    <w:p w14:paraId="67DF1BEF" w14:textId="77777777" w:rsidR="003E2154" w:rsidRPr="00F66817" w:rsidRDefault="003E2154" w:rsidP="007C3EB9">
      <w:pPr>
        <w:spacing w:before="100" w:beforeAutospacing="1" w:after="100" w:afterAutospacing="1"/>
        <w:ind w:left="-851" w:right="-999"/>
        <w:rPr>
          <w:color w:val="000000" w:themeColor="text1"/>
          <w:lang w:eastAsia="en-IN"/>
        </w:rPr>
      </w:pPr>
    </w:p>
    <w:p w14:paraId="219B045E" w14:textId="77777777" w:rsidR="003E2154" w:rsidRPr="00F66817" w:rsidRDefault="003E2154" w:rsidP="007C3EB9">
      <w:pPr>
        <w:spacing w:before="100" w:beforeAutospacing="1" w:after="100" w:afterAutospacing="1"/>
        <w:ind w:left="-851" w:right="-999"/>
        <w:rPr>
          <w:color w:val="000000" w:themeColor="text1"/>
          <w:lang w:eastAsia="en-IN"/>
        </w:rPr>
      </w:pPr>
    </w:p>
    <w:p w14:paraId="424847CB" w14:textId="77777777" w:rsidR="003E2154" w:rsidRPr="00F66817" w:rsidRDefault="003E2154" w:rsidP="007C3EB9">
      <w:pPr>
        <w:spacing w:before="100" w:beforeAutospacing="1" w:after="100" w:afterAutospacing="1"/>
        <w:ind w:left="-851" w:right="-999"/>
        <w:rPr>
          <w:color w:val="000000" w:themeColor="text1"/>
          <w:lang w:eastAsia="en-IN"/>
        </w:rPr>
      </w:pPr>
    </w:p>
    <w:p w14:paraId="4F6DE22B" w14:textId="77777777" w:rsidR="00377E7F" w:rsidRPr="00F66817" w:rsidRDefault="00377E7F" w:rsidP="00C94688">
      <w:pPr>
        <w:spacing w:before="100" w:beforeAutospacing="1" w:after="100" w:afterAutospacing="1"/>
        <w:ind w:right="-999"/>
        <w:rPr>
          <w:color w:val="000000" w:themeColor="text1"/>
          <w:lang w:eastAsia="en-IN"/>
        </w:rPr>
      </w:pPr>
    </w:p>
    <w:p w14:paraId="70F25AE6" w14:textId="77777777" w:rsidR="00E60410" w:rsidRPr="00F66817" w:rsidRDefault="00E60410" w:rsidP="00C94688">
      <w:pPr>
        <w:spacing w:before="100" w:beforeAutospacing="1" w:after="100" w:afterAutospacing="1"/>
        <w:ind w:right="-999"/>
        <w:rPr>
          <w:color w:val="000000" w:themeColor="text1"/>
          <w:lang w:eastAsia="en-IN"/>
        </w:rPr>
      </w:pPr>
    </w:p>
    <w:p w14:paraId="725B5FF8" w14:textId="69F70173" w:rsidR="0019176A" w:rsidRPr="00F66817" w:rsidRDefault="003E2154" w:rsidP="007C3EB9">
      <w:pPr>
        <w:spacing w:before="100" w:beforeAutospacing="1" w:after="100" w:afterAutospacing="1"/>
        <w:ind w:left="-851" w:right="-999"/>
        <w:rPr>
          <w:b/>
          <w:bCs/>
          <w:color w:val="2E74B5" w:themeColor="accent1" w:themeShade="BF"/>
          <w:sz w:val="28"/>
          <w:szCs w:val="28"/>
          <w:lang w:eastAsia="en-IN"/>
        </w:rPr>
      </w:pPr>
      <w:r w:rsidRPr="00F66817">
        <w:rPr>
          <w:b/>
          <w:bCs/>
          <w:color w:val="2E74B5" w:themeColor="accent1" w:themeShade="BF"/>
          <w:sz w:val="28"/>
          <w:szCs w:val="28"/>
          <w:lang w:eastAsia="en-IN"/>
        </w:rPr>
        <w:lastRenderedPageBreak/>
        <w:t>1.5 Glossary / Keywords</w:t>
      </w:r>
    </w:p>
    <w:p w14:paraId="7CA46C80" w14:textId="55B6036E" w:rsidR="003E2154" w:rsidRPr="00F66817" w:rsidRDefault="003E2154" w:rsidP="007C3EB9">
      <w:pPr>
        <w:spacing w:before="100" w:beforeAutospacing="1" w:after="100" w:afterAutospacing="1"/>
        <w:ind w:left="-851" w:right="-999"/>
        <w:rPr>
          <w:b/>
          <w:bCs/>
          <w:color w:val="2E74B5" w:themeColor="accent1" w:themeShade="BF"/>
          <w:sz w:val="28"/>
          <w:szCs w:val="28"/>
          <w:lang w:eastAsia="en-IN"/>
        </w:rPr>
      </w:pPr>
      <w:r w:rsidRPr="00F66817">
        <w:rPr>
          <w:b/>
          <w:bCs/>
          <w:color w:val="2E74B5" w:themeColor="accent1" w:themeShade="BF"/>
          <w:sz w:val="28"/>
          <w:szCs w:val="28"/>
          <w:lang w:eastAsia="en-IN"/>
        </w:rPr>
        <w:t xml:space="preserve">Table 1.3 </w:t>
      </w:r>
    </w:p>
    <w:tbl>
      <w:tblPr>
        <w:tblStyle w:val="PlainTable1"/>
        <w:tblW w:w="11057" w:type="dxa"/>
        <w:tblInd w:w="-856" w:type="dxa"/>
        <w:tblLook w:val="04A0" w:firstRow="1" w:lastRow="0" w:firstColumn="1" w:lastColumn="0" w:noHBand="0" w:noVBand="1"/>
      </w:tblPr>
      <w:tblGrid>
        <w:gridCol w:w="3846"/>
        <w:gridCol w:w="7211"/>
      </w:tblGrid>
      <w:tr w:rsidR="003E2154" w:rsidRPr="00F66817" w14:paraId="0DD6D556" w14:textId="77777777" w:rsidTr="00BC63F0">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3846" w:type="dxa"/>
            <w:vAlign w:val="center"/>
          </w:tcPr>
          <w:p w14:paraId="64418B97" w14:textId="11CD6495" w:rsidR="003E2154" w:rsidRPr="00F66817" w:rsidRDefault="003E2154" w:rsidP="003E2154">
            <w:r w:rsidRPr="00F66817">
              <w:t>Term</w:t>
            </w:r>
          </w:p>
        </w:tc>
        <w:tc>
          <w:tcPr>
            <w:tcW w:w="7211" w:type="dxa"/>
            <w:vAlign w:val="center"/>
          </w:tcPr>
          <w:p w14:paraId="41950B14" w14:textId="624FC2DE" w:rsidR="003E2154" w:rsidRPr="00F66817" w:rsidRDefault="003E2154" w:rsidP="003E2154">
            <w:pPr>
              <w:spacing w:before="100" w:beforeAutospacing="1" w:after="100" w:afterAutospacing="1"/>
              <w:ind w:right="-999"/>
              <w:cnfStyle w:val="100000000000" w:firstRow="1" w:lastRow="0" w:firstColumn="0" w:lastColumn="0" w:oddVBand="0" w:evenVBand="0" w:oddHBand="0" w:evenHBand="0" w:firstRowFirstColumn="0" w:firstRowLastColumn="0" w:lastRowFirstColumn="0" w:lastRowLastColumn="0"/>
              <w:rPr>
                <w:color w:val="000000" w:themeColor="text1"/>
                <w:lang w:eastAsia="en-IN"/>
              </w:rPr>
            </w:pPr>
            <w:r w:rsidRPr="00F66817">
              <w:t>Description</w:t>
            </w:r>
          </w:p>
        </w:tc>
      </w:tr>
      <w:tr w:rsidR="003E2154" w:rsidRPr="00F66817" w14:paraId="5C6DF4A0" w14:textId="77777777" w:rsidTr="00BC63F0">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846" w:type="dxa"/>
            <w:vAlign w:val="center"/>
          </w:tcPr>
          <w:p w14:paraId="05C2FA45" w14:textId="274A0143" w:rsidR="003E2154" w:rsidRPr="00F66817" w:rsidRDefault="003E2154" w:rsidP="003E2154">
            <w:pPr>
              <w:spacing w:before="100" w:beforeAutospacing="1" w:after="100" w:afterAutospacing="1"/>
              <w:ind w:right="-999"/>
              <w:rPr>
                <w:color w:val="000000" w:themeColor="text1"/>
                <w:lang w:eastAsia="en-IN"/>
              </w:rPr>
            </w:pPr>
            <w:r w:rsidRPr="00F66817">
              <w:t>Artificial Intelligence (AI)</w:t>
            </w:r>
          </w:p>
        </w:tc>
        <w:tc>
          <w:tcPr>
            <w:tcW w:w="7211" w:type="dxa"/>
            <w:vAlign w:val="center"/>
          </w:tcPr>
          <w:p w14:paraId="2407DB1F" w14:textId="0EAAA636" w:rsidR="003E2154" w:rsidRPr="00F66817" w:rsidRDefault="003E2154" w:rsidP="003E2154">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t>Technology that enables machines to perform intelligent tasks.</w:t>
            </w:r>
          </w:p>
        </w:tc>
      </w:tr>
      <w:tr w:rsidR="003E2154" w:rsidRPr="00F66817" w14:paraId="156B4D2C" w14:textId="77777777" w:rsidTr="00BC63F0">
        <w:trPr>
          <w:trHeight w:val="489"/>
        </w:trPr>
        <w:tc>
          <w:tcPr>
            <w:cnfStyle w:val="001000000000" w:firstRow="0" w:lastRow="0" w:firstColumn="1" w:lastColumn="0" w:oddVBand="0" w:evenVBand="0" w:oddHBand="0" w:evenHBand="0" w:firstRowFirstColumn="0" w:firstRowLastColumn="0" w:lastRowFirstColumn="0" w:lastRowLastColumn="0"/>
            <w:tcW w:w="3846" w:type="dxa"/>
          </w:tcPr>
          <w:p w14:paraId="014E7918" w14:textId="4FD8E1C5" w:rsidR="003E2154" w:rsidRPr="00F66817" w:rsidRDefault="003E2154" w:rsidP="007C3EB9">
            <w:pPr>
              <w:spacing w:before="100" w:beforeAutospacing="1" w:after="100" w:afterAutospacing="1"/>
              <w:ind w:right="-999"/>
              <w:rPr>
                <w:color w:val="000000" w:themeColor="text1"/>
                <w:lang w:eastAsia="en-IN"/>
              </w:rPr>
            </w:pPr>
            <w:r w:rsidRPr="00F66817">
              <w:rPr>
                <w:color w:val="000000" w:themeColor="text1"/>
                <w:lang w:eastAsia="en-IN"/>
              </w:rPr>
              <w:t>Machine Learning (ML)</w:t>
            </w:r>
          </w:p>
        </w:tc>
        <w:tc>
          <w:tcPr>
            <w:tcW w:w="7211" w:type="dxa"/>
          </w:tcPr>
          <w:p w14:paraId="3A882E77" w14:textId="130E34FC" w:rsidR="003E2154" w:rsidRPr="00F66817" w:rsidRDefault="003E2154" w:rsidP="007C3EB9">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A subset of AI that allows systems to learn from data.</w:t>
            </w:r>
          </w:p>
        </w:tc>
      </w:tr>
      <w:tr w:rsidR="003E2154" w:rsidRPr="00F66817" w14:paraId="1A0F9D8B" w14:textId="77777777" w:rsidTr="00BC63F0">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3846" w:type="dxa"/>
          </w:tcPr>
          <w:p w14:paraId="507C49EE" w14:textId="17AB9AA4" w:rsidR="003E2154" w:rsidRPr="00F66817" w:rsidRDefault="003E2154" w:rsidP="007C3EB9">
            <w:pPr>
              <w:spacing w:before="100" w:beforeAutospacing="1" w:after="100" w:afterAutospacing="1"/>
              <w:ind w:right="-999"/>
              <w:rPr>
                <w:color w:val="000000" w:themeColor="text1"/>
                <w:lang w:eastAsia="en-IN"/>
              </w:rPr>
            </w:pPr>
            <w:r w:rsidRPr="00F66817">
              <w:rPr>
                <w:color w:val="000000" w:themeColor="text1"/>
                <w:lang w:eastAsia="en-IN"/>
              </w:rPr>
              <w:t>Deep Learning</w:t>
            </w:r>
          </w:p>
        </w:tc>
        <w:tc>
          <w:tcPr>
            <w:tcW w:w="7211" w:type="dxa"/>
          </w:tcPr>
          <w:p w14:paraId="4B2D0B19" w14:textId="7BF4331D" w:rsidR="003E2154" w:rsidRPr="00F66817" w:rsidRDefault="003E2154" w:rsidP="007C3EB9">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Advanced ML technique using neural networks with multiple layers.</w:t>
            </w:r>
          </w:p>
        </w:tc>
      </w:tr>
      <w:tr w:rsidR="003E2154" w:rsidRPr="00F66817" w14:paraId="460B126B" w14:textId="77777777" w:rsidTr="00BC63F0">
        <w:trPr>
          <w:trHeight w:val="533"/>
        </w:trPr>
        <w:tc>
          <w:tcPr>
            <w:cnfStyle w:val="001000000000" w:firstRow="0" w:lastRow="0" w:firstColumn="1" w:lastColumn="0" w:oddVBand="0" w:evenVBand="0" w:oddHBand="0" w:evenHBand="0" w:firstRowFirstColumn="0" w:firstRowLastColumn="0" w:lastRowFirstColumn="0" w:lastRowLastColumn="0"/>
            <w:tcW w:w="3846" w:type="dxa"/>
          </w:tcPr>
          <w:p w14:paraId="641BA0B4" w14:textId="039509A8" w:rsidR="003E2154" w:rsidRPr="00F66817" w:rsidRDefault="003E2154" w:rsidP="007C3EB9">
            <w:pPr>
              <w:spacing w:before="100" w:beforeAutospacing="1" w:after="100" w:afterAutospacing="1"/>
              <w:ind w:right="-999"/>
              <w:rPr>
                <w:color w:val="000000" w:themeColor="text1"/>
                <w:lang w:eastAsia="en-IN"/>
              </w:rPr>
            </w:pPr>
            <w:r w:rsidRPr="00F66817">
              <w:rPr>
                <w:color w:val="000000" w:themeColor="text1"/>
                <w:lang w:eastAsia="en-IN"/>
              </w:rPr>
              <w:t>Natural Language Processing (NLP)</w:t>
            </w:r>
          </w:p>
        </w:tc>
        <w:tc>
          <w:tcPr>
            <w:tcW w:w="7211" w:type="dxa"/>
          </w:tcPr>
          <w:p w14:paraId="12F116F9" w14:textId="2E86B5B2" w:rsidR="003E2154" w:rsidRPr="00F66817" w:rsidRDefault="00BC63F0" w:rsidP="007C3EB9">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It is a f</w:t>
            </w:r>
            <w:r w:rsidR="003E2154" w:rsidRPr="00F66817">
              <w:rPr>
                <w:color w:val="000000" w:themeColor="text1"/>
                <w:lang w:eastAsia="en-IN"/>
              </w:rPr>
              <w:t>ield of AI that enables computers to understand human language.</w:t>
            </w:r>
          </w:p>
        </w:tc>
      </w:tr>
      <w:tr w:rsidR="003E2154" w:rsidRPr="00F66817" w14:paraId="6F78E9E0" w14:textId="77777777" w:rsidTr="00BC63F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846" w:type="dxa"/>
          </w:tcPr>
          <w:p w14:paraId="31CE630C" w14:textId="5475106B" w:rsidR="003E2154" w:rsidRPr="00F66817" w:rsidRDefault="003E2154" w:rsidP="007C3EB9">
            <w:pPr>
              <w:spacing w:before="100" w:beforeAutospacing="1" w:after="100" w:afterAutospacing="1"/>
              <w:ind w:right="-999"/>
              <w:rPr>
                <w:color w:val="000000" w:themeColor="text1"/>
                <w:lang w:eastAsia="en-IN"/>
              </w:rPr>
            </w:pPr>
            <w:r w:rsidRPr="00F66817">
              <w:rPr>
                <w:color w:val="000000" w:themeColor="text1"/>
                <w:lang w:eastAsia="en-IN"/>
              </w:rPr>
              <w:t>Hate Speech</w:t>
            </w:r>
          </w:p>
        </w:tc>
        <w:tc>
          <w:tcPr>
            <w:tcW w:w="7211" w:type="dxa"/>
          </w:tcPr>
          <w:p w14:paraId="55BA8479" w14:textId="435BC121" w:rsidR="003E2154" w:rsidRPr="00F66817" w:rsidRDefault="00A11F48" w:rsidP="007C3EB9">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A</w:t>
            </w:r>
            <w:r w:rsidR="003E2154" w:rsidRPr="00F66817">
              <w:rPr>
                <w:color w:val="000000" w:themeColor="text1"/>
                <w:lang w:eastAsia="en-IN"/>
              </w:rPr>
              <w:t>busive language targeting individuals or groups.</w:t>
            </w:r>
          </w:p>
        </w:tc>
      </w:tr>
      <w:tr w:rsidR="003E2154" w:rsidRPr="00F66817" w14:paraId="63FDCD43" w14:textId="77777777" w:rsidTr="00BC63F0">
        <w:trPr>
          <w:trHeight w:val="348"/>
        </w:trPr>
        <w:tc>
          <w:tcPr>
            <w:cnfStyle w:val="001000000000" w:firstRow="0" w:lastRow="0" w:firstColumn="1" w:lastColumn="0" w:oddVBand="0" w:evenVBand="0" w:oddHBand="0" w:evenHBand="0" w:firstRowFirstColumn="0" w:firstRowLastColumn="0" w:lastRowFirstColumn="0" w:lastRowLastColumn="0"/>
            <w:tcW w:w="3846" w:type="dxa"/>
          </w:tcPr>
          <w:p w14:paraId="3FF62FDF" w14:textId="600290E1" w:rsidR="003E2154" w:rsidRPr="00F66817" w:rsidRDefault="003E2154" w:rsidP="007C3EB9">
            <w:pPr>
              <w:spacing w:before="100" w:beforeAutospacing="1" w:after="100" w:afterAutospacing="1"/>
              <w:ind w:right="-999"/>
              <w:rPr>
                <w:color w:val="000000" w:themeColor="text1"/>
                <w:lang w:eastAsia="en-IN"/>
              </w:rPr>
            </w:pPr>
            <w:r w:rsidRPr="00F66817">
              <w:rPr>
                <w:color w:val="000000" w:themeColor="text1"/>
                <w:lang w:eastAsia="en-IN"/>
              </w:rPr>
              <w:t>Text Classification</w:t>
            </w:r>
          </w:p>
        </w:tc>
        <w:tc>
          <w:tcPr>
            <w:tcW w:w="7211" w:type="dxa"/>
          </w:tcPr>
          <w:p w14:paraId="62975DFE" w14:textId="6DEF4E59" w:rsidR="003E2154" w:rsidRPr="00F66817" w:rsidRDefault="003E2154" w:rsidP="007C3EB9">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Process of c</w:t>
            </w:r>
            <w:r w:rsidR="00685865" w:rsidRPr="00F66817">
              <w:rPr>
                <w:color w:val="000000" w:themeColor="text1"/>
                <w:lang w:eastAsia="en-IN"/>
              </w:rPr>
              <w:t>lassifying</w:t>
            </w:r>
            <w:r w:rsidRPr="00F66817">
              <w:rPr>
                <w:color w:val="000000" w:themeColor="text1"/>
                <w:lang w:eastAsia="en-IN"/>
              </w:rPr>
              <w:t xml:space="preserve"> </w:t>
            </w:r>
            <w:r w:rsidR="00687806" w:rsidRPr="00F66817">
              <w:rPr>
                <w:color w:val="000000" w:themeColor="text1"/>
                <w:lang w:eastAsia="en-IN"/>
              </w:rPr>
              <w:t>the</w:t>
            </w:r>
            <w:r w:rsidRPr="00F66817">
              <w:rPr>
                <w:color w:val="000000" w:themeColor="text1"/>
                <w:lang w:eastAsia="en-IN"/>
              </w:rPr>
              <w:t xml:space="preserve"> data into predefined classes.</w:t>
            </w:r>
          </w:p>
        </w:tc>
      </w:tr>
      <w:tr w:rsidR="003E2154" w:rsidRPr="00F66817" w14:paraId="5066D25A" w14:textId="77777777" w:rsidTr="00BC63F0">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3846" w:type="dxa"/>
          </w:tcPr>
          <w:p w14:paraId="574BCD17" w14:textId="305A6DE1" w:rsidR="003E2154" w:rsidRPr="00F66817" w:rsidRDefault="003E2154" w:rsidP="007C3EB9">
            <w:pPr>
              <w:spacing w:before="100" w:beforeAutospacing="1" w:after="100" w:afterAutospacing="1"/>
              <w:ind w:right="-999"/>
              <w:rPr>
                <w:color w:val="000000" w:themeColor="text1"/>
                <w:lang w:eastAsia="en-IN"/>
              </w:rPr>
            </w:pPr>
            <w:r w:rsidRPr="00F66817">
              <w:rPr>
                <w:color w:val="000000" w:themeColor="text1"/>
                <w:lang w:eastAsia="en-IN"/>
              </w:rPr>
              <w:t>Binary Classification</w:t>
            </w:r>
          </w:p>
        </w:tc>
        <w:tc>
          <w:tcPr>
            <w:tcW w:w="7211" w:type="dxa"/>
          </w:tcPr>
          <w:p w14:paraId="1207CD97" w14:textId="5599274B" w:rsidR="003E2154" w:rsidRPr="00F66817" w:rsidRDefault="00685865" w:rsidP="007C3EB9">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Grouping</w:t>
            </w:r>
            <w:r w:rsidR="003E2154" w:rsidRPr="00F66817">
              <w:rPr>
                <w:color w:val="000000" w:themeColor="text1"/>
                <w:lang w:eastAsia="en-IN"/>
              </w:rPr>
              <w:t xml:space="preserve"> into categories such as Hate and Non-Hate.</w:t>
            </w:r>
          </w:p>
        </w:tc>
      </w:tr>
      <w:tr w:rsidR="003E2154" w:rsidRPr="00F66817" w14:paraId="7CD91029" w14:textId="77777777" w:rsidTr="00BC63F0">
        <w:trPr>
          <w:trHeight w:val="429"/>
        </w:trPr>
        <w:tc>
          <w:tcPr>
            <w:cnfStyle w:val="001000000000" w:firstRow="0" w:lastRow="0" w:firstColumn="1" w:lastColumn="0" w:oddVBand="0" w:evenVBand="0" w:oddHBand="0" w:evenHBand="0" w:firstRowFirstColumn="0" w:firstRowLastColumn="0" w:lastRowFirstColumn="0" w:lastRowLastColumn="0"/>
            <w:tcW w:w="3846" w:type="dxa"/>
          </w:tcPr>
          <w:p w14:paraId="1B035251" w14:textId="3DC1609C" w:rsidR="003E2154" w:rsidRPr="00F66817" w:rsidRDefault="003E2154" w:rsidP="007C3EB9">
            <w:pPr>
              <w:spacing w:before="100" w:beforeAutospacing="1" w:after="100" w:afterAutospacing="1"/>
              <w:ind w:right="-999"/>
              <w:rPr>
                <w:color w:val="000000" w:themeColor="text1"/>
                <w:lang w:eastAsia="en-IN"/>
              </w:rPr>
            </w:pPr>
            <w:r w:rsidRPr="00F66817">
              <w:rPr>
                <w:color w:val="000000" w:themeColor="text1"/>
                <w:lang w:eastAsia="en-IN"/>
              </w:rPr>
              <w:t>Transformer</w:t>
            </w:r>
          </w:p>
        </w:tc>
        <w:tc>
          <w:tcPr>
            <w:tcW w:w="7211" w:type="dxa"/>
          </w:tcPr>
          <w:p w14:paraId="6979B31B" w14:textId="0C3DEB55" w:rsidR="003E2154" w:rsidRPr="00F66817" w:rsidRDefault="003E2154" w:rsidP="007C3EB9">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 xml:space="preserve">Deep learning architecture </w:t>
            </w:r>
            <w:r w:rsidR="007D5E70" w:rsidRPr="00F66817">
              <w:rPr>
                <w:color w:val="000000" w:themeColor="text1"/>
                <w:lang w:eastAsia="en-IN"/>
              </w:rPr>
              <w:t>which is used on processed data</w:t>
            </w:r>
          </w:p>
        </w:tc>
      </w:tr>
      <w:tr w:rsidR="003E2154" w:rsidRPr="00F66817" w14:paraId="152EA71C" w14:textId="77777777" w:rsidTr="00BC63F0">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3846" w:type="dxa"/>
          </w:tcPr>
          <w:p w14:paraId="290939BB" w14:textId="215C9F4E" w:rsidR="003E2154"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XLM-</w:t>
            </w:r>
            <w:proofErr w:type="spellStart"/>
            <w:r w:rsidRPr="00F66817">
              <w:rPr>
                <w:color w:val="000000" w:themeColor="text1"/>
                <w:lang w:eastAsia="en-IN"/>
              </w:rPr>
              <w:t>RoBERTa</w:t>
            </w:r>
            <w:proofErr w:type="spellEnd"/>
          </w:p>
        </w:tc>
        <w:tc>
          <w:tcPr>
            <w:tcW w:w="7211" w:type="dxa"/>
          </w:tcPr>
          <w:p w14:paraId="61F87F0B" w14:textId="70F2CBD6" w:rsidR="003E2154" w:rsidRPr="00F66817" w:rsidRDefault="00A94B57" w:rsidP="007C3EB9">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Pre-trained transformer model used for language understanding.</w:t>
            </w:r>
          </w:p>
        </w:tc>
      </w:tr>
      <w:tr w:rsidR="00A94B57" w:rsidRPr="00F66817" w14:paraId="7A456D55" w14:textId="77777777" w:rsidTr="00BC63F0">
        <w:trPr>
          <w:trHeight w:val="429"/>
        </w:trPr>
        <w:tc>
          <w:tcPr>
            <w:cnfStyle w:val="001000000000" w:firstRow="0" w:lastRow="0" w:firstColumn="1" w:lastColumn="0" w:oddVBand="0" w:evenVBand="0" w:oddHBand="0" w:evenHBand="0" w:firstRowFirstColumn="0" w:firstRowLastColumn="0" w:lastRowFirstColumn="0" w:lastRowLastColumn="0"/>
            <w:tcW w:w="3846" w:type="dxa"/>
          </w:tcPr>
          <w:p w14:paraId="3CC2947F" w14:textId="103C80A7" w:rsidR="00A94B57"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Tokenization</w:t>
            </w:r>
          </w:p>
        </w:tc>
        <w:tc>
          <w:tcPr>
            <w:tcW w:w="7211" w:type="dxa"/>
          </w:tcPr>
          <w:p w14:paraId="0FC7AD06" w14:textId="1D5A3A52" w:rsidR="00A94B57" w:rsidRPr="00F66817" w:rsidRDefault="00A94B57" w:rsidP="007C3EB9">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Process of converting text into tokens for model processing.</w:t>
            </w:r>
          </w:p>
        </w:tc>
      </w:tr>
      <w:tr w:rsidR="00A94B57" w:rsidRPr="00F66817" w14:paraId="62C6B089" w14:textId="77777777" w:rsidTr="00BC63F0">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3846" w:type="dxa"/>
          </w:tcPr>
          <w:p w14:paraId="32FBE06D" w14:textId="72BBD967" w:rsidR="00A94B57"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Token</w:t>
            </w:r>
          </w:p>
        </w:tc>
        <w:tc>
          <w:tcPr>
            <w:tcW w:w="7211" w:type="dxa"/>
          </w:tcPr>
          <w:p w14:paraId="03DD7B0F" w14:textId="4EE0DCAC" w:rsidR="00A94B57" w:rsidRPr="00F66817" w:rsidRDefault="00A94B57" w:rsidP="007C3EB9">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Basic unit of text processed by a language model.</w:t>
            </w:r>
          </w:p>
        </w:tc>
      </w:tr>
      <w:tr w:rsidR="00A94B57" w:rsidRPr="00F66817" w14:paraId="3483FC40" w14:textId="77777777" w:rsidTr="00BC63F0">
        <w:trPr>
          <w:trHeight w:val="429"/>
        </w:trPr>
        <w:tc>
          <w:tcPr>
            <w:cnfStyle w:val="001000000000" w:firstRow="0" w:lastRow="0" w:firstColumn="1" w:lastColumn="0" w:oddVBand="0" w:evenVBand="0" w:oddHBand="0" w:evenHBand="0" w:firstRowFirstColumn="0" w:firstRowLastColumn="0" w:lastRowFirstColumn="0" w:lastRowLastColumn="0"/>
            <w:tcW w:w="3846" w:type="dxa"/>
          </w:tcPr>
          <w:p w14:paraId="4149B0F0" w14:textId="0913D1AE" w:rsidR="00A94B57"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Attention Mechanism</w:t>
            </w:r>
          </w:p>
        </w:tc>
        <w:tc>
          <w:tcPr>
            <w:tcW w:w="7211" w:type="dxa"/>
          </w:tcPr>
          <w:p w14:paraId="4315C06D" w14:textId="145CC247" w:rsidR="00A94B57" w:rsidRPr="00F66817" w:rsidRDefault="00A94B57" w:rsidP="007C3EB9">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Technique that enables models to focus on important words.</w:t>
            </w:r>
          </w:p>
        </w:tc>
      </w:tr>
      <w:tr w:rsidR="00A94B57" w:rsidRPr="00F66817" w14:paraId="3244E7BF" w14:textId="77777777" w:rsidTr="00BC63F0">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3846" w:type="dxa"/>
          </w:tcPr>
          <w:p w14:paraId="4022F9F1" w14:textId="4D9E917C" w:rsidR="00A94B57"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Contextual Embedding</w:t>
            </w:r>
          </w:p>
        </w:tc>
        <w:tc>
          <w:tcPr>
            <w:tcW w:w="7211" w:type="dxa"/>
          </w:tcPr>
          <w:p w14:paraId="18DB5B29" w14:textId="60080966" w:rsidR="00A94B57" w:rsidRPr="00F66817" w:rsidRDefault="00A94B57" w:rsidP="007C3EB9">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Representation of words based on surrounding context.</w:t>
            </w:r>
          </w:p>
        </w:tc>
      </w:tr>
      <w:tr w:rsidR="00A94B57" w:rsidRPr="00F66817" w14:paraId="5C3D8E04" w14:textId="77777777" w:rsidTr="00BC63F0">
        <w:trPr>
          <w:trHeight w:val="429"/>
        </w:trPr>
        <w:tc>
          <w:tcPr>
            <w:cnfStyle w:val="001000000000" w:firstRow="0" w:lastRow="0" w:firstColumn="1" w:lastColumn="0" w:oddVBand="0" w:evenVBand="0" w:oddHBand="0" w:evenHBand="0" w:firstRowFirstColumn="0" w:firstRowLastColumn="0" w:lastRowFirstColumn="0" w:lastRowLastColumn="0"/>
            <w:tcW w:w="3846" w:type="dxa"/>
          </w:tcPr>
          <w:p w14:paraId="1C0E78D5" w14:textId="33273557" w:rsidR="00A94B57"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Fine-Tuning</w:t>
            </w:r>
          </w:p>
        </w:tc>
        <w:tc>
          <w:tcPr>
            <w:tcW w:w="7211" w:type="dxa"/>
          </w:tcPr>
          <w:p w14:paraId="723E5486" w14:textId="6042485E" w:rsidR="00A94B57" w:rsidRPr="00F66817" w:rsidRDefault="00A94B57" w:rsidP="007C3EB9">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Training a pre-trained model on a specific dataset.</w:t>
            </w:r>
          </w:p>
        </w:tc>
      </w:tr>
      <w:tr w:rsidR="00A94B57" w:rsidRPr="00F66817" w14:paraId="270675C9" w14:textId="77777777" w:rsidTr="00BC63F0">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3846" w:type="dxa"/>
          </w:tcPr>
          <w:p w14:paraId="11BEEF5E" w14:textId="4130F51F" w:rsidR="00A94B57"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Dataset</w:t>
            </w:r>
          </w:p>
        </w:tc>
        <w:tc>
          <w:tcPr>
            <w:tcW w:w="7211" w:type="dxa"/>
          </w:tcPr>
          <w:p w14:paraId="64F1B054" w14:textId="09A80C97" w:rsidR="00A94B57" w:rsidRPr="00F66817" w:rsidRDefault="00A94B57" w:rsidP="007C3EB9">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Collection of labeled text samples used for training.</w:t>
            </w:r>
          </w:p>
        </w:tc>
      </w:tr>
      <w:tr w:rsidR="00A94B57" w:rsidRPr="00F66817" w14:paraId="7209FA53" w14:textId="77777777" w:rsidTr="00BC63F0">
        <w:trPr>
          <w:trHeight w:val="429"/>
        </w:trPr>
        <w:tc>
          <w:tcPr>
            <w:cnfStyle w:val="001000000000" w:firstRow="0" w:lastRow="0" w:firstColumn="1" w:lastColumn="0" w:oddVBand="0" w:evenVBand="0" w:oddHBand="0" w:evenHBand="0" w:firstRowFirstColumn="0" w:firstRowLastColumn="0" w:lastRowFirstColumn="0" w:lastRowLastColumn="0"/>
            <w:tcW w:w="3846" w:type="dxa"/>
          </w:tcPr>
          <w:p w14:paraId="6453DD86" w14:textId="3C551036" w:rsidR="00A94B57"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Epoch</w:t>
            </w:r>
          </w:p>
        </w:tc>
        <w:tc>
          <w:tcPr>
            <w:tcW w:w="7211" w:type="dxa"/>
          </w:tcPr>
          <w:p w14:paraId="00665CFD" w14:textId="0894E237" w:rsidR="00A94B57" w:rsidRPr="00F66817" w:rsidRDefault="00A94B57" w:rsidP="007C3EB9">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One complete iteration through the training dataset.</w:t>
            </w:r>
          </w:p>
        </w:tc>
      </w:tr>
      <w:tr w:rsidR="00A94B57" w:rsidRPr="00F66817" w14:paraId="0F5F06BF" w14:textId="77777777" w:rsidTr="00BC63F0">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3846" w:type="dxa"/>
          </w:tcPr>
          <w:p w14:paraId="0A6670F0" w14:textId="39DB3FC3" w:rsidR="00A94B57"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Batch Size</w:t>
            </w:r>
          </w:p>
        </w:tc>
        <w:tc>
          <w:tcPr>
            <w:tcW w:w="7211" w:type="dxa"/>
          </w:tcPr>
          <w:p w14:paraId="17075545" w14:textId="25E6D093" w:rsidR="00A94B57" w:rsidRPr="00F66817" w:rsidRDefault="00A94B57" w:rsidP="007C3EB9">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Number of samples processed simultaneously during training.</w:t>
            </w:r>
          </w:p>
        </w:tc>
      </w:tr>
      <w:tr w:rsidR="00A94B57" w:rsidRPr="00F66817" w14:paraId="2B036054" w14:textId="77777777" w:rsidTr="00BC63F0">
        <w:trPr>
          <w:trHeight w:val="429"/>
        </w:trPr>
        <w:tc>
          <w:tcPr>
            <w:cnfStyle w:val="001000000000" w:firstRow="0" w:lastRow="0" w:firstColumn="1" w:lastColumn="0" w:oddVBand="0" w:evenVBand="0" w:oddHBand="0" w:evenHBand="0" w:firstRowFirstColumn="0" w:firstRowLastColumn="0" w:lastRowFirstColumn="0" w:lastRowLastColumn="0"/>
            <w:tcW w:w="3846" w:type="dxa"/>
          </w:tcPr>
          <w:p w14:paraId="0D756FBE" w14:textId="46568A54" w:rsidR="00A94B57"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Learning Rate</w:t>
            </w:r>
          </w:p>
        </w:tc>
        <w:tc>
          <w:tcPr>
            <w:tcW w:w="7211" w:type="dxa"/>
          </w:tcPr>
          <w:p w14:paraId="6D4C8125" w14:textId="1AC18427" w:rsidR="00A94B57" w:rsidRPr="00F66817" w:rsidRDefault="00A94B57" w:rsidP="007C3EB9">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Controls how quickly the model updates its parameters.</w:t>
            </w:r>
          </w:p>
        </w:tc>
      </w:tr>
      <w:tr w:rsidR="00A94B57" w:rsidRPr="00F66817" w14:paraId="034439BD" w14:textId="77777777" w:rsidTr="00BC63F0">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3846" w:type="dxa"/>
          </w:tcPr>
          <w:p w14:paraId="1D6D7E0B" w14:textId="3CFA38FF" w:rsidR="00A94B57"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Accuracy</w:t>
            </w:r>
          </w:p>
        </w:tc>
        <w:tc>
          <w:tcPr>
            <w:tcW w:w="7211" w:type="dxa"/>
          </w:tcPr>
          <w:p w14:paraId="0C891DAD" w14:textId="2F505F91" w:rsidR="00A94B57" w:rsidRPr="00F66817" w:rsidRDefault="00A94B57" w:rsidP="007C3EB9">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Percentage of correctly classified samples.</w:t>
            </w:r>
          </w:p>
        </w:tc>
      </w:tr>
      <w:tr w:rsidR="00A94B57" w:rsidRPr="00F66817" w14:paraId="06A4EA91" w14:textId="77777777" w:rsidTr="00BC63F0">
        <w:trPr>
          <w:trHeight w:val="429"/>
        </w:trPr>
        <w:tc>
          <w:tcPr>
            <w:cnfStyle w:val="001000000000" w:firstRow="0" w:lastRow="0" w:firstColumn="1" w:lastColumn="0" w:oddVBand="0" w:evenVBand="0" w:oddHBand="0" w:evenHBand="0" w:firstRowFirstColumn="0" w:firstRowLastColumn="0" w:lastRowFirstColumn="0" w:lastRowLastColumn="0"/>
            <w:tcW w:w="3846" w:type="dxa"/>
          </w:tcPr>
          <w:p w14:paraId="1473AADB" w14:textId="62BA89A9" w:rsidR="00A94B57"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Precision</w:t>
            </w:r>
          </w:p>
        </w:tc>
        <w:tc>
          <w:tcPr>
            <w:tcW w:w="7211" w:type="dxa"/>
          </w:tcPr>
          <w:p w14:paraId="346E4DA1" w14:textId="0E4DF4F1" w:rsidR="00A94B57" w:rsidRPr="00F66817" w:rsidRDefault="00A94B57" w:rsidP="007C3EB9">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Ratio of correctly predicted positive samples</w:t>
            </w:r>
          </w:p>
        </w:tc>
      </w:tr>
      <w:tr w:rsidR="00A94B57" w:rsidRPr="00F66817" w14:paraId="48FF93E1" w14:textId="77777777" w:rsidTr="00BC63F0">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3846" w:type="dxa"/>
          </w:tcPr>
          <w:p w14:paraId="50B973AB" w14:textId="10C6AA77" w:rsidR="00A94B57"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Recall</w:t>
            </w:r>
          </w:p>
        </w:tc>
        <w:tc>
          <w:tcPr>
            <w:tcW w:w="7211" w:type="dxa"/>
          </w:tcPr>
          <w:p w14:paraId="759750B1" w14:textId="4185B4C2" w:rsidR="00A94B57" w:rsidRPr="00F66817" w:rsidRDefault="00A94B57" w:rsidP="007C3EB9">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Ability of the model to identify all positive samples.</w:t>
            </w:r>
          </w:p>
        </w:tc>
      </w:tr>
      <w:tr w:rsidR="00A94B57" w:rsidRPr="00F66817" w14:paraId="1EE445AB" w14:textId="77777777" w:rsidTr="00BC63F0">
        <w:trPr>
          <w:trHeight w:val="429"/>
        </w:trPr>
        <w:tc>
          <w:tcPr>
            <w:cnfStyle w:val="001000000000" w:firstRow="0" w:lastRow="0" w:firstColumn="1" w:lastColumn="0" w:oddVBand="0" w:evenVBand="0" w:oddHBand="0" w:evenHBand="0" w:firstRowFirstColumn="0" w:firstRowLastColumn="0" w:lastRowFirstColumn="0" w:lastRowLastColumn="0"/>
            <w:tcW w:w="3846" w:type="dxa"/>
          </w:tcPr>
          <w:p w14:paraId="03BDB565" w14:textId="1B72F8EE" w:rsidR="00A94B57"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F1-Score</w:t>
            </w:r>
          </w:p>
        </w:tc>
        <w:tc>
          <w:tcPr>
            <w:tcW w:w="7211" w:type="dxa"/>
          </w:tcPr>
          <w:p w14:paraId="1FE492E6" w14:textId="286084B6" w:rsidR="00A94B57" w:rsidRPr="00F66817" w:rsidRDefault="00A94B57" w:rsidP="007C3EB9">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Harmonic mean of Precision and Recall.</w:t>
            </w:r>
          </w:p>
        </w:tc>
      </w:tr>
      <w:tr w:rsidR="00A94B57" w:rsidRPr="00F66817" w14:paraId="438FD8DF" w14:textId="77777777" w:rsidTr="00BC63F0">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3846" w:type="dxa"/>
          </w:tcPr>
          <w:p w14:paraId="66A67EDA" w14:textId="68B8D2B0" w:rsidR="00A94B57"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Confusion Matrix</w:t>
            </w:r>
          </w:p>
        </w:tc>
        <w:tc>
          <w:tcPr>
            <w:tcW w:w="7211" w:type="dxa"/>
          </w:tcPr>
          <w:p w14:paraId="1C5D54ED" w14:textId="1B2058A1" w:rsidR="00A94B57" w:rsidRPr="00F66817" w:rsidRDefault="00A94B57" w:rsidP="007C3EB9">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Table showing prediction performance of the classifier.</w:t>
            </w:r>
          </w:p>
        </w:tc>
      </w:tr>
      <w:tr w:rsidR="00A94B57" w:rsidRPr="00F66817" w14:paraId="09B237D2" w14:textId="77777777" w:rsidTr="00BC63F0">
        <w:trPr>
          <w:trHeight w:val="429"/>
        </w:trPr>
        <w:tc>
          <w:tcPr>
            <w:cnfStyle w:val="001000000000" w:firstRow="0" w:lastRow="0" w:firstColumn="1" w:lastColumn="0" w:oddVBand="0" w:evenVBand="0" w:oddHBand="0" w:evenHBand="0" w:firstRowFirstColumn="0" w:firstRowLastColumn="0" w:lastRowFirstColumn="0" w:lastRowLastColumn="0"/>
            <w:tcW w:w="3846" w:type="dxa"/>
          </w:tcPr>
          <w:p w14:paraId="255A9F26" w14:textId="285FDC92" w:rsidR="00A94B57"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ROC Curve</w:t>
            </w:r>
          </w:p>
        </w:tc>
        <w:tc>
          <w:tcPr>
            <w:tcW w:w="7211" w:type="dxa"/>
          </w:tcPr>
          <w:p w14:paraId="20983190" w14:textId="58BAB6E1" w:rsidR="00A94B57" w:rsidRPr="00F66817" w:rsidRDefault="00A94B57" w:rsidP="007C3EB9">
            <w:pPr>
              <w:spacing w:before="100" w:beforeAutospacing="1" w:after="100" w:afterAutospacing="1"/>
              <w:ind w:right="-999"/>
              <w:cnfStyle w:val="000000000000" w:firstRow="0" w:lastRow="0" w:firstColumn="0" w:lastColumn="0" w:oddVBand="0" w:evenVBand="0" w:oddHBand="0" w:evenHBand="0" w:firstRowFirstColumn="0" w:firstRowLastColumn="0" w:lastRowFirstColumn="0" w:lastRowLastColumn="0"/>
              <w:rPr>
                <w:color w:val="000000" w:themeColor="text1"/>
                <w:lang w:eastAsia="en-IN"/>
              </w:rPr>
            </w:pPr>
            <w:r w:rsidRPr="00F66817">
              <w:rPr>
                <w:color w:val="000000" w:themeColor="text1"/>
                <w:lang w:eastAsia="en-IN"/>
              </w:rPr>
              <w:t>Graph evaluating classification performance across thresholds.</w:t>
            </w:r>
          </w:p>
        </w:tc>
      </w:tr>
      <w:tr w:rsidR="00A94B57" w:rsidRPr="00F66817" w14:paraId="12C13882" w14:textId="77777777" w:rsidTr="00BC63F0">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3846" w:type="dxa"/>
          </w:tcPr>
          <w:p w14:paraId="12C3A115" w14:textId="1612BA50" w:rsidR="00A94B57" w:rsidRPr="00F66817" w:rsidRDefault="00A94B57" w:rsidP="007C3EB9">
            <w:pPr>
              <w:spacing w:before="100" w:beforeAutospacing="1" w:after="100" w:afterAutospacing="1"/>
              <w:ind w:right="-999"/>
              <w:rPr>
                <w:color w:val="000000" w:themeColor="text1"/>
                <w:lang w:eastAsia="en-IN"/>
              </w:rPr>
            </w:pPr>
            <w:r w:rsidRPr="00F66817">
              <w:rPr>
                <w:color w:val="000000" w:themeColor="text1"/>
                <w:lang w:eastAsia="en-IN"/>
              </w:rPr>
              <w:t>Hugging Face</w:t>
            </w:r>
          </w:p>
        </w:tc>
        <w:tc>
          <w:tcPr>
            <w:tcW w:w="7211" w:type="dxa"/>
          </w:tcPr>
          <w:p w14:paraId="760757D3" w14:textId="7D875D9C" w:rsidR="00A94B57" w:rsidRPr="00F66817" w:rsidRDefault="00A94B57" w:rsidP="007C3EB9">
            <w:pPr>
              <w:spacing w:before="100" w:beforeAutospacing="1" w:after="100" w:afterAutospacing="1"/>
              <w:ind w:right="-999"/>
              <w:cnfStyle w:val="000000100000" w:firstRow="0" w:lastRow="0" w:firstColumn="0" w:lastColumn="0" w:oddVBand="0" w:evenVBand="0" w:oddHBand="1" w:evenHBand="0" w:firstRowFirstColumn="0" w:firstRowLastColumn="0" w:lastRowFirstColumn="0" w:lastRowLastColumn="0"/>
              <w:rPr>
                <w:color w:val="000000" w:themeColor="text1"/>
                <w:lang w:eastAsia="en-IN"/>
              </w:rPr>
            </w:pPr>
            <w:r w:rsidRPr="00F66817">
              <w:rPr>
                <w:color w:val="000000" w:themeColor="text1"/>
                <w:lang w:eastAsia="en-IN"/>
              </w:rPr>
              <w:t>Library providing pre-trained transformer models.</w:t>
            </w:r>
          </w:p>
        </w:tc>
      </w:tr>
    </w:tbl>
    <w:p w14:paraId="0BFF814B" w14:textId="77777777" w:rsidR="00576FA0" w:rsidRPr="00F66817" w:rsidRDefault="00576FA0" w:rsidP="00576FA0">
      <w:pPr>
        <w:pStyle w:val="Heading1"/>
        <w:ind w:left="-851" w:right="-999"/>
        <w:rPr>
          <w:rFonts w:ascii="Times New Roman" w:hAnsi="Times New Roman" w:cs="Times New Roman"/>
        </w:rPr>
      </w:pPr>
      <w:r w:rsidRPr="00F66817">
        <w:rPr>
          <w:rFonts w:ascii="Times New Roman" w:hAnsi="Times New Roman" w:cs="Times New Roman"/>
        </w:rPr>
        <w:lastRenderedPageBreak/>
        <w:t>Related Studies</w:t>
      </w:r>
    </w:p>
    <w:p w14:paraId="3BCC57E4" w14:textId="011933ED" w:rsidR="0045756B" w:rsidRPr="00F66817" w:rsidRDefault="0045756B" w:rsidP="002D0A9B">
      <w:pPr>
        <w:spacing w:before="100" w:beforeAutospacing="1" w:after="100" w:afterAutospacing="1"/>
        <w:ind w:left="-993" w:right="-999"/>
        <w:rPr>
          <w:color w:val="000000" w:themeColor="text1"/>
          <w:lang w:eastAsia="en-IN"/>
        </w:rPr>
      </w:pPr>
      <w:r w:rsidRPr="00F66817">
        <w:rPr>
          <w:color w:val="000000" w:themeColor="text1"/>
          <w:lang w:eastAsia="en-IN"/>
        </w:rPr>
        <w:t xml:space="preserve">The </w:t>
      </w:r>
      <w:r w:rsidR="00A80343" w:rsidRPr="00F66817">
        <w:rPr>
          <w:color w:val="000000" w:themeColor="text1"/>
          <w:lang w:eastAsia="en-IN"/>
        </w:rPr>
        <w:t>extensive</w:t>
      </w:r>
      <w:r w:rsidRPr="00F66817">
        <w:rPr>
          <w:color w:val="000000" w:themeColor="text1"/>
          <w:lang w:eastAsia="en-IN"/>
        </w:rPr>
        <w:t xml:space="preserve"> use of hate speech, abusive language, cyberbullying, and other harmful online content has increased due to the fast growth of social media platforms and online communication. The </w:t>
      </w:r>
      <w:r w:rsidR="00A80343" w:rsidRPr="00F66817">
        <w:rPr>
          <w:color w:val="000000" w:themeColor="text1"/>
          <w:lang w:eastAsia="en-IN"/>
        </w:rPr>
        <w:t>huge</w:t>
      </w:r>
      <w:r w:rsidRPr="00F66817">
        <w:rPr>
          <w:color w:val="000000" w:themeColor="text1"/>
          <w:lang w:eastAsia="en-IN"/>
        </w:rPr>
        <w:t xml:space="preserve"> amount of user-generated text written every day has made it tougher to manually identify </w:t>
      </w:r>
      <w:r w:rsidR="00842649" w:rsidRPr="00F66817">
        <w:rPr>
          <w:color w:val="000000" w:themeColor="text1"/>
          <w:lang w:eastAsia="en-IN"/>
        </w:rPr>
        <w:t>hateful content</w:t>
      </w:r>
      <w:r w:rsidRPr="00F66817">
        <w:rPr>
          <w:color w:val="000000" w:themeColor="text1"/>
          <w:lang w:eastAsia="en-IN"/>
        </w:rPr>
        <w:t>. As a result, hate speech identification has become a</w:t>
      </w:r>
      <w:r w:rsidR="00883654" w:rsidRPr="00F66817">
        <w:rPr>
          <w:color w:val="000000" w:themeColor="text1"/>
          <w:lang w:eastAsia="en-IN"/>
        </w:rPr>
        <w:t xml:space="preserve"> significant</w:t>
      </w:r>
      <w:r w:rsidRPr="00F66817">
        <w:rPr>
          <w:color w:val="000000" w:themeColor="text1"/>
          <w:lang w:eastAsia="en-IN"/>
        </w:rPr>
        <w:t xml:space="preserve"> area of study in natural language processing and artificial intelligence. Traditional machine learning techniques have </w:t>
      </w:r>
      <w:r w:rsidR="009533C3" w:rsidRPr="00F66817">
        <w:rPr>
          <w:color w:val="000000" w:themeColor="text1"/>
          <w:lang w:eastAsia="en-IN"/>
        </w:rPr>
        <w:t>given rise</w:t>
      </w:r>
      <w:r w:rsidRPr="00F66817">
        <w:rPr>
          <w:color w:val="000000" w:themeColor="text1"/>
          <w:lang w:eastAsia="en-IN"/>
        </w:rPr>
        <w:t xml:space="preserve"> to deep learning, transformer-based language models, and, more recently, Large Language Models (LLMs), explainable Artificial Intelligence (XAI), and multilingual hate speech detection.</w:t>
      </w:r>
    </w:p>
    <w:p w14:paraId="30B3D92B" w14:textId="143E8901" w:rsidR="002D0A9B" w:rsidRPr="00F66817" w:rsidRDefault="006465C7" w:rsidP="002D0A9B">
      <w:pPr>
        <w:spacing w:before="100" w:beforeAutospacing="1" w:after="100" w:afterAutospacing="1"/>
        <w:ind w:left="-993" w:right="-999"/>
        <w:rPr>
          <w:color w:val="000000" w:themeColor="text1"/>
          <w:lang w:eastAsia="en-IN"/>
        </w:rPr>
      </w:pPr>
      <w:r w:rsidRPr="00F66817">
        <w:rPr>
          <w:color w:val="000000" w:themeColor="text1"/>
          <w:lang w:eastAsia="en-IN"/>
        </w:rPr>
        <w:t>Conventional machine learning algorithms like Support Vector Machines (SVM), Logistic Regression, Na</w:t>
      </w:r>
      <w:r w:rsidR="00435716" w:rsidRPr="00F66817">
        <w:rPr>
          <w:color w:val="000000" w:themeColor="text1"/>
          <w:lang w:eastAsia="en-IN"/>
        </w:rPr>
        <w:t>i</w:t>
      </w:r>
      <w:r w:rsidRPr="00F66817">
        <w:rPr>
          <w:color w:val="000000" w:themeColor="text1"/>
          <w:lang w:eastAsia="en-IN"/>
        </w:rPr>
        <w:t>ve Bayes, and Random Forest were the core co</w:t>
      </w:r>
      <w:r w:rsidR="00435716" w:rsidRPr="00F66817">
        <w:rPr>
          <w:color w:val="000000" w:themeColor="text1"/>
          <w:lang w:eastAsia="en-IN"/>
        </w:rPr>
        <w:t>ncepts</w:t>
      </w:r>
      <w:r w:rsidRPr="00F66817">
        <w:rPr>
          <w:color w:val="000000" w:themeColor="text1"/>
          <w:lang w:eastAsia="en-IN"/>
        </w:rPr>
        <w:t xml:space="preserve"> of </w:t>
      </w:r>
      <w:r w:rsidR="00435716" w:rsidRPr="00F66817">
        <w:rPr>
          <w:color w:val="000000" w:themeColor="text1"/>
          <w:lang w:eastAsia="en-IN"/>
        </w:rPr>
        <w:t>previous</w:t>
      </w:r>
      <w:r w:rsidRPr="00F66817">
        <w:rPr>
          <w:color w:val="000000" w:themeColor="text1"/>
          <w:lang w:eastAsia="en-IN"/>
        </w:rPr>
        <w:t xml:space="preserve"> hate speech identification systems. These techniques were computationally efficient, but relying on manually generated features like Bag-of-Words, TF-IDF, and n-grams limited their capacity to detect implicit hate speech, sarcasm, and contextual meaning. Later, automatic feature extraction and semantic representation were enhanced by deep learning models such as Convolutional Neural Networks (CNN), Long Short-Term Memory (LSTM), Bidirectional LSTM (Bi-LSTM), and Gated Recurrent Units (GRU). </w:t>
      </w:r>
      <w:r w:rsidR="00435716" w:rsidRPr="00F66817">
        <w:rPr>
          <w:color w:val="000000" w:themeColor="text1"/>
          <w:lang w:eastAsia="en-IN"/>
        </w:rPr>
        <w:t>Nonetheless</w:t>
      </w:r>
      <w:r w:rsidRPr="00F66817">
        <w:rPr>
          <w:color w:val="000000" w:themeColor="text1"/>
          <w:lang w:eastAsia="en-IN"/>
        </w:rPr>
        <w:t xml:space="preserve">, these designs continued to have difficulty accurately modeling long-range contextual dependencies. </w:t>
      </w:r>
      <w:r w:rsidR="00B01E44" w:rsidRPr="00F66817">
        <w:rPr>
          <w:color w:val="000000" w:themeColor="text1"/>
          <w:lang w:eastAsia="en-IN"/>
        </w:rPr>
        <w:t>Therefore,</w:t>
      </w:r>
      <w:r w:rsidR="00435716" w:rsidRPr="00F66817">
        <w:rPr>
          <w:color w:val="000000" w:themeColor="text1"/>
          <w:lang w:eastAsia="en-IN"/>
        </w:rPr>
        <w:t xml:space="preserve"> these</w:t>
      </w:r>
      <w:r w:rsidRPr="00F66817">
        <w:rPr>
          <w:color w:val="000000" w:themeColor="text1"/>
          <w:lang w:eastAsia="en-IN"/>
        </w:rPr>
        <w:t xml:space="preserve"> transformer-based language models, which employ self-attention mechanisms to more </w:t>
      </w:r>
      <w:r w:rsidR="00435716" w:rsidRPr="00F66817">
        <w:rPr>
          <w:color w:val="000000" w:themeColor="text1"/>
          <w:lang w:eastAsia="en-IN"/>
        </w:rPr>
        <w:t>accurately understand</w:t>
      </w:r>
      <w:r w:rsidRPr="00F66817">
        <w:rPr>
          <w:color w:val="000000" w:themeColor="text1"/>
          <w:lang w:eastAsia="en-IN"/>
        </w:rPr>
        <w:t xml:space="preserve"> contextual interactions, have become the focus of recent research.</w:t>
      </w:r>
    </w:p>
    <w:p w14:paraId="571A4DE5" w14:textId="686908C2" w:rsidR="002D0A9B" w:rsidRPr="00F66817" w:rsidRDefault="002D0A9B" w:rsidP="002D0A9B">
      <w:pPr>
        <w:spacing w:before="100" w:beforeAutospacing="1" w:after="100" w:afterAutospacing="1"/>
        <w:ind w:left="-993" w:right="-999"/>
        <w:rPr>
          <w:color w:val="000000" w:themeColor="text1"/>
          <w:lang w:eastAsia="en-IN"/>
        </w:rPr>
      </w:pPr>
      <w:r w:rsidRPr="00F66817">
        <w:rPr>
          <w:color w:val="000000" w:themeColor="text1"/>
          <w:lang w:eastAsia="en-IN"/>
        </w:rPr>
        <w:t>Recent studies indicate that transformer architectures have become th</w:t>
      </w:r>
      <w:r w:rsidR="00B01E44" w:rsidRPr="00F66817">
        <w:rPr>
          <w:color w:val="000000" w:themeColor="text1"/>
          <w:lang w:eastAsia="en-IN"/>
        </w:rPr>
        <w:t>e main</w:t>
      </w:r>
      <w:r w:rsidRPr="00F66817">
        <w:rPr>
          <w:color w:val="000000" w:themeColor="text1"/>
          <w:lang w:eastAsia="en-IN"/>
        </w:rPr>
        <w:t xml:space="preserve"> approach for hate speech detection because of their </w:t>
      </w:r>
      <w:r w:rsidR="00B01E44" w:rsidRPr="00F66817">
        <w:rPr>
          <w:color w:val="000000" w:themeColor="text1"/>
          <w:lang w:eastAsia="en-IN"/>
        </w:rPr>
        <w:t>higher</w:t>
      </w:r>
      <w:r w:rsidRPr="00F66817">
        <w:rPr>
          <w:color w:val="000000" w:themeColor="text1"/>
          <w:lang w:eastAsia="en-IN"/>
        </w:rPr>
        <w:t xml:space="preserve"> contextual understanding and transfer learning capabilities. The multilingual survey presented in </w:t>
      </w:r>
      <w:r w:rsidRPr="00F66817">
        <w:rPr>
          <w:b/>
          <w:bCs/>
          <w:color w:val="5B9BD5" w:themeColor="accent1"/>
          <w:lang w:eastAsia="en-IN"/>
        </w:rPr>
        <w:t>[1]</w:t>
      </w:r>
      <w:r w:rsidRPr="00F66817">
        <w:rPr>
          <w:color w:val="5B9BD5" w:themeColor="accent1"/>
          <w:lang w:eastAsia="en-IN"/>
        </w:rPr>
        <w:t xml:space="preserve"> </w:t>
      </w:r>
      <w:r w:rsidRPr="00F66817">
        <w:rPr>
          <w:color w:val="000000" w:themeColor="text1"/>
          <w:lang w:eastAsia="en-IN"/>
        </w:rPr>
        <w:t xml:space="preserve">highlights the evolution of hate speech detection from traditional machine learning to transformer-based multilingual models while also </w:t>
      </w:r>
      <w:r w:rsidR="00B01E44" w:rsidRPr="00F66817">
        <w:rPr>
          <w:color w:val="000000" w:themeColor="text1"/>
          <w:lang w:eastAsia="en-IN"/>
        </w:rPr>
        <w:t>explaining</w:t>
      </w:r>
      <w:r w:rsidRPr="00F66817">
        <w:rPr>
          <w:color w:val="000000" w:themeColor="text1"/>
          <w:lang w:eastAsia="en-IN"/>
        </w:rPr>
        <w:t xml:space="preserve"> counter speech generation, fairness, and ethical AI. The survey concludes that transformer architectures outperform conventional methods in multilingual environments but identifies code-mixed language processing, hate speech, cultural bias, and limited multilingual datasets as</w:t>
      </w:r>
      <w:r w:rsidR="00B01E44" w:rsidRPr="00F66817">
        <w:rPr>
          <w:color w:val="000000" w:themeColor="text1"/>
          <w:lang w:eastAsia="en-IN"/>
        </w:rPr>
        <w:t xml:space="preserve"> a</w:t>
      </w:r>
      <w:r w:rsidRPr="00F66817">
        <w:rPr>
          <w:color w:val="000000" w:themeColor="text1"/>
          <w:lang w:eastAsia="en-IN"/>
        </w:rPr>
        <w:t xml:space="preserve"> major research challenge. Similarly, the systematic review presented in </w:t>
      </w:r>
      <w:r w:rsidRPr="00F66817">
        <w:rPr>
          <w:b/>
          <w:bCs/>
          <w:color w:val="5B9BD5" w:themeColor="accent1"/>
          <w:lang w:eastAsia="en-IN"/>
        </w:rPr>
        <w:t>[6]</w:t>
      </w:r>
      <w:r w:rsidRPr="00F66817">
        <w:rPr>
          <w:color w:val="5B9BD5" w:themeColor="accent1"/>
          <w:lang w:eastAsia="en-IN"/>
        </w:rPr>
        <w:t xml:space="preserve"> </w:t>
      </w:r>
      <w:r w:rsidRPr="00F66817">
        <w:rPr>
          <w:color w:val="000000" w:themeColor="text1"/>
          <w:lang w:eastAsia="en-IN"/>
        </w:rPr>
        <w:t xml:space="preserve">analyzes more than a decade of research following the PRISMA methodology and </w:t>
      </w:r>
      <w:r w:rsidR="001E5605" w:rsidRPr="00F66817">
        <w:rPr>
          <w:color w:val="000000" w:themeColor="text1"/>
          <w:lang w:eastAsia="en-IN"/>
        </w:rPr>
        <w:t>figure</w:t>
      </w:r>
      <w:r w:rsidR="004E0443" w:rsidRPr="00F66817">
        <w:rPr>
          <w:color w:val="000000" w:themeColor="text1"/>
          <w:lang w:eastAsia="en-IN"/>
        </w:rPr>
        <w:t xml:space="preserve">s </w:t>
      </w:r>
      <w:r w:rsidR="001E5605" w:rsidRPr="00F66817">
        <w:rPr>
          <w:color w:val="000000" w:themeColor="text1"/>
          <w:lang w:eastAsia="en-IN"/>
        </w:rPr>
        <w:t>out</w:t>
      </w:r>
      <w:r w:rsidRPr="00F66817">
        <w:rPr>
          <w:color w:val="000000" w:themeColor="text1"/>
          <w:lang w:eastAsia="en-IN"/>
        </w:rPr>
        <w:t xml:space="preserve"> transformer-based contextual learning as the most effective paradigm for hate speech detection. The authors emphasize that preprocessing quality, dataset balance, contextual representation, and</w:t>
      </w:r>
      <w:r w:rsidR="004E0443" w:rsidRPr="00F66817">
        <w:rPr>
          <w:color w:val="000000" w:themeColor="text1"/>
          <w:lang w:eastAsia="en-IN"/>
        </w:rPr>
        <w:t xml:space="preserve"> integrated</w:t>
      </w:r>
      <w:r w:rsidRPr="00F66817">
        <w:rPr>
          <w:color w:val="000000" w:themeColor="text1"/>
          <w:lang w:eastAsia="en-IN"/>
        </w:rPr>
        <w:t xml:space="preserve"> evaluation significantly influence model performance while recommending lightweight transformer architectures, multilingual learning, explainability, and practical deployment as future research directions. The comprehensive review published in </w:t>
      </w:r>
      <w:r w:rsidRPr="00F66817">
        <w:rPr>
          <w:b/>
          <w:bCs/>
          <w:color w:val="5B9BD5" w:themeColor="accent1"/>
          <w:lang w:eastAsia="en-IN"/>
        </w:rPr>
        <w:t>[5]</w:t>
      </w:r>
      <w:r w:rsidRPr="00F66817">
        <w:rPr>
          <w:color w:val="5B9BD5" w:themeColor="accent1"/>
          <w:lang w:eastAsia="en-IN"/>
        </w:rPr>
        <w:t xml:space="preserve"> </w:t>
      </w:r>
      <w:r w:rsidRPr="00F66817">
        <w:rPr>
          <w:color w:val="000000" w:themeColor="text1"/>
          <w:lang w:eastAsia="en-IN"/>
        </w:rPr>
        <w:t>further reinforces</w:t>
      </w:r>
      <w:r w:rsidR="004E0443" w:rsidRPr="00F66817">
        <w:rPr>
          <w:color w:val="000000" w:themeColor="text1"/>
          <w:lang w:eastAsia="en-IN"/>
        </w:rPr>
        <w:t xml:space="preserve"> that</w:t>
      </w:r>
      <w:r w:rsidRPr="00F66817">
        <w:rPr>
          <w:color w:val="000000" w:themeColor="text1"/>
          <w:lang w:eastAsia="en-IN"/>
        </w:rPr>
        <w:t xml:space="preserve"> these </w:t>
      </w:r>
      <w:r w:rsidR="004E0443" w:rsidRPr="00F66817">
        <w:rPr>
          <w:color w:val="000000" w:themeColor="text1"/>
          <w:lang w:eastAsia="en-IN"/>
        </w:rPr>
        <w:t>outcomes</w:t>
      </w:r>
      <w:r w:rsidRPr="00F66817">
        <w:rPr>
          <w:color w:val="000000" w:themeColor="text1"/>
          <w:lang w:eastAsia="en-IN"/>
        </w:rPr>
        <w:t xml:space="preserve"> by analyzing hate speech detection from Natural Language Processing, social network analysis, and user interaction perspectives. The study highlights that future moderation systems should consider contextual information, fairness, real-time deployment, and cross-platform </w:t>
      </w:r>
      <w:r w:rsidR="004E0443" w:rsidRPr="00F66817">
        <w:rPr>
          <w:color w:val="000000" w:themeColor="text1"/>
          <w:lang w:eastAsia="en-IN"/>
        </w:rPr>
        <w:t>personalization</w:t>
      </w:r>
      <w:r w:rsidRPr="00F66817">
        <w:rPr>
          <w:color w:val="000000" w:themeColor="text1"/>
          <w:lang w:eastAsia="en-IN"/>
        </w:rPr>
        <w:t xml:space="preserve"> in addition to classification accuracy.</w:t>
      </w:r>
    </w:p>
    <w:p w14:paraId="1BCA358A" w14:textId="6FF5C8AF" w:rsidR="002D0A9B" w:rsidRPr="00F66817" w:rsidRDefault="002D0A9B" w:rsidP="002D0A9B">
      <w:pPr>
        <w:spacing w:before="100" w:beforeAutospacing="1" w:after="100" w:afterAutospacing="1"/>
        <w:ind w:left="-993" w:right="-999"/>
        <w:rPr>
          <w:color w:val="000000" w:themeColor="text1"/>
          <w:lang w:eastAsia="en-IN"/>
        </w:rPr>
      </w:pPr>
      <w:r w:rsidRPr="00F66817">
        <w:rPr>
          <w:color w:val="000000" w:themeColor="text1"/>
          <w:lang w:eastAsia="en-IN"/>
        </w:rPr>
        <w:t xml:space="preserve">Modern research has also focused on comparing transformer architectures with </w:t>
      </w:r>
      <w:r w:rsidR="004E0443" w:rsidRPr="00F66817">
        <w:rPr>
          <w:color w:val="000000" w:themeColor="text1"/>
          <w:lang w:eastAsia="en-IN"/>
        </w:rPr>
        <w:t>the developing</w:t>
      </w:r>
      <w:r w:rsidRPr="00F66817">
        <w:rPr>
          <w:color w:val="000000" w:themeColor="text1"/>
          <w:lang w:eastAsia="en-IN"/>
        </w:rPr>
        <w:t xml:space="preserve"> Large Language Models. The comparative study presented in </w:t>
      </w:r>
      <w:r w:rsidRPr="00F66817">
        <w:rPr>
          <w:b/>
          <w:bCs/>
          <w:color w:val="5B9BD5" w:themeColor="accent1"/>
          <w:lang w:eastAsia="en-IN"/>
        </w:rPr>
        <w:t>[2]</w:t>
      </w:r>
      <w:r w:rsidRPr="00F66817">
        <w:rPr>
          <w:color w:val="5B9BD5" w:themeColor="accent1"/>
          <w:lang w:eastAsia="en-IN"/>
        </w:rPr>
        <w:t xml:space="preserve"> </w:t>
      </w:r>
      <w:r w:rsidRPr="00F66817">
        <w:rPr>
          <w:color w:val="000000" w:themeColor="text1"/>
          <w:lang w:eastAsia="en-IN"/>
        </w:rPr>
        <w:t xml:space="preserve">evaluates conventional machine learning algorithms, transformer models, and </w:t>
      </w:r>
      <w:r w:rsidR="004E0443" w:rsidRPr="00F66817">
        <w:rPr>
          <w:color w:val="000000" w:themeColor="text1"/>
          <w:lang w:eastAsia="en-IN"/>
        </w:rPr>
        <w:t>more often</w:t>
      </w:r>
      <w:r w:rsidRPr="00F66817">
        <w:rPr>
          <w:color w:val="000000" w:themeColor="text1"/>
          <w:lang w:eastAsia="en-IN"/>
        </w:rPr>
        <w:t xml:space="preserve"> Large Language Models under a unified framework. The authors demonstrate that although Large Language Models </w:t>
      </w:r>
      <w:r w:rsidR="004E0443" w:rsidRPr="00F66817">
        <w:rPr>
          <w:color w:val="000000" w:themeColor="text1"/>
          <w:lang w:eastAsia="en-IN"/>
        </w:rPr>
        <w:t>showcase</w:t>
      </w:r>
      <w:r w:rsidRPr="00F66817">
        <w:rPr>
          <w:color w:val="000000" w:themeColor="text1"/>
          <w:lang w:eastAsia="en-IN"/>
        </w:rPr>
        <w:t xml:space="preserve"> strong zero-shot and few-shot learning capabilities, they require significantly higher computational resources and inference time, making practical deployment </w:t>
      </w:r>
      <w:r w:rsidR="00997962" w:rsidRPr="00F66817">
        <w:rPr>
          <w:color w:val="000000" w:themeColor="text1"/>
          <w:lang w:eastAsia="en-IN"/>
        </w:rPr>
        <w:t xml:space="preserve">a </w:t>
      </w:r>
      <w:r w:rsidRPr="00F66817">
        <w:rPr>
          <w:color w:val="000000" w:themeColor="text1"/>
          <w:lang w:eastAsia="en-IN"/>
        </w:rPr>
        <w:t>challeng</w:t>
      </w:r>
      <w:r w:rsidR="00997962" w:rsidRPr="00F66817">
        <w:rPr>
          <w:color w:val="000000" w:themeColor="text1"/>
          <w:lang w:eastAsia="en-IN"/>
        </w:rPr>
        <w:t>e</w:t>
      </w:r>
      <w:r w:rsidRPr="00F66817">
        <w:rPr>
          <w:color w:val="000000" w:themeColor="text1"/>
          <w:lang w:eastAsia="en-IN"/>
        </w:rPr>
        <w:t xml:space="preserve">. In </w:t>
      </w:r>
      <w:r w:rsidR="00997962" w:rsidRPr="00F66817">
        <w:rPr>
          <w:color w:val="000000" w:themeColor="text1"/>
          <w:lang w:eastAsia="en-IN"/>
        </w:rPr>
        <w:t>contrary</w:t>
      </w:r>
      <w:r w:rsidRPr="00F66817">
        <w:rPr>
          <w:color w:val="000000" w:themeColor="text1"/>
          <w:lang w:eastAsia="en-IN"/>
        </w:rPr>
        <w:t xml:space="preserve">, transformer architectures such as BERT, </w:t>
      </w:r>
      <w:proofErr w:type="spellStart"/>
      <w:r w:rsidRPr="00F66817">
        <w:rPr>
          <w:color w:val="000000" w:themeColor="text1"/>
          <w:lang w:eastAsia="en-IN"/>
        </w:rPr>
        <w:t>RoBERTa</w:t>
      </w:r>
      <w:proofErr w:type="spellEnd"/>
      <w:r w:rsidRPr="00F66817">
        <w:rPr>
          <w:color w:val="000000" w:themeColor="text1"/>
          <w:lang w:eastAsia="en-IN"/>
        </w:rPr>
        <w:t xml:space="preserve">, </w:t>
      </w:r>
      <w:proofErr w:type="spellStart"/>
      <w:r w:rsidRPr="00F66817">
        <w:rPr>
          <w:color w:val="000000" w:themeColor="text1"/>
          <w:lang w:eastAsia="en-IN"/>
        </w:rPr>
        <w:t>DistilBERT</w:t>
      </w:r>
      <w:proofErr w:type="spellEnd"/>
      <w:r w:rsidRPr="00F66817">
        <w:rPr>
          <w:color w:val="000000" w:themeColor="text1"/>
          <w:lang w:eastAsia="en-IN"/>
        </w:rPr>
        <w:t>, and XLM-</w:t>
      </w:r>
      <w:proofErr w:type="spellStart"/>
      <w:r w:rsidRPr="00F66817">
        <w:rPr>
          <w:color w:val="000000" w:themeColor="text1"/>
          <w:lang w:eastAsia="en-IN"/>
        </w:rPr>
        <w:t>RoBERTa</w:t>
      </w:r>
      <w:proofErr w:type="spellEnd"/>
      <w:r w:rsidRPr="00F66817">
        <w:rPr>
          <w:color w:val="000000" w:themeColor="text1"/>
          <w:lang w:eastAsia="en-IN"/>
        </w:rPr>
        <w:t xml:space="preserve"> provide</w:t>
      </w:r>
      <w:r w:rsidR="00997962" w:rsidRPr="00F66817">
        <w:rPr>
          <w:color w:val="000000" w:themeColor="text1"/>
          <w:lang w:eastAsia="en-IN"/>
        </w:rPr>
        <w:t>s a perfect</w:t>
      </w:r>
      <w:r w:rsidRPr="00F66817">
        <w:rPr>
          <w:color w:val="000000" w:themeColor="text1"/>
          <w:lang w:eastAsia="en-IN"/>
        </w:rPr>
        <w:t xml:space="preserve"> balance between contextual understanding, computational efficiency, and deployment feasibility. The study also </w:t>
      </w:r>
      <w:proofErr w:type="gramStart"/>
      <w:r w:rsidR="00997962" w:rsidRPr="00F66817">
        <w:rPr>
          <w:color w:val="000000" w:themeColor="text1"/>
          <w:lang w:eastAsia="en-IN"/>
        </w:rPr>
        <w:t>look</w:t>
      </w:r>
      <w:proofErr w:type="gramEnd"/>
      <w:r w:rsidR="00997962" w:rsidRPr="00F66817">
        <w:rPr>
          <w:color w:val="000000" w:themeColor="text1"/>
          <w:lang w:eastAsia="en-IN"/>
        </w:rPr>
        <w:t xml:space="preserve"> into</w:t>
      </w:r>
      <w:r w:rsidRPr="00F66817">
        <w:rPr>
          <w:color w:val="000000" w:themeColor="text1"/>
          <w:lang w:eastAsia="en-IN"/>
        </w:rPr>
        <w:t xml:space="preserve"> techniques such as data augmentation, weighted loss functions, </w:t>
      </w:r>
      <w:r w:rsidRPr="00F66817">
        <w:rPr>
          <w:color w:val="000000" w:themeColor="text1"/>
          <w:lang w:eastAsia="en-IN"/>
        </w:rPr>
        <w:lastRenderedPageBreak/>
        <w:t>and Synthetic Minority Oversampling Technique (SMOTE) for improving classification performance on imbalanced datasets.</w:t>
      </w:r>
      <w:r w:rsidR="0019760C" w:rsidRPr="00F66817">
        <w:rPr>
          <w:color w:val="000000" w:themeColor="text1"/>
          <w:lang w:eastAsia="en-IN"/>
        </w:rPr>
        <w:t xml:space="preserve"> Most</w:t>
      </w:r>
      <w:r w:rsidRPr="00F66817">
        <w:rPr>
          <w:color w:val="000000" w:themeColor="text1"/>
          <w:lang w:eastAsia="en-IN"/>
        </w:rPr>
        <w:t xml:space="preserve"> recent transformer-focused survey presented in</w:t>
      </w:r>
      <w:r w:rsidRPr="00F66817">
        <w:rPr>
          <w:color w:val="5B9BD5" w:themeColor="accent1"/>
          <w:lang w:eastAsia="en-IN"/>
        </w:rPr>
        <w:t xml:space="preserve"> </w:t>
      </w:r>
      <w:r w:rsidRPr="00F66817">
        <w:rPr>
          <w:b/>
          <w:bCs/>
          <w:color w:val="5B9BD5" w:themeColor="accent1"/>
          <w:lang w:eastAsia="en-IN"/>
        </w:rPr>
        <w:t>[4]</w:t>
      </w:r>
      <w:r w:rsidRPr="00F66817">
        <w:rPr>
          <w:color w:val="5B9BD5" w:themeColor="accent1"/>
          <w:lang w:eastAsia="en-IN"/>
        </w:rPr>
        <w:t xml:space="preserve"> </w:t>
      </w:r>
      <w:r w:rsidRPr="00F66817">
        <w:rPr>
          <w:color w:val="000000" w:themeColor="text1"/>
          <w:lang w:eastAsia="en-IN"/>
        </w:rPr>
        <w:t>reviews advancements in transformer architectures, efficient fine-tuning strategies, lightweight models, and contextual learning. The survey concludes that fine-tuning pretrained transformer models remains one of the most effective and computationally efficient approaches for hate speech detection while identifying sarcasm detection, implicit hate speech, multilingual datasets, and real-time deployment as important future research directions.</w:t>
      </w:r>
    </w:p>
    <w:p w14:paraId="2DA9F74D" w14:textId="153C12CD" w:rsidR="002D0A9B" w:rsidRPr="00F66817" w:rsidRDefault="002D0A9B" w:rsidP="002D0A9B">
      <w:pPr>
        <w:spacing w:before="100" w:beforeAutospacing="1" w:after="100" w:afterAutospacing="1"/>
        <w:ind w:left="-993" w:right="-999"/>
        <w:rPr>
          <w:color w:val="000000" w:themeColor="text1"/>
          <w:lang w:val="en-IN" w:eastAsia="en-IN"/>
        </w:rPr>
      </w:pPr>
      <w:r w:rsidRPr="00F66817">
        <w:rPr>
          <w:color w:val="000000" w:themeColor="text1"/>
          <w:lang w:val="en-IN" w:eastAsia="en-IN"/>
        </w:rPr>
        <w:t xml:space="preserve">Another major trend </w:t>
      </w:r>
      <w:r w:rsidR="00061605" w:rsidRPr="00F66817">
        <w:rPr>
          <w:color w:val="000000" w:themeColor="text1"/>
          <w:lang w:val="en-IN" w:eastAsia="en-IN"/>
        </w:rPr>
        <w:t>seen</w:t>
      </w:r>
      <w:r w:rsidRPr="00F66817">
        <w:rPr>
          <w:color w:val="000000" w:themeColor="text1"/>
          <w:lang w:val="en-IN" w:eastAsia="en-IN"/>
        </w:rPr>
        <w:t xml:space="preserve"> in recent literature is the growing </w:t>
      </w:r>
      <w:r w:rsidR="005C4FCE" w:rsidRPr="00F66817">
        <w:rPr>
          <w:color w:val="000000" w:themeColor="text1"/>
          <w:lang w:val="en-IN" w:eastAsia="en-IN"/>
        </w:rPr>
        <w:t>focus</w:t>
      </w:r>
      <w:r w:rsidRPr="00F66817">
        <w:rPr>
          <w:color w:val="000000" w:themeColor="text1"/>
          <w:lang w:val="en-IN" w:eastAsia="en-IN"/>
        </w:rPr>
        <w:t xml:space="preserve"> on Explainable Artificial Intelligence (XAI). Rather than focusing </w:t>
      </w:r>
      <w:r w:rsidR="00FA5353" w:rsidRPr="00F66817">
        <w:rPr>
          <w:color w:val="000000" w:themeColor="text1"/>
          <w:lang w:val="en-IN" w:eastAsia="en-IN"/>
        </w:rPr>
        <w:t>only</w:t>
      </w:r>
      <w:r w:rsidRPr="00F66817">
        <w:rPr>
          <w:color w:val="000000" w:themeColor="text1"/>
          <w:lang w:val="en-IN" w:eastAsia="en-IN"/>
        </w:rPr>
        <w:t xml:space="preserve"> on improving prediction accuracy, researchers are increasingly interested in making automated moderation systems transparent and trustworthy. The hate speech detection framework proposed in </w:t>
      </w:r>
      <w:r w:rsidRPr="00F66817">
        <w:rPr>
          <w:b/>
          <w:bCs/>
          <w:color w:val="5B9BD5" w:themeColor="accent1"/>
          <w:lang w:val="en-IN" w:eastAsia="en-IN"/>
        </w:rPr>
        <w:t>[3]</w:t>
      </w:r>
      <w:r w:rsidRPr="00F66817">
        <w:rPr>
          <w:color w:val="5B9BD5" w:themeColor="accent1"/>
          <w:lang w:val="en-IN" w:eastAsia="en-IN"/>
        </w:rPr>
        <w:t xml:space="preserve"> </w:t>
      </w:r>
      <w:r w:rsidRPr="00F66817">
        <w:rPr>
          <w:color w:val="000000" w:themeColor="text1"/>
          <w:lang w:val="en-IN" w:eastAsia="en-IN"/>
        </w:rPr>
        <w:t xml:space="preserve">emphasizes that modern moderation systems should </w:t>
      </w:r>
      <w:r w:rsidR="00FA5353" w:rsidRPr="00F66817">
        <w:rPr>
          <w:color w:val="000000" w:themeColor="text1"/>
          <w:lang w:val="en-IN" w:eastAsia="en-IN"/>
        </w:rPr>
        <w:t>be</w:t>
      </w:r>
      <w:r w:rsidRPr="00F66817">
        <w:rPr>
          <w:color w:val="000000" w:themeColor="text1"/>
          <w:lang w:val="en-IN" w:eastAsia="en-IN"/>
        </w:rPr>
        <w:t xml:space="preserve"> explanations supporting every prediction to improve user trust and accountability. Similarly, the comprehensive review presented in </w:t>
      </w:r>
      <w:r w:rsidRPr="00F66817">
        <w:rPr>
          <w:b/>
          <w:bCs/>
          <w:color w:val="5B9BD5" w:themeColor="accent1"/>
          <w:lang w:val="en-IN" w:eastAsia="en-IN"/>
        </w:rPr>
        <w:t>[7]</w:t>
      </w:r>
      <w:r w:rsidRPr="00F66817">
        <w:rPr>
          <w:color w:val="5B9BD5" w:themeColor="accent1"/>
          <w:lang w:val="en-IN" w:eastAsia="en-IN"/>
        </w:rPr>
        <w:t xml:space="preserve"> </w:t>
      </w:r>
      <w:r w:rsidRPr="00F66817">
        <w:rPr>
          <w:color w:val="000000" w:themeColor="text1"/>
          <w:lang w:val="en-IN" w:eastAsia="en-IN"/>
        </w:rPr>
        <w:t>investigates explanation techniques such as SHAP, LIME, attention visualization, and feature attribution methods. Both studies conclude that explainability, fairness, and transparency are becoming essential components of future AI-based moderation systems, although their practical integration into deployed hate speech detection frameworks remains limited.</w:t>
      </w:r>
    </w:p>
    <w:p w14:paraId="6C8117FE" w14:textId="3ABBCE9E" w:rsidR="002D0A9B" w:rsidRPr="00F66817" w:rsidRDefault="002D0A9B" w:rsidP="002D0A9B">
      <w:pPr>
        <w:spacing w:before="100" w:beforeAutospacing="1" w:after="100" w:afterAutospacing="1"/>
        <w:ind w:left="-993" w:right="-999"/>
        <w:rPr>
          <w:color w:val="000000" w:themeColor="text1"/>
          <w:lang w:val="en-IN" w:eastAsia="en-IN"/>
        </w:rPr>
      </w:pPr>
      <w:r w:rsidRPr="00F66817">
        <w:rPr>
          <w:color w:val="000000" w:themeColor="text1"/>
          <w:lang w:val="en-IN" w:eastAsia="en-IN"/>
        </w:rPr>
        <w:t xml:space="preserve">The evolution of hate speech detection has also been comprehensively </w:t>
      </w:r>
      <w:r w:rsidR="00FA5353" w:rsidRPr="00F66817">
        <w:rPr>
          <w:color w:val="000000" w:themeColor="text1"/>
          <w:lang w:val="en-IN" w:eastAsia="en-IN"/>
        </w:rPr>
        <w:t>reviewed</w:t>
      </w:r>
      <w:r w:rsidRPr="00F66817">
        <w:rPr>
          <w:color w:val="000000" w:themeColor="text1"/>
          <w:lang w:val="en-IN" w:eastAsia="en-IN"/>
        </w:rPr>
        <w:t xml:space="preserve"> through survey-based studies. The review presented in </w:t>
      </w:r>
      <w:r w:rsidRPr="00F66817">
        <w:rPr>
          <w:b/>
          <w:bCs/>
          <w:color w:val="5B9BD5" w:themeColor="accent1"/>
          <w:lang w:val="en-IN" w:eastAsia="en-IN"/>
        </w:rPr>
        <w:t>[8]</w:t>
      </w:r>
      <w:r w:rsidRPr="00F66817">
        <w:rPr>
          <w:color w:val="5B9BD5" w:themeColor="accent1"/>
          <w:lang w:val="en-IN" w:eastAsia="en-IN"/>
        </w:rPr>
        <w:t xml:space="preserve"> </w:t>
      </w:r>
      <w:r w:rsidRPr="00F66817">
        <w:rPr>
          <w:color w:val="000000" w:themeColor="text1"/>
          <w:lang w:val="en-IN" w:eastAsia="en-IN"/>
        </w:rPr>
        <w:t xml:space="preserve">examines the progression from traditional machine learning to deep learning and transformer architectures while comparing datasets, preprocessing techniques, evaluation metrics, and current research challenges. The study </w:t>
      </w:r>
      <w:r w:rsidR="00564E5F" w:rsidRPr="00F66817">
        <w:rPr>
          <w:color w:val="000000" w:themeColor="text1"/>
          <w:lang w:val="en-IN" w:eastAsia="en-IN"/>
        </w:rPr>
        <w:t>finds</w:t>
      </w:r>
      <w:r w:rsidRPr="00F66817">
        <w:rPr>
          <w:color w:val="000000" w:themeColor="text1"/>
          <w:lang w:val="en-IN" w:eastAsia="en-IN"/>
        </w:rPr>
        <w:t xml:space="preserve"> dataset imbalance, annotation inconsistency, sarcasm detection, multilingual processing, and efficiency as persistent research challenges. Similarly, the experimental comparison reported in</w:t>
      </w:r>
      <w:r w:rsidR="00402EA9" w:rsidRPr="00F66817">
        <w:rPr>
          <w:color w:val="5B9BD5" w:themeColor="accent1"/>
          <w:lang w:val="en-IN" w:eastAsia="en-IN"/>
        </w:rPr>
        <w:t xml:space="preserve"> </w:t>
      </w:r>
      <w:r w:rsidRPr="00F66817">
        <w:rPr>
          <w:b/>
          <w:bCs/>
          <w:color w:val="5B9BD5" w:themeColor="accent1"/>
          <w:lang w:val="en-IN" w:eastAsia="en-IN"/>
        </w:rPr>
        <w:t>[9]</w:t>
      </w:r>
      <w:r w:rsidRPr="00F66817">
        <w:rPr>
          <w:color w:val="5B9BD5" w:themeColor="accent1"/>
          <w:lang w:val="en-IN" w:eastAsia="en-IN"/>
        </w:rPr>
        <w:t xml:space="preserve"> </w:t>
      </w:r>
      <w:r w:rsidRPr="00F66817">
        <w:rPr>
          <w:color w:val="000000" w:themeColor="text1"/>
          <w:lang w:val="en-IN" w:eastAsia="en-IN"/>
        </w:rPr>
        <w:t xml:space="preserve">demonstrates that transformer models consistently outperform conventional machine learning and recurrent neural network architectures because of their superior contextual understanding and semantic representation capabilities. </w:t>
      </w:r>
      <w:r w:rsidR="00657B9E" w:rsidRPr="00F66817">
        <w:rPr>
          <w:color w:val="000000" w:themeColor="text1"/>
          <w:lang w:val="en-IN" w:eastAsia="en-IN"/>
        </w:rPr>
        <w:t>T</w:t>
      </w:r>
      <w:r w:rsidRPr="00F66817">
        <w:rPr>
          <w:color w:val="000000" w:themeColor="text1"/>
          <w:lang w:val="en-IN" w:eastAsia="en-IN"/>
        </w:rPr>
        <w:t>he study also highlights remaining challenges including implicit hate speech detection, domain adaptation, multilingual generalization, and efficient deployment.</w:t>
      </w:r>
    </w:p>
    <w:p w14:paraId="325D5C77" w14:textId="6B7F6128" w:rsidR="00C71C07" w:rsidRPr="00F66817" w:rsidRDefault="00C71C07" w:rsidP="00C71C07">
      <w:pPr>
        <w:spacing w:before="100" w:beforeAutospacing="1" w:after="100" w:afterAutospacing="1"/>
        <w:ind w:left="-993" w:right="-999"/>
        <w:rPr>
          <w:color w:val="000000" w:themeColor="text1"/>
          <w:lang w:val="en-IN" w:eastAsia="en-IN"/>
        </w:rPr>
      </w:pPr>
      <w:r w:rsidRPr="00F66817">
        <w:rPr>
          <w:color w:val="000000" w:themeColor="text1"/>
          <w:lang w:val="en-IN" w:eastAsia="en-IN"/>
        </w:rPr>
        <w:t>Encouraged by the</w:t>
      </w:r>
      <w:r w:rsidR="00035C30" w:rsidRPr="00F66817">
        <w:rPr>
          <w:color w:val="000000" w:themeColor="text1"/>
          <w:lang w:val="en-IN" w:eastAsia="en-IN"/>
        </w:rPr>
        <w:t xml:space="preserve"> </w:t>
      </w:r>
      <w:r w:rsidRPr="00F66817">
        <w:rPr>
          <w:color w:val="000000" w:themeColor="text1"/>
          <w:lang w:val="en-IN" w:eastAsia="en-IN"/>
        </w:rPr>
        <w:t>findings, the proposed investigation uses the XLM-</w:t>
      </w:r>
      <w:proofErr w:type="spellStart"/>
      <w:r w:rsidRPr="00F66817">
        <w:rPr>
          <w:color w:val="000000" w:themeColor="text1"/>
          <w:lang w:val="en-IN" w:eastAsia="en-IN"/>
        </w:rPr>
        <w:t>RoBERTa</w:t>
      </w:r>
      <w:proofErr w:type="spellEnd"/>
      <w:r w:rsidRPr="00F66817">
        <w:rPr>
          <w:color w:val="000000" w:themeColor="text1"/>
          <w:lang w:val="en-IN" w:eastAsia="en-IN"/>
        </w:rPr>
        <w:t xml:space="preserve"> transformer model to </w:t>
      </w:r>
      <w:r w:rsidR="00035C30" w:rsidRPr="00F66817">
        <w:rPr>
          <w:color w:val="000000" w:themeColor="text1"/>
          <w:lang w:val="en-IN" w:eastAsia="en-IN"/>
        </w:rPr>
        <w:t xml:space="preserve">make </w:t>
      </w:r>
      <w:r w:rsidRPr="00F66817">
        <w:rPr>
          <w:color w:val="000000" w:themeColor="text1"/>
          <w:lang w:val="en-IN" w:eastAsia="en-IN"/>
        </w:rPr>
        <w:t xml:space="preserve">a practical hate speech detection system. The suggested approach prioritizes practical implementation through context-preserving preprocessing, thorough performance evaluation, and a modular architecture suitable for future </w:t>
      </w:r>
      <w:r w:rsidR="00035C30" w:rsidRPr="00F66817">
        <w:rPr>
          <w:color w:val="000000" w:themeColor="text1"/>
          <w:lang w:val="en-IN" w:eastAsia="en-IN"/>
        </w:rPr>
        <w:t>Browser extension</w:t>
      </w:r>
      <w:r w:rsidRPr="00F66817">
        <w:rPr>
          <w:color w:val="000000" w:themeColor="text1"/>
          <w:lang w:val="en-IN" w:eastAsia="en-IN"/>
        </w:rPr>
        <w:t>, in contrast to many previous studies that mainly concentrate on comparative analysis or literature surveys. The system uses XLM-</w:t>
      </w:r>
      <w:proofErr w:type="spellStart"/>
      <w:r w:rsidRPr="00F66817">
        <w:rPr>
          <w:color w:val="000000" w:themeColor="text1"/>
          <w:lang w:val="en-IN" w:eastAsia="en-IN"/>
        </w:rPr>
        <w:t>RoBERTa's</w:t>
      </w:r>
      <w:proofErr w:type="spellEnd"/>
      <w:r w:rsidRPr="00F66817">
        <w:rPr>
          <w:color w:val="000000" w:themeColor="text1"/>
          <w:lang w:val="en-IN" w:eastAsia="en-IN"/>
        </w:rPr>
        <w:t xml:space="preserve"> contextual learning capability to accurately classify binary hate speech while retaining contextual information by maintaining emojis, hashtags, and punctuation during preprocessing. Additionally, the modular design renders it possible to implement AI techniques, multilingual support, and real-time content moderation in the future. This helps to bring the suggested methodology with current research trends while resolving a </w:t>
      </w:r>
      <w:proofErr w:type="gramStart"/>
      <w:r w:rsidRPr="00F66817">
        <w:rPr>
          <w:color w:val="000000" w:themeColor="text1"/>
          <w:lang w:val="en-IN" w:eastAsia="en-IN"/>
        </w:rPr>
        <w:t>multitude</w:t>
      </w:r>
      <w:r w:rsidR="003351AE" w:rsidRPr="00F66817">
        <w:rPr>
          <w:color w:val="000000" w:themeColor="text1"/>
          <w:lang w:val="en-IN" w:eastAsia="en-IN"/>
        </w:rPr>
        <w:t xml:space="preserve"> systems</w:t>
      </w:r>
      <w:r w:rsidRPr="00F66817">
        <w:rPr>
          <w:color w:val="000000" w:themeColor="text1"/>
          <w:lang w:val="en-IN" w:eastAsia="en-IN"/>
        </w:rPr>
        <w:t xml:space="preserve"> of issues</w:t>
      </w:r>
      <w:proofErr w:type="gramEnd"/>
      <w:r w:rsidRPr="00F66817">
        <w:rPr>
          <w:color w:val="000000" w:themeColor="text1"/>
          <w:lang w:val="en-IN" w:eastAsia="en-IN"/>
        </w:rPr>
        <w:t xml:space="preserve"> noted in the literature.</w:t>
      </w:r>
    </w:p>
    <w:p w14:paraId="7B76F50A" w14:textId="77777777" w:rsidR="0096648B" w:rsidRPr="00F66817" w:rsidRDefault="0096648B" w:rsidP="002D0A9B">
      <w:pPr>
        <w:spacing w:before="100" w:beforeAutospacing="1" w:after="100" w:afterAutospacing="1"/>
        <w:ind w:left="-993" w:right="-999"/>
        <w:rPr>
          <w:color w:val="000000" w:themeColor="text1"/>
          <w:lang w:val="en-IN" w:eastAsia="en-IN"/>
        </w:rPr>
      </w:pPr>
    </w:p>
    <w:p w14:paraId="22A3F9BC" w14:textId="77777777" w:rsidR="0096648B" w:rsidRPr="00F66817" w:rsidRDefault="0096648B" w:rsidP="002D0A9B">
      <w:pPr>
        <w:spacing w:before="100" w:beforeAutospacing="1" w:after="100" w:afterAutospacing="1"/>
        <w:ind w:left="-993" w:right="-999"/>
        <w:rPr>
          <w:color w:val="000000" w:themeColor="text1"/>
          <w:lang w:val="en-IN" w:eastAsia="en-IN"/>
        </w:rPr>
      </w:pPr>
    </w:p>
    <w:p w14:paraId="166876CC" w14:textId="77777777" w:rsidR="0096648B" w:rsidRPr="00F66817" w:rsidRDefault="0096648B" w:rsidP="002D0A9B">
      <w:pPr>
        <w:spacing w:before="100" w:beforeAutospacing="1" w:after="100" w:afterAutospacing="1"/>
        <w:ind w:left="-993" w:right="-999"/>
        <w:rPr>
          <w:color w:val="000000" w:themeColor="text1"/>
          <w:lang w:val="en-IN" w:eastAsia="en-IN"/>
        </w:rPr>
      </w:pPr>
    </w:p>
    <w:p w14:paraId="29B74696" w14:textId="77777777" w:rsidR="0096648B" w:rsidRPr="00F66817" w:rsidRDefault="0096648B" w:rsidP="002D0A9B">
      <w:pPr>
        <w:spacing w:before="100" w:beforeAutospacing="1" w:after="100" w:afterAutospacing="1"/>
        <w:ind w:left="-993" w:right="-999"/>
        <w:rPr>
          <w:color w:val="000000" w:themeColor="text1"/>
          <w:lang w:val="en-IN" w:eastAsia="en-IN"/>
        </w:rPr>
      </w:pPr>
    </w:p>
    <w:p w14:paraId="7AA85A57" w14:textId="77777777" w:rsidR="0096648B" w:rsidRPr="00F66817" w:rsidRDefault="0096648B" w:rsidP="002D0A9B">
      <w:pPr>
        <w:spacing w:before="100" w:beforeAutospacing="1" w:after="100" w:afterAutospacing="1"/>
        <w:ind w:left="-993" w:right="-999"/>
        <w:rPr>
          <w:color w:val="000000" w:themeColor="text1"/>
          <w:lang w:val="en-IN" w:eastAsia="en-IN"/>
        </w:rPr>
      </w:pPr>
    </w:p>
    <w:p w14:paraId="0EDFAD39" w14:textId="77777777" w:rsidR="00A203E5" w:rsidRPr="00F66817" w:rsidRDefault="00A203E5" w:rsidP="002D0A9B">
      <w:pPr>
        <w:spacing w:before="100" w:beforeAutospacing="1" w:after="100" w:afterAutospacing="1"/>
        <w:ind w:left="-993" w:right="-999"/>
        <w:rPr>
          <w:color w:val="000000" w:themeColor="text1"/>
          <w:lang w:val="en-IN" w:eastAsia="en-IN"/>
        </w:rPr>
      </w:pPr>
    </w:p>
    <w:p w14:paraId="4D3BA640" w14:textId="699E3F7D" w:rsidR="00133CA5" w:rsidRPr="00F66817" w:rsidRDefault="00133CA5" w:rsidP="002D0A9B">
      <w:pPr>
        <w:spacing w:before="100" w:beforeAutospacing="1" w:after="100" w:afterAutospacing="1"/>
        <w:ind w:left="-993" w:right="-999"/>
        <w:rPr>
          <w:b/>
          <w:bCs/>
          <w:color w:val="5B9BD5" w:themeColor="accent1"/>
          <w:lang w:eastAsia="en-IN"/>
        </w:rPr>
      </w:pPr>
      <w:r w:rsidRPr="00F66817">
        <w:rPr>
          <w:b/>
          <w:bCs/>
          <w:color w:val="5B9BD5" w:themeColor="accent1"/>
          <w:lang w:eastAsia="en-IN"/>
        </w:rPr>
        <w:t>Table 2.1 Evolution of Hate Speech Detection Techniques</w:t>
      </w:r>
    </w:p>
    <w:tbl>
      <w:tblPr>
        <w:tblStyle w:val="GridTable5Dark-Accent2"/>
        <w:tblW w:w="10207" w:type="dxa"/>
        <w:tblInd w:w="-431" w:type="dxa"/>
        <w:tblLook w:val="04A0" w:firstRow="1" w:lastRow="0" w:firstColumn="1" w:lastColumn="0" w:noHBand="0" w:noVBand="1"/>
      </w:tblPr>
      <w:tblGrid>
        <w:gridCol w:w="1863"/>
        <w:gridCol w:w="2233"/>
        <w:gridCol w:w="2871"/>
        <w:gridCol w:w="3240"/>
      </w:tblGrid>
      <w:tr w:rsidR="00133CA5" w:rsidRPr="00F66817" w14:paraId="3F6DE39C" w14:textId="77777777" w:rsidTr="0053367F">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07B1589C" w14:textId="77777777" w:rsidR="00133CA5" w:rsidRPr="00F66817" w:rsidRDefault="00133CA5">
            <w:pPr>
              <w:jc w:val="center"/>
            </w:pPr>
            <w:r w:rsidRPr="00F66817">
              <w:t>Research Stage</w:t>
            </w:r>
          </w:p>
        </w:tc>
        <w:tc>
          <w:tcPr>
            <w:tcW w:w="0" w:type="auto"/>
            <w:hideMark/>
          </w:tcPr>
          <w:p w14:paraId="39A1046E" w14:textId="77777777" w:rsidR="00133CA5" w:rsidRPr="00F66817" w:rsidRDefault="00133CA5">
            <w:pPr>
              <w:jc w:val="center"/>
              <w:cnfStyle w:val="100000000000" w:firstRow="1" w:lastRow="0" w:firstColumn="0" w:lastColumn="0" w:oddVBand="0" w:evenVBand="0" w:oddHBand="0" w:evenHBand="0" w:firstRowFirstColumn="0" w:firstRowLastColumn="0" w:lastRowFirstColumn="0" w:lastRowLastColumn="0"/>
            </w:pPr>
            <w:r w:rsidRPr="00F66817">
              <w:t>Common Techniques</w:t>
            </w:r>
          </w:p>
        </w:tc>
        <w:tc>
          <w:tcPr>
            <w:tcW w:w="0" w:type="auto"/>
            <w:hideMark/>
          </w:tcPr>
          <w:p w14:paraId="7133CCCB" w14:textId="77777777" w:rsidR="00133CA5" w:rsidRPr="00F66817" w:rsidRDefault="00133CA5">
            <w:pPr>
              <w:jc w:val="center"/>
              <w:cnfStyle w:val="100000000000" w:firstRow="1" w:lastRow="0" w:firstColumn="0" w:lastColumn="0" w:oddVBand="0" w:evenVBand="0" w:oddHBand="0" w:evenHBand="0" w:firstRowFirstColumn="0" w:firstRowLastColumn="0" w:lastRowFirstColumn="0" w:lastRowLastColumn="0"/>
            </w:pPr>
            <w:r w:rsidRPr="00F66817">
              <w:t>Major Advantages</w:t>
            </w:r>
          </w:p>
        </w:tc>
        <w:tc>
          <w:tcPr>
            <w:tcW w:w="3240" w:type="dxa"/>
            <w:hideMark/>
          </w:tcPr>
          <w:p w14:paraId="6B4489F8" w14:textId="77777777" w:rsidR="00133CA5" w:rsidRPr="00F66817" w:rsidRDefault="00133CA5">
            <w:pPr>
              <w:jc w:val="center"/>
              <w:cnfStyle w:val="100000000000" w:firstRow="1" w:lastRow="0" w:firstColumn="0" w:lastColumn="0" w:oddVBand="0" w:evenVBand="0" w:oddHBand="0" w:evenHBand="0" w:firstRowFirstColumn="0" w:firstRowLastColumn="0" w:lastRowFirstColumn="0" w:lastRowLastColumn="0"/>
            </w:pPr>
            <w:r w:rsidRPr="00F66817">
              <w:t>Key Limitations</w:t>
            </w:r>
          </w:p>
        </w:tc>
      </w:tr>
      <w:tr w:rsidR="00133CA5" w:rsidRPr="00F66817" w14:paraId="0863341D" w14:textId="77777777" w:rsidTr="0053367F">
        <w:trPr>
          <w:cnfStyle w:val="000000100000" w:firstRow="0" w:lastRow="0" w:firstColumn="0" w:lastColumn="0" w:oddVBand="0" w:evenVBand="0" w:oddHBand="1" w:evenHBand="0" w:firstRowFirstColumn="0" w:firstRowLastColumn="0" w:lastRowFirstColumn="0" w:lastRowLastColumn="0"/>
          <w:trHeight w:val="1330"/>
        </w:trPr>
        <w:tc>
          <w:tcPr>
            <w:cnfStyle w:val="001000000000" w:firstRow="0" w:lastRow="0" w:firstColumn="1" w:lastColumn="0" w:oddVBand="0" w:evenVBand="0" w:oddHBand="0" w:evenHBand="0" w:firstRowFirstColumn="0" w:firstRowLastColumn="0" w:lastRowFirstColumn="0" w:lastRowLastColumn="0"/>
            <w:tcW w:w="0" w:type="auto"/>
            <w:hideMark/>
          </w:tcPr>
          <w:p w14:paraId="75C19C87" w14:textId="77777777" w:rsidR="00133CA5" w:rsidRPr="00F66817" w:rsidRDefault="00133CA5">
            <w:pPr>
              <w:rPr>
                <w:b w:val="0"/>
                <w:bCs w:val="0"/>
              </w:rPr>
            </w:pPr>
            <w:r w:rsidRPr="00F66817">
              <w:t>Traditional Machine Learning</w:t>
            </w:r>
          </w:p>
        </w:tc>
        <w:tc>
          <w:tcPr>
            <w:tcW w:w="0" w:type="auto"/>
            <w:hideMark/>
          </w:tcPr>
          <w:p w14:paraId="1F9EE47A" w14:textId="77777777" w:rsidR="00133CA5" w:rsidRPr="00F66817" w:rsidRDefault="00133CA5">
            <w:pPr>
              <w:cnfStyle w:val="000000100000" w:firstRow="0" w:lastRow="0" w:firstColumn="0" w:lastColumn="0" w:oddVBand="0" w:evenVBand="0" w:oddHBand="1" w:evenHBand="0" w:firstRowFirstColumn="0" w:firstRowLastColumn="0" w:lastRowFirstColumn="0" w:lastRowLastColumn="0"/>
            </w:pPr>
            <w:r w:rsidRPr="00F66817">
              <w:t>Naïve Bayes, SVM, Logistic Regression, Random Forest</w:t>
            </w:r>
          </w:p>
        </w:tc>
        <w:tc>
          <w:tcPr>
            <w:tcW w:w="0" w:type="auto"/>
            <w:hideMark/>
          </w:tcPr>
          <w:p w14:paraId="2DAFD27F" w14:textId="77777777" w:rsidR="00133CA5" w:rsidRPr="00F66817" w:rsidRDefault="00133CA5">
            <w:pPr>
              <w:cnfStyle w:val="000000100000" w:firstRow="0" w:lastRow="0" w:firstColumn="0" w:lastColumn="0" w:oddVBand="0" w:evenVBand="0" w:oddHBand="1" w:evenHBand="0" w:firstRowFirstColumn="0" w:firstRowLastColumn="0" w:lastRowFirstColumn="0" w:lastRowLastColumn="0"/>
            </w:pPr>
            <w:r w:rsidRPr="00F66817">
              <w:t>Fast, computationally efficient, simple implementation</w:t>
            </w:r>
          </w:p>
        </w:tc>
        <w:tc>
          <w:tcPr>
            <w:tcW w:w="3240" w:type="dxa"/>
            <w:hideMark/>
          </w:tcPr>
          <w:p w14:paraId="4D2B1220" w14:textId="77777777" w:rsidR="00133CA5" w:rsidRPr="00F66817" w:rsidRDefault="00133CA5">
            <w:pPr>
              <w:cnfStyle w:val="000000100000" w:firstRow="0" w:lastRow="0" w:firstColumn="0" w:lastColumn="0" w:oddVBand="0" w:evenVBand="0" w:oddHBand="1" w:evenHBand="0" w:firstRowFirstColumn="0" w:firstRowLastColumn="0" w:lastRowFirstColumn="0" w:lastRowLastColumn="0"/>
            </w:pPr>
            <w:r w:rsidRPr="00F66817">
              <w:t>Relies on handcrafted features and poor contextual understanding</w:t>
            </w:r>
          </w:p>
        </w:tc>
      </w:tr>
      <w:tr w:rsidR="00133CA5" w:rsidRPr="00F66817" w14:paraId="7AB07E72" w14:textId="77777777" w:rsidTr="0053367F">
        <w:trPr>
          <w:trHeight w:val="1649"/>
        </w:trPr>
        <w:tc>
          <w:tcPr>
            <w:cnfStyle w:val="001000000000" w:firstRow="0" w:lastRow="0" w:firstColumn="1" w:lastColumn="0" w:oddVBand="0" w:evenVBand="0" w:oddHBand="0" w:evenHBand="0" w:firstRowFirstColumn="0" w:firstRowLastColumn="0" w:lastRowFirstColumn="0" w:lastRowLastColumn="0"/>
            <w:tcW w:w="0" w:type="auto"/>
            <w:hideMark/>
          </w:tcPr>
          <w:p w14:paraId="60D2F1E2" w14:textId="77777777" w:rsidR="00133CA5" w:rsidRPr="00F66817" w:rsidRDefault="00133CA5">
            <w:r w:rsidRPr="00F66817">
              <w:t>Deep Learning</w:t>
            </w:r>
          </w:p>
        </w:tc>
        <w:tc>
          <w:tcPr>
            <w:tcW w:w="0" w:type="auto"/>
            <w:hideMark/>
          </w:tcPr>
          <w:p w14:paraId="17965188" w14:textId="77777777" w:rsidR="00133CA5" w:rsidRPr="00F66817" w:rsidRDefault="00133CA5">
            <w:pPr>
              <w:cnfStyle w:val="000000000000" w:firstRow="0" w:lastRow="0" w:firstColumn="0" w:lastColumn="0" w:oddVBand="0" w:evenVBand="0" w:oddHBand="0" w:evenHBand="0" w:firstRowFirstColumn="0" w:firstRowLastColumn="0" w:lastRowFirstColumn="0" w:lastRowLastColumn="0"/>
            </w:pPr>
            <w:r w:rsidRPr="00F66817">
              <w:t>CNN, RNN, LSTM, Bi-LSTM, GRU</w:t>
            </w:r>
          </w:p>
        </w:tc>
        <w:tc>
          <w:tcPr>
            <w:tcW w:w="0" w:type="auto"/>
            <w:hideMark/>
          </w:tcPr>
          <w:p w14:paraId="7CC28D7E" w14:textId="77777777" w:rsidR="00133CA5" w:rsidRPr="00F66817" w:rsidRDefault="00133CA5">
            <w:pPr>
              <w:cnfStyle w:val="000000000000" w:firstRow="0" w:lastRow="0" w:firstColumn="0" w:lastColumn="0" w:oddVBand="0" w:evenVBand="0" w:oddHBand="0" w:evenHBand="0" w:firstRowFirstColumn="0" w:firstRowLastColumn="0" w:lastRowFirstColumn="0" w:lastRowLastColumn="0"/>
            </w:pPr>
            <w:r w:rsidRPr="00F66817">
              <w:t>Automatic feature extraction and improved semantic learning</w:t>
            </w:r>
          </w:p>
        </w:tc>
        <w:tc>
          <w:tcPr>
            <w:tcW w:w="3240" w:type="dxa"/>
            <w:hideMark/>
          </w:tcPr>
          <w:p w14:paraId="4EBB18BA" w14:textId="77777777" w:rsidR="00133CA5" w:rsidRPr="00F66817" w:rsidRDefault="00133CA5">
            <w:pPr>
              <w:cnfStyle w:val="000000000000" w:firstRow="0" w:lastRow="0" w:firstColumn="0" w:lastColumn="0" w:oddVBand="0" w:evenVBand="0" w:oddHBand="0" w:evenHBand="0" w:firstRowFirstColumn="0" w:firstRowLastColumn="0" w:lastRowFirstColumn="0" w:lastRowLastColumn="0"/>
            </w:pPr>
            <w:r w:rsidRPr="00F66817">
              <w:t>Difficulty capturing long-range dependencies and contextual relationships</w:t>
            </w:r>
          </w:p>
        </w:tc>
      </w:tr>
      <w:tr w:rsidR="00133CA5" w:rsidRPr="00F66817" w14:paraId="79DD88EE" w14:textId="77777777" w:rsidTr="0053367F">
        <w:trPr>
          <w:cnfStyle w:val="000000100000" w:firstRow="0" w:lastRow="0" w:firstColumn="0" w:lastColumn="0" w:oddVBand="0" w:evenVBand="0" w:oddHBand="1" w:evenHBand="0" w:firstRowFirstColumn="0" w:firstRowLastColumn="0" w:lastRowFirstColumn="0" w:lastRowLastColumn="0"/>
          <w:trHeight w:val="1330"/>
        </w:trPr>
        <w:tc>
          <w:tcPr>
            <w:cnfStyle w:val="001000000000" w:firstRow="0" w:lastRow="0" w:firstColumn="1" w:lastColumn="0" w:oddVBand="0" w:evenVBand="0" w:oddHBand="0" w:evenHBand="0" w:firstRowFirstColumn="0" w:firstRowLastColumn="0" w:lastRowFirstColumn="0" w:lastRowLastColumn="0"/>
            <w:tcW w:w="0" w:type="auto"/>
            <w:hideMark/>
          </w:tcPr>
          <w:p w14:paraId="5FEFC450" w14:textId="77777777" w:rsidR="00133CA5" w:rsidRPr="00F66817" w:rsidRDefault="00133CA5">
            <w:r w:rsidRPr="00F66817">
              <w:t>Transformer Models</w:t>
            </w:r>
          </w:p>
        </w:tc>
        <w:tc>
          <w:tcPr>
            <w:tcW w:w="0" w:type="auto"/>
            <w:hideMark/>
          </w:tcPr>
          <w:p w14:paraId="0C4B164B" w14:textId="77777777" w:rsidR="00133CA5" w:rsidRPr="00F66817" w:rsidRDefault="00133CA5">
            <w:pPr>
              <w:cnfStyle w:val="000000100000" w:firstRow="0" w:lastRow="0" w:firstColumn="0" w:lastColumn="0" w:oddVBand="0" w:evenVBand="0" w:oddHBand="1" w:evenHBand="0" w:firstRowFirstColumn="0" w:firstRowLastColumn="0" w:lastRowFirstColumn="0" w:lastRowLastColumn="0"/>
            </w:pPr>
            <w:r w:rsidRPr="00F66817">
              <w:t xml:space="preserve">BERT, </w:t>
            </w:r>
            <w:proofErr w:type="spellStart"/>
            <w:r w:rsidRPr="00F66817">
              <w:t>RoBERTa</w:t>
            </w:r>
            <w:proofErr w:type="spellEnd"/>
            <w:r w:rsidRPr="00F66817">
              <w:t>, XLM-</w:t>
            </w:r>
            <w:proofErr w:type="spellStart"/>
            <w:r w:rsidRPr="00F66817">
              <w:t>RoBERTa</w:t>
            </w:r>
            <w:proofErr w:type="spellEnd"/>
          </w:p>
        </w:tc>
        <w:tc>
          <w:tcPr>
            <w:tcW w:w="0" w:type="auto"/>
            <w:hideMark/>
          </w:tcPr>
          <w:p w14:paraId="37A2FDEF" w14:textId="77777777" w:rsidR="00133CA5" w:rsidRPr="00F66817" w:rsidRDefault="00133CA5">
            <w:pPr>
              <w:cnfStyle w:val="000000100000" w:firstRow="0" w:lastRow="0" w:firstColumn="0" w:lastColumn="0" w:oddVBand="0" w:evenVBand="0" w:oddHBand="1" w:evenHBand="0" w:firstRowFirstColumn="0" w:firstRowLastColumn="0" w:lastRowFirstColumn="0" w:lastRowLastColumn="0"/>
            </w:pPr>
            <w:r w:rsidRPr="00F66817">
              <w:t>Excellent contextual understanding, transfer learning, state-of-the-art performance</w:t>
            </w:r>
          </w:p>
        </w:tc>
        <w:tc>
          <w:tcPr>
            <w:tcW w:w="3240" w:type="dxa"/>
            <w:hideMark/>
          </w:tcPr>
          <w:p w14:paraId="02F486A1" w14:textId="77777777" w:rsidR="00133CA5" w:rsidRPr="00F66817" w:rsidRDefault="00133CA5">
            <w:pPr>
              <w:cnfStyle w:val="000000100000" w:firstRow="0" w:lastRow="0" w:firstColumn="0" w:lastColumn="0" w:oddVBand="0" w:evenVBand="0" w:oddHBand="1" w:evenHBand="0" w:firstRowFirstColumn="0" w:firstRowLastColumn="0" w:lastRowFirstColumn="0" w:lastRowLastColumn="0"/>
            </w:pPr>
            <w:r w:rsidRPr="00F66817">
              <w:t>Higher computational requirements than traditional models</w:t>
            </w:r>
          </w:p>
        </w:tc>
      </w:tr>
      <w:tr w:rsidR="00133CA5" w:rsidRPr="00F66817" w14:paraId="296B2739" w14:textId="77777777" w:rsidTr="0053367F">
        <w:trPr>
          <w:trHeight w:val="997"/>
        </w:trPr>
        <w:tc>
          <w:tcPr>
            <w:cnfStyle w:val="001000000000" w:firstRow="0" w:lastRow="0" w:firstColumn="1" w:lastColumn="0" w:oddVBand="0" w:evenVBand="0" w:oddHBand="0" w:evenHBand="0" w:firstRowFirstColumn="0" w:firstRowLastColumn="0" w:lastRowFirstColumn="0" w:lastRowLastColumn="0"/>
            <w:tcW w:w="0" w:type="auto"/>
            <w:hideMark/>
          </w:tcPr>
          <w:p w14:paraId="42DB0661" w14:textId="77777777" w:rsidR="00133CA5" w:rsidRPr="00F66817" w:rsidRDefault="00133CA5">
            <w:r w:rsidRPr="00F66817">
              <w:t>Large Language Models</w:t>
            </w:r>
          </w:p>
        </w:tc>
        <w:tc>
          <w:tcPr>
            <w:tcW w:w="0" w:type="auto"/>
            <w:hideMark/>
          </w:tcPr>
          <w:p w14:paraId="679081A4" w14:textId="77777777" w:rsidR="00133CA5" w:rsidRPr="00F66817" w:rsidRDefault="00133CA5">
            <w:pPr>
              <w:cnfStyle w:val="000000000000" w:firstRow="0" w:lastRow="0" w:firstColumn="0" w:lastColumn="0" w:oddVBand="0" w:evenVBand="0" w:oddHBand="0" w:evenHBand="0" w:firstRowFirstColumn="0" w:firstRowLastColumn="0" w:lastRowFirstColumn="0" w:lastRowLastColumn="0"/>
            </w:pPr>
            <w:r w:rsidRPr="00F66817">
              <w:t xml:space="preserve">GPT, Gemma, </w:t>
            </w:r>
            <w:proofErr w:type="spellStart"/>
            <w:r w:rsidRPr="00F66817">
              <w:t>LLaMA</w:t>
            </w:r>
            <w:proofErr w:type="spellEnd"/>
          </w:p>
        </w:tc>
        <w:tc>
          <w:tcPr>
            <w:tcW w:w="0" w:type="auto"/>
            <w:hideMark/>
          </w:tcPr>
          <w:p w14:paraId="2DCA5894" w14:textId="77777777" w:rsidR="00133CA5" w:rsidRPr="00F66817" w:rsidRDefault="00133CA5">
            <w:pPr>
              <w:cnfStyle w:val="000000000000" w:firstRow="0" w:lastRow="0" w:firstColumn="0" w:lastColumn="0" w:oddVBand="0" w:evenVBand="0" w:oddHBand="0" w:evenHBand="0" w:firstRowFirstColumn="0" w:firstRowLastColumn="0" w:lastRowFirstColumn="0" w:lastRowLastColumn="0"/>
            </w:pPr>
            <w:r w:rsidRPr="00F66817">
              <w:t>Strong reasoning, zero-shot and few-shot capabilities</w:t>
            </w:r>
          </w:p>
        </w:tc>
        <w:tc>
          <w:tcPr>
            <w:tcW w:w="3240" w:type="dxa"/>
            <w:hideMark/>
          </w:tcPr>
          <w:p w14:paraId="46B5041A" w14:textId="77777777" w:rsidR="00133CA5" w:rsidRPr="00F66817" w:rsidRDefault="00133CA5">
            <w:pPr>
              <w:cnfStyle w:val="000000000000" w:firstRow="0" w:lastRow="0" w:firstColumn="0" w:lastColumn="0" w:oddVBand="0" w:evenVBand="0" w:oddHBand="0" w:evenHBand="0" w:firstRowFirstColumn="0" w:firstRowLastColumn="0" w:lastRowFirstColumn="0" w:lastRowLastColumn="0"/>
            </w:pPr>
            <w:r w:rsidRPr="00F66817">
              <w:t>High inference cost and deployment complexity</w:t>
            </w:r>
          </w:p>
        </w:tc>
      </w:tr>
      <w:tr w:rsidR="00133CA5" w:rsidRPr="00F66817" w14:paraId="4B91F7A6" w14:textId="77777777" w:rsidTr="0053367F">
        <w:trPr>
          <w:cnfStyle w:val="000000100000" w:firstRow="0" w:lastRow="0" w:firstColumn="0" w:lastColumn="0" w:oddVBand="0" w:evenVBand="0" w:oddHBand="1" w:evenHBand="0" w:firstRowFirstColumn="0" w:firstRowLastColumn="0" w:lastRowFirstColumn="0" w:lastRowLastColumn="0"/>
          <w:trHeight w:val="1330"/>
        </w:trPr>
        <w:tc>
          <w:tcPr>
            <w:cnfStyle w:val="001000000000" w:firstRow="0" w:lastRow="0" w:firstColumn="1" w:lastColumn="0" w:oddVBand="0" w:evenVBand="0" w:oddHBand="0" w:evenHBand="0" w:firstRowFirstColumn="0" w:firstRowLastColumn="0" w:lastRowFirstColumn="0" w:lastRowLastColumn="0"/>
            <w:tcW w:w="0" w:type="auto"/>
            <w:hideMark/>
          </w:tcPr>
          <w:p w14:paraId="0ECC7E04" w14:textId="77777777" w:rsidR="00133CA5" w:rsidRPr="00F66817" w:rsidRDefault="00133CA5">
            <w:r w:rsidRPr="00F66817">
              <w:t>Explainable &amp; Multilingual AI</w:t>
            </w:r>
          </w:p>
        </w:tc>
        <w:tc>
          <w:tcPr>
            <w:tcW w:w="0" w:type="auto"/>
            <w:hideMark/>
          </w:tcPr>
          <w:p w14:paraId="560B1DCB" w14:textId="77777777" w:rsidR="00133CA5" w:rsidRPr="00F66817" w:rsidRDefault="00133CA5">
            <w:pPr>
              <w:cnfStyle w:val="000000100000" w:firstRow="0" w:lastRow="0" w:firstColumn="0" w:lastColumn="0" w:oddVBand="0" w:evenVBand="0" w:oddHBand="1" w:evenHBand="0" w:firstRowFirstColumn="0" w:firstRowLastColumn="0" w:lastRowFirstColumn="0" w:lastRowLastColumn="0"/>
            </w:pPr>
            <w:r w:rsidRPr="00F66817">
              <w:t>XAI, SHAP, LIME, Multilingual Transformers</w:t>
            </w:r>
          </w:p>
        </w:tc>
        <w:tc>
          <w:tcPr>
            <w:tcW w:w="0" w:type="auto"/>
            <w:hideMark/>
          </w:tcPr>
          <w:p w14:paraId="0382D362" w14:textId="77777777" w:rsidR="00133CA5" w:rsidRPr="00F66817" w:rsidRDefault="00133CA5">
            <w:pPr>
              <w:cnfStyle w:val="000000100000" w:firstRow="0" w:lastRow="0" w:firstColumn="0" w:lastColumn="0" w:oddVBand="0" w:evenVBand="0" w:oddHBand="1" w:evenHBand="0" w:firstRowFirstColumn="0" w:firstRowLastColumn="0" w:lastRowFirstColumn="0" w:lastRowLastColumn="0"/>
            </w:pPr>
            <w:r w:rsidRPr="00F66817">
              <w:t>Improved transparency, fairness and multilingual support</w:t>
            </w:r>
          </w:p>
        </w:tc>
        <w:tc>
          <w:tcPr>
            <w:tcW w:w="3240" w:type="dxa"/>
            <w:hideMark/>
          </w:tcPr>
          <w:p w14:paraId="4CF419E3" w14:textId="77777777" w:rsidR="00133CA5" w:rsidRPr="00F66817" w:rsidRDefault="00133CA5">
            <w:pPr>
              <w:cnfStyle w:val="000000100000" w:firstRow="0" w:lastRow="0" w:firstColumn="0" w:lastColumn="0" w:oddVBand="0" w:evenVBand="0" w:oddHBand="1" w:evenHBand="0" w:firstRowFirstColumn="0" w:firstRowLastColumn="0" w:lastRowFirstColumn="0" w:lastRowLastColumn="0"/>
            </w:pPr>
            <w:r w:rsidRPr="00F66817">
              <w:t>Limited practical deployment and benchmark datasets</w:t>
            </w:r>
          </w:p>
        </w:tc>
      </w:tr>
    </w:tbl>
    <w:p w14:paraId="188B8D79" w14:textId="7542C0FE" w:rsidR="00133CA5" w:rsidRPr="00F66817" w:rsidRDefault="00702789" w:rsidP="002D0A9B">
      <w:pPr>
        <w:spacing w:before="100" w:beforeAutospacing="1" w:after="100" w:afterAutospacing="1"/>
        <w:ind w:left="-993" w:right="-999"/>
        <w:rPr>
          <w:b/>
          <w:bCs/>
          <w:color w:val="5B9BD5" w:themeColor="accent1"/>
          <w:lang w:eastAsia="en-IN"/>
        </w:rPr>
      </w:pPr>
      <w:r w:rsidRPr="00F66817">
        <w:rPr>
          <w:b/>
          <w:bCs/>
          <w:color w:val="5B9BD5" w:themeColor="accent1"/>
          <w:lang w:eastAsia="en-IN"/>
        </w:rPr>
        <w:t>Table 2.2 Comparative Analysis of Existing Research and Proposed System</w:t>
      </w:r>
    </w:p>
    <w:tbl>
      <w:tblPr>
        <w:tblStyle w:val="GridTable5Dark-Accent6"/>
        <w:tblW w:w="10366" w:type="dxa"/>
        <w:tblInd w:w="-572" w:type="dxa"/>
        <w:tblLook w:val="04A0" w:firstRow="1" w:lastRow="0" w:firstColumn="1" w:lastColumn="0" w:noHBand="0" w:noVBand="1"/>
      </w:tblPr>
      <w:tblGrid>
        <w:gridCol w:w="2085"/>
        <w:gridCol w:w="3404"/>
        <w:gridCol w:w="4877"/>
      </w:tblGrid>
      <w:tr w:rsidR="00AD2416" w:rsidRPr="00F66817" w14:paraId="33C91F8F" w14:textId="77777777" w:rsidTr="006126A5">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06C55AAF" w14:textId="77777777" w:rsidR="00AD2416" w:rsidRPr="00F66817" w:rsidRDefault="00AD2416" w:rsidP="00DD5D92">
            <w:pPr>
              <w:ind w:left="34" w:hanging="34"/>
              <w:jc w:val="center"/>
            </w:pPr>
            <w:r w:rsidRPr="00F66817">
              <w:t>Aspect</w:t>
            </w:r>
          </w:p>
        </w:tc>
        <w:tc>
          <w:tcPr>
            <w:tcW w:w="0" w:type="auto"/>
            <w:hideMark/>
          </w:tcPr>
          <w:p w14:paraId="5C349263" w14:textId="77777777" w:rsidR="00AD2416" w:rsidRPr="00F66817" w:rsidRDefault="00AD2416" w:rsidP="00DD5D92">
            <w:pPr>
              <w:ind w:left="34" w:hanging="34"/>
              <w:jc w:val="center"/>
              <w:cnfStyle w:val="100000000000" w:firstRow="1" w:lastRow="0" w:firstColumn="0" w:lastColumn="0" w:oddVBand="0" w:evenVBand="0" w:oddHBand="0" w:evenHBand="0" w:firstRowFirstColumn="0" w:firstRowLastColumn="0" w:lastRowFirstColumn="0" w:lastRowLastColumn="0"/>
            </w:pPr>
            <w:r w:rsidRPr="00F66817">
              <w:t>Existing Research</w:t>
            </w:r>
          </w:p>
        </w:tc>
        <w:tc>
          <w:tcPr>
            <w:tcW w:w="0" w:type="auto"/>
            <w:hideMark/>
          </w:tcPr>
          <w:p w14:paraId="67E0BD40" w14:textId="77777777" w:rsidR="00AD2416" w:rsidRPr="00F66817" w:rsidRDefault="00AD2416" w:rsidP="00DD5D92">
            <w:pPr>
              <w:ind w:left="34" w:hanging="34"/>
              <w:jc w:val="center"/>
              <w:cnfStyle w:val="100000000000" w:firstRow="1" w:lastRow="0" w:firstColumn="0" w:lastColumn="0" w:oddVBand="0" w:evenVBand="0" w:oddHBand="0" w:evenHBand="0" w:firstRowFirstColumn="0" w:firstRowLastColumn="0" w:lastRowFirstColumn="0" w:lastRowLastColumn="0"/>
            </w:pPr>
            <w:r w:rsidRPr="00F66817">
              <w:t>Proposed System</w:t>
            </w:r>
          </w:p>
        </w:tc>
      </w:tr>
      <w:tr w:rsidR="00AD2416" w:rsidRPr="00F66817" w14:paraId="2B3F466A" w14:textId="77777777" w:rsidTr="00DD5D92">
        <w:trPr>
          <w:cnfStyle w:val="000000100000" w:firstRow="0" w:lastRow="0" w:firstColumn="0" w:lastColumn="0" w:oddVBand="0" w:evenVBand="0" w:oddHBand="1" w:evenHBand="0" w:firstRowFirstColumn="0" w:firstRowLastColumn="0" w:lastRowFirstColumn="0" w:lastRowLastColumn="0"/>
          <w:trHeight w:val="879"/>
        </w:trPr>
        <w:tc>
          <w:tcPr>
            <w:cnfStyle w:val="001000000000" w:firstRow="0" w:lastRow="0" w:firstColumn="1" w:lastColumn="0" w:oddVBand="0" w:evenVBand="0" w:oddHBand="0" w:evenHBand="0" w:firstRowFirstColumn="0" w:firstRowLastColumn="0" w:lastRowFirstColumn="0" w:lastRowLastColumn="0"/>
            <w:tcW w:w="0" w:type="auto"/>
            <w:hideMark/>
          </w:tcPr>
          <w:p w14:paraId="45CC8C96" w14:textId="77777777" w:rsidR="00AD2416" w:rsidRPr="00F66817" w:rsidRDefault="00AD2416" w:rsidP="00DD5D92">
            <w:pPr>
              <w:ind w:left="34" w:hanging="34"/>
              <w:rPr>
                <w:b w:val="0"/>
                <w:bCs w:val="0"/>
              </w:rPr>
            </w:pPr>
            <w:r w:rsidRPr="00F66817">
              <w:rPr>
                <w:rStyle w:val="Strong"/>
                <w:b/>
                <w:bCs/>
              </w:rPr>
              <w:t>Primary Objective</w:t>
            </w:r>
          </w:p>
        </w:tc>
        <w:tc>
          <w:tcPr>
            <w:tcW w:w="0" w:type="auto"/>
            <w:hideMark/>
          </w:tcPr>
          <w:p w14:paraId="533A35F3" w14:textId="77777777" w:rsidR="00AD2416" w:rsidRPr="00F66817" w:rsidRDefault="00AD2416" w:rsidP="00DD5D92">
            <w:pPr>
              <w:ind w:left="34" w:hanging="34"/>
              <w:cnfStyle w:val="000000100000" w:firstRow="0" w:lastRow="0" w:firstColumn="0" w:lastColumn="0" w:oddVBand="0" w:evenVBand="0" w:oddHBand="1" w:evenHBand="0" w:firstRowFirstColumn="0" w:firstRowLastColumn="0" w:lastRowFirstColumn="0" w:lastRowLastColumn="0"/>
            </w:pPr>
            <w:r w:rsidRPr="00F66817">
              <w:t>Improve hate speech detection accuracy and review existing approaches</w:t>
            </w:r>
          </w:p>
        </w:tc>
        <w:tc>
          <w:tcPr>
            <w:tcW w:w="0" w:type="auto"/>
            <w:hideMark/>
          </w:tcPr>
          <w:p w14:paraId="7B3494D9" w14:textId="77777777" w:rsidR="00AD2416" w:rsidRPr="00F66817" w:rsidRDefault="00AD2416" w:rsidP="00DD5D92">
            <w:pPr>
              <w:ind w:left="34" w:hanging="34"/>
              <w:cnfStyle w:val="000000100000" w:firstRow="0" w:lastRow="0" w:firstColumn="0" w:lastColumn="0" w:oddVBand="0" w:evenVBand="0" w:oddHBand="1" w:evenHBand="0" w:firstRowFirstColumn="0" w:firstRowLastColumn="0" w:lastRowFirstColumn="0" w:lastRowLastColumn="0"/>
            </w:pPr>
            <w:r w:rsidRPr="00F66817">
              <w:t>Develop a practical and deployable AI-powered hate speech detection system</w:t>
            </w:r>
          </w:p>
        </w:tc>
      </w:tr>
      <w:tr w:rsidR="00AD2416" w:rsidRPr="00F66817" w14:paraId="7B041C21" w14:textId="77777777" w:rsidTr="00DD5D92">
        <w:trPr>
          <w:trHeight w:val="867"/>
        </w:trPr>
        <w:tc>
          <w:tcPr>
            <w:cnfStyle w:val="001000000000" w:firstRow="0" w:lastRow="0" w:firstColumn="1" w:lastColumn="0" w:oddVBand="0" w:evenVBand="0" w:oddHBand="0" w:evenHBand="0" w:firstRowFirstColumn="0" w:firstRowLastColumn="0" w:lastRowFirstColumn="0" w:lastRowLastColumn="0"/>
            <w:tcW w:w="0" w:type="auto"/>
            <w:hideMark/>
          </w:tcPr>
          <w:p w14:paraId="357D1478" w14:textId="77777777" w:rsidR="00AD2416" w:rsidRPr="00F66817" w:rsidRDefault="00AD2416" w:rsidP="00DD5D92">
            <w:pPr>
              <w:ind w:left="34" w:hanging="34"/>
              <w:rPr>
                <w:b w:val="0"/>
                <w:bCs w:val="0"/>
              </w:rPr>
            </w:pPr>
            <w:r w:rsidRPr="00F66817">
              <w:rPr>
                <w:rStyle w:val="Strong"/>
                <w:b/>
                <w:bCs/>
              </w:rPr>
              <w:t>Learning Approach</w:t>
            </w:r>
          </w:p>
        </w:tc>
        <w:tc>
          <w:tcPr>
            <w:tcW w:w="0" w:type="auto"/>
            <w:hideMark/>
          </w:tcPr>
          <w:p w14:paraId="1A870FC5" w14:textId="77777777" w:rsidR="00AD2416" w:rsidRPr="00F66817" w:rsidRDefault="00AD2416" w:rsidP="00DD5D92">
            <w:pPr>
              <w:ind w:left="34" w:hanging="34"/>
              <w:cnfStyle w:val="000000000000" w:firstRow="0" w:lastRow="0" w:firstColumn="0" w:lastColumn="0" w:oddVBand="0" w:evenVBand="0" w:oddHBand="0" w:evenHBand="0" w:firstRowFirstColumn="0" w:firstRowLastColumn="0" w:lastRowFirstColumn="0" w:lastRowLastColumn="0"/>
            </w:pPr>
            <w:r w:rsidRPr="00F66817">
              <w:t>Machine Learning, Deep Learning, Transformers and LLMs</w:t>
            </w:r>
          </w:p>
        </w:tc>
        <w:tc>
          <w:tcPr>
            <w:tcW w:w="0" w:type="auto"/>
            <w:hideMark/>
          </w:tcPr>
          <w:p w14:paraId="4A74B9AE" w14:textId="10298DF4" w:rsidR="00AD2416" w:rsidRPr="00F66817" w:rsidRDefault="003F0313" w:rsidP="00DD5D92">
            <w:pPr>
              <w:ind w:left="34" w:hanging="34"/>
              <w:cnfStyle w:val="000000000000" w:firstRow="0" w:lastRow="0" w:firstColumn="0" w:lastColumn="0" w:oddVBand="0" w:evenVBand="0" w:oddHBand="0" w:evenHBand="0" w:firstRowFirstColumn="0" w:firstRowLastColumn="0" w:lastRowFirstColumn="0" w:lastRowLastColumn="0"/>
            </w:pPr>
            <w:r w:rsidRPr="00F66817">
              <w:t xml:space="preserve">Supervised </w:t>
            </w:r>
            <w:r w:rsidR="00AD2416" w:rsidRPr="00F66817">
              <w:t xml:space="preserve">Fine-tuned </w:t>
            </w:r>
            <w:r w:rsidR="00AD2416" w:rsidRPr="00F66817">
              <w:rPr>
                <w:rStyle w:val="Strong"/>
              </w:rPr>
              <w:t>XLM-</w:t>
            </w:r>
            <w:proofErr w:type="spellStart"/>
            <w:r w:rsidR="00AD2416" w:rsidRPr="00F66817">
              <w:rPr>
                <w:rStyle w:val="Strong"/>
              </w:rPr>
              <w:t>RoBERTa</w:t>
            </w:r>
            <w:proofErr w:type="spellEnd"/>
            <w:r w:rsidR="00AD2416" w:rsidRPr="00F66817">
              <w:t xml:space="preserve"> transformer for contextual binary classification</w:t>
            </w:r>
          </w:p>
        </w:tc>
      </w:tr>
      <w:tr w:rsidR="00AD2416" w:rsidRPr="00F66817" w14:paraId="1B2B4A0E" w14:textId="77777777" w:rsidTr="00DD5D92">
        <w:trPr>
          <w:cnfStyle w:val="000000100000" w:firstRow="0" w:lastRow="0" w:firstColumn="0" w:lastColumn="0" w:oddVBand="0" w:evenVBand="0" w:oddHBand="1" w:evenHBand="0" w:firstRowFirstColumn="0" w:firstRowLastColumn="0" w:lastRowFirstColumn="0" w:lastRowLastColumn="0"/>
          <w:trHeight w:val="879"/>
        </w:trPr>
        <w:tc>
          <w:tcPr>
            <w:cnfStyle w:val="001000000000" w:firstRow="0" w:lastRow="0" w:firstColumn="1" w:lastColumn="0" w:oddVBand="0" w:evenVBand="0" w:oddHBand="0" w:evenHBand="0" w:firstRowFirstColumn="0" w:firstRowLastColumn="0" w:lastRowFirstColumn="0" w:lastRowLastColumn="0"/>
            <w:tcW w:w="0" w:type="auto"/>
            <w:hideMark/>
          </w:tcPr>
          <w:p w14:paraId="67B8089C" w14:textId="77777777" w:rsidR="00AD2416" w:rsidRPr="00F66817" w:rsidRDefault="00AD2416" w:rsidP="00DD5D92">
            <w:pPr>
              <w:ind w:left="34" w:hanging="34"/>
              <w:rPr>
                <w:b w:val="0"/>
                <w:bCs w:val="0"/>
              </w:rPr>
            </w:pPr>
            <w:r w:rsidRPr="00F66817">
              <w:rPr>
                <w:rStyle w:val="Strong"/>
                <w:b/>
                <w:bCs/>
              </w:rPr>
              <w:t>Context Understanding</w:t>
            </w:r>
          </w:p>
        </w:tc>
        <w:tc>
          <w:tcPr>
            <w:tcW w:w="0" w:type="auto"/>
            <w:hideMark/>
          </w:tcPr>
          <w:p w14:paraId="1A2F34CC" w14:textId="77777777" w:rsidR="00AD2416" w:rsidRPr="00F66817" w:rsidRDefault="00AD2416" w:rsidP="00DD5D92">
            <w:pPr>
              <w:ind w:left="34" w:hanging="34"/>
              <w:cnfStyle w:val="000000100000" w:firstRow="0" w:lastRow="0" w:firstColumn="0" w:lastColumn="0" w:oddVBand="0" w:evenVBand="0" w:oddHBand="1" w:evenHBand="0" w:firstRowFirstColumn="0" w:firstRowLastColumn="0" w:lastRowFirstColumn="0" w:lastRowLastColumn="0"/>
            </w:pPr>
            <w:r w:rsidRPr="00F66817">
              <w:t>Transformer models capture contextual information effectively</w:t>
            </w:r>
          </w:p>
        </w:tc>
        <w:tc>
          <w:tcPr>
            <w:tcW w:w="0" w:type="auto"/>
            <w:hideMark/>
          </w:tcPr>
          <w:p w14:paraId="20092DB5" w14:textId="77777777" w:rsidR="00AD2416" w:rsidRPr="00F66817" w:rsidRDefault="00AD2416" w:rsidP="00DD5D92">
            <w:pPr>
              <w:ind w:left="34" w:hanging="34"/>
              <w:cnfStyle w:val="000000100000" w:firstRow="0" w:lastRow="0" w:firstColumn="0" w:lastColumn="0" w:oddVBand="0" w:evenVBand="0" w:oddHBand="1" w:evenHBand="0" w:firstRowFirstColumn="0" w:firstRowLastColumn="0" w:lastRowFirstColumn="0" w:lastRowLastColumn="0"/>
            </w:pPr>
            <w:r w:rsidRPr="00F66817">
              <w:t>Context-aware transformer model combined with context-preserving preprocessing</w:t>
            </w:r>
          </w:p>
        </w:tc>
      </w:tr>
      <w:tr w:rsidR="00AD2416" w:rsidRPr="00F66817" w14:paraId="284DFCBA" w14:textId="77777777" w:rsidTr="00DD5D92">
        <w:trPr>
          <w:trHeight w:val="879"/>
        </w:trPr>
        <w:tc>
          <w:tcPr>
            <w:cnfStyle w:val="001000000000" w:firstRow="0" w:lastRow="0" w:firstColumn="1" w:lastColumn="0" w:oddVBand="0" w:evenVBand="0" w:oddHBand="0" w:evenHBand="0" w:firstRowFirstColumn="0" w:firstRowLastColumn="0" w:lastRowFirstColumn="0" w:lastRowLastColumn="0"/>
            <w:tcW w:w="0" w:type="auto"/>
            <w:hideMark/>
          </w:tcPr>
          <w:p w14:paraId="66C4B1A2" w14:textId="77777777" w:rsidR="00AD2416" w:rsidRPr="00F66817" w:rsidRDefault="00AD2416" w:rsidP="00DD5D92">
            <w:pPr>
              <w:ind w:left="34" w:hanging="34"/>
              <w:rPr>
                <w:b w:val="0"/>
                <w:bCs w:val="0"/>
              </w:rPr>
            </w:pPr>
            <w:r w:rsidRPr="00F66817">
              <w:rPr>
                <w:rStyle w:val="Strong"/>
                <w:b/>
                <w:bCs/>
              </w:rPr>
              <w:lastRenderedPageBreak/>
              <w:t>Preprocessing Strategy</w:t>
            </w:r>
          </w:p>
        </w:tc>
        <w:tc>
          <w:tcPr>
            <w:tcW w:w="0" w:type="auto"/>
            <w:hideMark/>
          </w:tcPr>
          <w:p w14:paraId="22DF76AF" w14:textId="77777777" w:rsidR="00AD2416" w:rsidRPr="00F66817" w:rsidRDefault="00AD2416" w:rsidP="00DD5D92">
            <w:pPr>
              <w:ind w:left="34" w:hanging="34"/>
              <w:cnfStyle w:val="000000000000" w:firstRow="0" w:lastRow="0" w:firstColumn="0" w:lastColumn="0" w:oddVBand="0" w:evenVBand="0" w:oddHBand="0" w:evenHBand="0" w:firstRowFirstColumn="0" w:firstRowLastColumn="0" w:lastRowFirstColumn="0" w:lastRowLastColumn="0"/>
            </w:pPr>
            <w:r w:rsidRPr="00F66817">
              <w:t>Conventional preprocessing removes noisy information</w:t>
            </w:r>
          </w:p>
        </w:tc>
        <w:tc>
          <w:tcPr>
            <w:tcW w:w="0" w:type="auto"/>
            <w:hideMark/>
          </w:tcPr>
          <w:p w14:paraId="71D8E173" w14:textId="77777777" w:rsidR="00AD2416" w:rsidRPr="00F66817" w:rsidRDefault="00AD2416" w:rsidP="00DD5D92">
            <w:pPr>
              <w:ind w:left="34" w:hanging="34"/>
              <w:cnfStyle w:val="000000000000" w:firstRow="0" w:lastRow="0" w:firstColumn="0" w:lastColumn="0" w:oddVBand="0" w:evenVBand="0" w:oddHBand="0" w:evenHBand="0" w:firstRowFirstColumn="0" w:firstRowLastColumn="0" w:lastRowFirstColumn="0" w:lastRowLastColumn="0"/>
            </w:pPr>
            <w:r w:rsidRPr="00F66817">
              <w:t>Preserves emojis, hashtags and punctuation to retain semantic and emotional context</w:t>
            </w:r>
          </w:p>
        </w:tc>
      </w:tr>
      <w:tr w:rsidR="00AD2416" w:rsidRPr="00F66817" w14:paraId="5ABFF144" w14:textId="77777777" w:rsidTr="00DD5D92">
        <w:trPr>
          <w:cnfStyle w:val="000000100000" w:firstRow="0" w:lastRow="0" w:firstColumn="0" w:lastColumn="0" w:oddVBand="0" w:evenVBand="0" w:oddHBand="1" w:evenHBand="0" w:firstRowFirstColumn="0" w:firstRowLastColumn="0" w:lastRowFirstColumn="0" w:lastRowLastColumn="0"/>
          <w:trHeight w:val="1173"/>
        </w:trPr>
        <w:tc>
          <w:tcPr>
            <w:cnfStyle w:val="001000000000" w:firstRow="0" w:lastRow="0" w:firstColumn="1" w:lastColumn="0" w:oddVBand="0" w:evenVBand="0" w:oddHBand="0" w:evenHBand="0" w:firstRowFirstColumn="0" w:firstRowLastColumn="0" w:lastRowFirstColumn="0" w:lastRowLastColumn="0"/>
            <w:tcW w:w="0" w:type="auto"/>
            <w:hideMark/>
          </w:tcPr>
          <w:p w14:paraId="52E54077" w14:textId="77777777" w:rsidR="00AD2416" w:rsidRPr="00F66817" w:rsidRDefault="00AD2416" w:rsidP="00DD5D92">
            <w:pPr>
              <w:ind w:left="34" w:hanging="34"/>
              <w:rPr>
                <w:b w:val="0"/>
                <w:bCs w:val="0"/>
              </w:rPr>
            </w:pPr>
            <w:r w:rsidRPr="00F66817">
              <w:rPr>
                <w:rStyle w:val="Strong"/>
                <w:b/>
                <w:bCs/>
              </w:rPr>
              <w:t>Performance Evaluation</w:t>
            </w:r>
          </w:p>
        </w:tc>
        <w:tc>
          <w:tcPr>
            <w:tcW w:w="0" w:type="auto"/>
            <w:hideMark/>
          </w:tcPr>
          <w:p w14:paraId="3FE6E75A" w14:textId="77777777" w:rsidR="00AD2416" w:rsidRPr="00F66817" w:rsidRDefault="00AD2416" w:rsidP="00DD5D92">
            <w:pPr>
              <w:ind w:left="34" w:hanging="34"/>
              <w:cnfStyle w:val="000000100000" w:firstRow="0" w:lastRow="0" w:firstColumn="0" w:lastColumn="0" w:oddVBand="0" w:evenVBand="0" w:oddHBand="1" w:evenHBand="0" w:firstRowFirstColumn="0" w:firstRowLastColumn="0" w:lastRowFirstColumn="0" w:lastRowLastColumn="0"/>
            </w:pPr>
            <w:r w:rsidRPr="00F66817">
              <w:t>Standard evaluation metrics used across benchmark datasets</w:t>
            </w:r>
          </w:p>
        </w:tc>
        <w:tc>
          <w:tcPr>
            <w:tcW w:w="0" w:type="auto"/>
            <w:hideMark/>
          </w:tcPr>
          <w:p w14:paraId="18464489" w14:textId="77777777" w:rsidR="00AD2416" w:rsidRPr="00F66817" w:rsidRDefault="00AD2416" w:rsidP="00DD5D92">
            <w:pPr>
              <w:ind w:left="34" w:hanging="34"/>
              <w:cnfStyle w:val="000000100000" w:firstRow="0" w:lastRow="0" w:firstColumn="0" w:lastColumn="0" w:oddVBand="0" w:evenVBand="0" w:oddHBand="1" w:evenHBand="0" w:firstRowFirstColumn="0" w:firstRowLastColumn="0" w:lastRowFirstColumn="0" w:lastRowLastColumn="0"/>
            </w:pPr>
            <w:r w:rsidRPr="00F66817">
              <w:t>Comprehensive evaluation using Accuracy, Precision, Recall, F1-Score, ROC Curve, Precision–Recall Curve and Confusion Matrix</w:t>
            </w:r>
          </w:p>
        </w:tc>
      </w:tr>
      <w:tr w:rsidR="00AD2416" w:rsidRPr="00F66817" w14:paraId="129FB119" w14:textId="77777777" w:rsidTr="00DD5D92">
        <w:trPr>
          <w:trHeight w:val="879"/>
        </w:trPr>
        <w:tc>
          <w:tcPr>
            <w:cnfStyle w:val="001000000000" w:firstRow="0" w:lastRow="0" w:firstColumn="1" w:lastColumn="0" w:oddVBand="0" w:evenVBand="0" w:oddHBand="0" w:evenHBand="0" w:firstRowFirstColumn="0" w:firstRowLastColumn="0" w:lastRowFirstColumn="0" w:lastRowLastColumn="0"/>
            <w:tcW w:w="0" w:type="auto"/>
            <w:hideMark/>
          </w:tcPr>
          <w:p w14:paraId="1097B212" w14:textId="77777777" w:rsidR="00AD2416" w:rsidRPr="00F66817" w:rsidRDefault="00AD2416" w:rsidP="00DD5D92">
            <w:pPr>
              <w:ind w:left="34" w:hanging="34"/>
              <w:rPr>
                <w:b w:val="0"/>
                <w:bCs w:val="0"/>
              </w:rPr>
            </w:pPr>
            <w:r w:rsidRPr="00F66817">
              <w:rPr>
                <w:rStyle w:val="Strong"/>
                <w:b/>
                <w:bCs/>
              </w:rPr>
              <w:t>System Architecture</w:t>
            </w:r>
          </w:p>
        </w:tc>
        <w:tc>
          <w:tcPr>
            <w:tcW w:w="0" w:type="auto"/>
            <w:hideMark/>
          </w:tcPr>
          <w:p w14:paraId="26971363" w14:textId="77777777" w:rsidR="00AD2416" w:rsidRPr="00F66817" w:rsidRDefault="00AD2416" w:rsidP="00DD5D92">
            <w:pPr>
              <w:ind w:left="34" w:hanging="34"/>
              <w:cnfStyle w:val="000000000000" w:firstRow="0" w:lastRow="0" w:firstColumn="0" w:lastColumn="0" w:oddVBand="0" w:evenVBand="0" w:oddHBand="0" w:evenHBand="0" w:firstRowFirstColumn="0" w:firstRowLastColumn="0" w:lastRowFirstColumn="0" w:lastRowLastColumn="0"/>
            </w:pPr>
            <w:r w:rsidRPr="00F66817">
              <w:t>Primarily research-oriented experimental frameworks</w:t>
            </w:r>
          </w:p>
        </w:tc>
        <w:tc>
          <w:tcPr>
            <w:tcW w:w="0" w:type="auto"/>
            <w:hideMark/>
          </w:tcPr>
          <w:p w14:paraId="0CCF954F" w14:textId="77777777" w:rsidR="00AD2416" w:rsidRPr="00F66817" w:rsidRDefault="00AD2416" w:rsidP="00DD5D92">
            <w:pPr>
              <w:ind w:left="34" w:hanging="34"/>
              <w:cnfStyle w:val="000000000000" w:firstRow="0" w:lastRow="0" w:firstColumn="0" w:lastColumn="0" w:oddVBand="0" w:evenVBand="0" w:oddHBand="0" w:evenHBand="0" w:firstRowFirstColumn="0" w:firstRowLastColumn="0" w:lastRowFirstColumn="0" w:lastRowLastColumn="0"/>
            </w:pPr>
            <w:r w:rsidRPr="00F66817">
              <w:t>Modular architecture suitable for future browser-based integration</w:t>
            </w:r>
          </w:p>
        </w:tc>
      </w:tr>
      <w:tr w:rsidR="00AD2416" w:rsidRPr="00F66817" w14:paraId="52509FA9" w14:textId="77777777" w:rsidTr="00DD5D92">
        <w:trPr>
          <w:cnfStyle w:val="000000100000" w:firstRow="0" w:lastRow="0" w:firstColumn="0" w:lastColumn="0" w:oddVBand="0" w:evenVBand="0" w:oddHBand="1" w:evenHBand="0" w:firstRowFirstColumn="0" w:firstRowLastColumn="0" w:lastRowFirstColumn="0" w:lastRowLastColumn="0"/>
          <w:trHeight w:val="1161"/>
        </w:trPr>
        <w:tc>
          <w:tcPr>
            <w:cnfStyle w:val="001000000000" w:firstRow="0" w:lastRow="0" w:firstColumn="1" w:lastColumn="0" w:oddVBand="0" w:evenVBand="0" w:oddHBand="0" w:evenHBand="0" w:firstRowFirstColumn="0" w:firstRowLastColumn="0" w:lastRowFirstColumn="0" w:lastRowLastColumn="0"/>
            <w:tcW w:w="0" w:type="auto"/>
            <w:hideMark/>
          </w:tcPr>
          <w:p w14:paraId="1359C4CE" w14:textId="77777777" w:rsidR="00AD2416" w:rsidRPr="00F66817" w:rsidRDefault="00AD2416" w:rsidP="00DD5D92">
            <w:pPr>
              <w:ind w:left="34" w:hanging="34"/>
              <w:rPr>
                <w:b w:val="0"/>
                <w:bCs w:val="0"/>
              </w:rPr>
            </w:pPr>
            <w:r w:rsidRPr="00F66817">
              <w:rPr>
                <w:rStyle w:val="Strong"/>
                <w:b/>
                <w:bCs/>
              </w:rPr>
              <w:t>Computational Efficiency</w:t>
            </w:r>
          </w:p>
        </w:tc>
        <w:tc>
          <w:tcPr>
            <w:tcW w:w="0" w:type="auto"/>
            <w:hideMark/>
          </w:tcPr>
          <w:p w14:paraId="75DFD991" w14:textId="77777777" w:rsidR="00AD2416" w:rsidRPr="00F66817" w:rsidRDefault="00AD2416" w:rsidP="00DD5D92">
            <w:pPr>
              <w:ind w:left="34" w:hanging="34"/>
              <w:cnfStyle w:val="000000100000" w:firstRow="0" w:lastRow="0" w:firstColumn="0" w:lastColumn="0" w:oddVBand="0" w:evenVBand="0" w:oddHBand="1" w:evenHBand="0" w:firstRowFirstColumn="0" w:firstRowLastColumn="0" w:lastRowFirstColumn="0" w:lastRowLastColumn="0"/>
            </w:pPr>
            <w:r w:rsidRPr="00F66817">
              <w:t>LLMs provide high performance but require significant computational resources</w:t>
            </w:r>
          </w:p>
        </w:tc>
        <w:tc>
          <w:tcPr>
            <w:tcW w:w="0" w:type="auto"/>
            <w:hideMark/>
          </w:tcPr>
          <w:p w14:paraId="27AA7B80" w14:textId="77777777" w:rsidR="00AD2416" w:rsidRPr="00F66817" w:rsidRDefault="00AD2416" w:rsidP="00DD5D92">
            <w:pPr>
              <w:ind w:left="34" w:hanging="34"/>
              <w:cnfStyle w:val="000000100000" w:firstRow="0" w:lastRow="0" w:firstColumn="0" w:lastColumn="0" w:oddVBand="0" w:evenVBand="0" w:oddHBand="1" w:evenHBand="0" w:firstRowFirstColumn="0" w:firstRowLastColumn="0" w:lastRowFirstColumn="0" w:lastRowLastColumn="0"/>
            </w:pPr>
            <w:r w:rsidRPr="00F66817">
              <w:t>Efficient transformer fine-tuning balancing accuracy and deployment feasibility</w:t>
            </w:r>
          </w:p>
        </w:tc>
      </w:tr>
      <w:tr w:rsidR="00AD2416" w:rsidRPr="00F66817" w14:paraId="5DD70511" w14:textId="77777777" w:rsidTr="00DD5D92">
        <w:trPr>
          <w:trHeight w:val="879"/>
        </w:trPr>
        <w:tc>
          <w:tcPr>
            <w:cnfStyle w:val="001000000000" w:firstRow="0" w:lastRow="0" w:firstColumn="1" w:lastColumn="0" w:oddVBand="0" w:evenVBand="0" w:oddHBand="0" w:evenHBand="0" w:firstRowFirstColumn="0" w:firstRowLastColumn="0" w:lastRowFirstColumn="0" w:lastRowLastColumn="0"/>
            <w:tcW w:w="0" w:type="auto"/>
            <w:hideMark/>
          </w:tcPr>
          <w:p w14:paraId="7A09FF24" w14:textId="77777777" w:rsidR="00AD2416" w:rsidRPr="00F66817" w:rsidRDefault="00AD2416" w:rsidP="00DD5D92">
            <w:pPr>
              <w:ind w:left="34" w:hanging="34"/>
              <w:rPr>
                <w:b w:val="0"/>
                <w:bCs w:val="0"/>
              </w:rPr>
            </w:pPr>
            <w:r w:rsidRPr="00F66817">
              <w:rPr>
                <w:rStyle w:val="Strong"/>
                <w:b/>
                <w:bCs/>
              </w:rPr>
              <w:t>Scalability</w:t>
            </w:r>
          </w:p>
        </w:tc>
        <w:tc>
          <w:tcPr>
            <w:tcW w:w="0" w:type="auto"/>
            <w:hideMark/>
          </w:tcPr>
          <w:p w14:paraId="6C8E05BB" w14:textId="77777777" w:rsidR="00AD2416" w:rsidRPr="00F66817" w:rsidRDefault="00AD2416" w:rsidP="00DD5D92">
            <w:pPr>
              <w:ind w:left="34" w:hanging="34"/>
              <w:cnfStyle w:val="000000000000" w:firstRow="0" w:lastRow="0" w:firstColumn="0" w:lastColumn="0" w:oddVBand="0" w:evenVBand="0" w:oddHBand="0" w:evenHBand="0" w:firstRowFirstColumn="0" w:firstRowLastColumn="0" w:lastRowFirstColumn="0" w:lastRowLastColumn="0"/>
            </w:pPr>
            <w:r w:rsidRPr="00F66817">
              <w:t>Many studies recommend future multilingual and explainable systems</w:t>
            </w:r>
          </w:p>
        </w:tc>
        <w:tc>
          <w:tcPr>
            <w:tcW w:w="0" w:type="auto"/>
            <w:hideMark/>
          </w:tcPr>
          <w:p w14:paraId="1F7EC84D" w14:textId="77777777" w:rsidR="00AD2416" w:rsidRPr="00F66817" w:rsidRDefault="00AD2416" w:rsidP="00DD5D92">
            <w:pPr>
              <w:ind w:left="34" w:hanging="34"/>
              <w:cnfStyle w:val="000000000000" w:firstRow="0" w:lastRow="0" w:firstColumn="0" w:lastColumn="0" w:oddVBand="0" w:evenVBand="0" w:oddHBand="0" w:evenHBand="0" w:firstRowFirstColumn="0" w:firstRowLastColumn="0" w:lastRowFirstColumn="0" w:lastRowLastColumn="0"/>
            </w:pPr>
            <w:r w:rsidRPr="00F66817">
              <w:t>Modular design supports future multilingual expansion and Explainable AI integration</w:t>
            </w:r>
          </w:p>
        </w:tc>
      </w:tr>
      <w:tr w:rsidR="00AD2416" w:rsidRPr="00F66817" w14:paraId="5019EC4D" w14:textId="77777777" w:rsidTr="00DD5D92">
        <w:trPr>
          <w:cnfStyle w:val="000000100000" w:firstRow="0" w:lastRow="0" w:firstColumn="0" w:lastColumn="0" w:oddVBand="0" w:evenVBand="0" w:oddHBand="1" w:evenHBand="0" w:firstRowFirstColumn="0" w:firstRowLastColumn="0" w:lastRowFirstColumn="0" w:lastRowLastColumn="0"/>
          <w:trHeight w:val="879"/>
        </w:trPr>
        <w:tc>
          <w:tcPr>
            <w:cnfStyle w:val="001000000000" w:firstRow="0" w:lastRow="0" w:firstColumn="1" w:lastColumn="0" w:oddVBand="0" w:evenVBand="0" w:oddHBand="0" w:evenHBand="0" w:firstRowFirstColumn="0" w:firstRowLastColumn="0" w:lastRowFirstColumn="0" w:lastRowLastColumn="0"/>
            <w:tcW w:w="0" w:type="auto"/>
            <w:hideMark/>
          </w:tcPr>
          <w:p w14:paraId="1CEA47E0" w14:textId="77777777" w:rsidR="00AD2416" w:rsidRPr="00F66817" w:rsidRDefault="00AD2416" w:rsidP="00DD5D92">
            <w:pPr>
              <w:ind w:left="34" w:hanging="34"/>
              <w:rPr>
                <w:b w:val="0"/>
                <w:bCs w:val="0"/>
              </w:rPr>
            </w:pPr>
            <w:r w:rsidRPr="00F66817">
              <w:rPr>
                <w:rStyle w:val="Strong"/>
                <w:b/>
                <w:bCs/>
              </w:rPr>
              <w:t>Practical Contribution</w:t>
            </w:r>
          </w:p>
        </w:tc>
        <w:tc>
          <w:tcPr>
            <w:tcW w:w="0" w:type="auto"/>
            <w:hideMark/>
          </w:tcPr>
          <w:p w14:paraId="62D42906" w14:textId="77777777" w:rsidR="00AD2416" w:rsidRPr="00F66817" w:rsidRDefault="00AD2416" w:rsidP="00DD5D92">
            <w:pPr>
              <w:ind w:left="34" w:hanging="34"/>
              <w:cnfStyle w:val="000000100000" w:firstRow="0" w:lastRow="0" w:firstColumn="0" w:lastColumn="0" w:oddVBand="0" w:evenVBand="0" w:oddHBand="1" w:evenHBand="0" w:firstRowFirstColumn="0" w:firstRowLastColumn="0" w:lastRowFirstColumn="0" w:lastRowLastColumn="0"/>
            </w:pPr>
            <w:r w:rsidRPr="00F66817">
              <w:t>Primarily focuses on benchmarking or literature surveys</w:t>
            </w:r>
          </w:p>
        </w:tc>
        <w:tc>
          <w:tcPr>
            <w:tcW w:w="0" w:type="auto"/>
            <w:hideMark/>
          </w:tcPr>
          <w:p w14:paraId="0036C46B" w14:textId="77777777" w:rsidR="00AD2416" w:rsidRPr="00F66817" w:rsidRDefault="00AD2416" w:rsidP="00DD5D92">
            <w:pPr>
              <w:ind w:left="34" w:hanging="34"/>
              <w:cnfStyle w:val="000000100000" w:firstRow="0" w:lastRow="0" w:firstColumn="0" w:lastColumn="0" w:oddVBand="0" w:evenVBand="0" w:oddHBand="1" w:evenHBand="0" w:firstRowFirstColumn="0" w:firstRowLastColumn="0" w:lastRowFirstColumn="0" w:lastRowLastColumn="0"/>
            </w:pPr>
            <w:r w:rsidRPr="00F66817">
              <w:t>Provides an implementable hate speech detection framework ready for future real-world deployment</w:t>
            </w:r>
          </w:p>
        </w:tc>
      </w:tr>
    </w:tbl>
    <w:p w14:paraId="276EA9F0" w14:textId="38F2332C" w:rsidR="00702789" w:rsidRPr="00F66817" w:rsidRDefault="006576E5" w:rsidP="002D0A9B">
      <w:pPr>
        <w:spacing w:before="100" w:beforeAutospacing="1" w:after="100" w:afterAutospacing="1"/>
        <w:ind w:left="-993" w:right="-999"/>
        <w:rPr>
          <w:b/>
          <w:bCs/>
          <w:color w:val="5B9BD5" w:themeColor="accent1"/>
          <w:lang w:eastAsia="en-IN"/>
        </w:rPr>
      </w:pPr>
      <w:r w:rsidRPr="00F66817">
        <w:rPr>
          <w:b/>
          <w:bCs/>
          <w:color w:val="5B9BD5" w:themeColor="accent1"/>
          <w:lang w:eastAsia="en-IN"/>
        </w:rPr>
        <w:t>Table 2.3 Comparative Analysis of Existing Solutions and Proposed System</w:t>
      </w:r>
    </w:p>
    <w:tbl>
      <w:tblPr>
        <w:tblStyle w:val="GridTable4-Accent4"/>
        <w:tblW w:w="9776" w:type="dxa"/>
        <w:tblInd w:w="-572" w:type="dxa"/>
        <w:tblLook w:val="04A0" w:firstRow="1" w:lastRow="0" w:firstColumn="1" w:lastColumn="0" w:noHBand="0" w:noVBand="1"/>
      </w:tblPr>
      <w:tblGrid>
        <w:gridCol w:w="1895"/>
        <w:gridCol w:w="1404"/>
        <w:gridCol w:w="1220"/>
        <w:gridCol w:w="2189"/>
        <w:gridCol w:w="3068"/>
      </w:tblGrid>
      <w:tr w:rsidR="006576E5" w:rsidRPr="00F66817" w14:paraId="1D3B7451" w14:textId="77777777" w:rsidTr="00657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84F04" w14:textId="77777777" w:rsidR="006576E5" w:rsidRPr="00F66817" w:rsidRDefault="006576E5">
            <w:pPr>
              <w:jc w:val="center"/>
              <w:rPr>
                <w:b w:val="0"/>
                <w:bCs w:val="0"/>
              </w:rPr>
            </w:pPr>
            <w:r w:rsidRPr="00F66817">
              <w:rPr>
                <w:rStyle w:val="Strong"/>
                <w:b/>
                <w:bCs/>
              </w:rPr>
              <w:t>Comparison Parameter</w:t>
            </w:r>
          </w:p>
        </w:tc>
        <w:tc>
          <w:tcPr>
            <w:tcW w:w="0" w:type="auto"/>
            <w:hideMark/>
          </w:tcPr>
          <w:p w14:paraId="47DC0746" w14:textId="77777777" w:rsidR="006576E5" w:rsidRPr="00F66817" w:rsidRDefault="006576E5">
            <w:pPr>
              <w:jc w:val="center"/>
              <w:cnfStyle w:val="100000000000" w:firstRow="1" w:lastRow="0" w:firstColumn="0" w:lastColumn="0" w:oddVBand="0" w:evenVBand="0" w:oddHBand="0" w:evenHBand="0" w:firstRowFirstColumn="0" w:firstRowLastColumn="0" w:lastRowFirstColumn="0" w:lastRowLastColumn="0"/>
              <w:rPr>
                <w:b w:val="0"/>
                <w:bCs w:val="0"/>
              </w:rPr>
            </w:pPr>
            <w:r w:rsidRPr="00F66817">
              <w:rPr>
                <w:rStyle w:val="Strong"/>
                <w:b/>
                <w:bCs/>
              </w:rPr>
              <w:t>Traditional ML Models</w:t>
            </w:r>
          </w:p>
        </w:tc>
        <w:tc>
          <w:tcPr>
            <w:tcW w:w="0" w:type="auto"/>
            <w:hideMark/>
          </w:tcPr>
          <w:p w14:paraId="5F0FD275" w14:textId="77777777" w:rsidR="006576E5" w:rsidRPr="00F66817" w:rsidRDefault="006576E5">
            <w:pPr>
              <w:jc w:val="center"/>
              <w:cnfStyle w:val="100000000000" w:firstRow="1" w:lastRow="0" w:firstColumn="0" w:lastColumn="0" w:oddVBand="0" w:evenVBand="0" w:oddHBand="0" w:evenHBand="0" w:firstRowFirstColumn="0" w:firstRowLastColumn="0" w:lastRowFirstColumn="0" w:lastRowLastColumn="0"/>
              <w:rPr>
                <w:b w:val="0"/>
                <w:bCs w:val="0"/>
              </w:rPr>
            </w:pPr>
            <w:r w:rsidRPr="00F66817">
              <w:rPr>
                <w:rStyle w:val="Strong"/>
                <w:b/>
                <w:bCs/>
              </w:rPr>
              <w:t>Deep Learning Models</w:t>
            </w:r>
          </w:p>
        </w:tc>
        <w:tc>
          <w:tcPr>
            <w:tcW w:w="0" w:type="auto"/>
            <w:hideMark/>
          </w:tcPr>
          <w:p w14:paraId="7D09BE06" w14:textId="77777777" w:rsidR="006576E5" w:rsidRPr="00F66817" w:rsidRDefault="006576E5">
            <w:pPr>
              <w:jc w:val="center"/>
              <w:cnfStyle w:val="100000000000" w:firstRow="1" w:lastRow="0" w:firstColumn="0" w:lastColumn="0" w:oddVBand="0" w:evenVBand="0" w:oddHBand="0" w:evenHBand="0" w:firstRowFirstColumn="0" w:firstRowLastColumn="0" w:lastRowFirstColumn="0" w:lastRowLastColumn="0"/>
              <w:rPr>
                <w:b w:val="0"/>
                <w:bCs w:val="0"/>
              </w:rPr>
            </w:pPr>
            <w:r w:rsidRPr="00F66817">
              <w:rPr>
                <w:rStyle w:val="Strong"/>
                <w:b/>
                <w:bCs/>
              </w:rPr>
              <w:t>Recent Transformer/LLM Research</w:t>
            </w:r>
          </w:p>
        </w:tc>
        <w:tc>
          <w:tcPr>
            <w:tcW w:w="3068" w:type="dxa"/>
            <w:hideMark/>
          </w:tcPr>
          <w:p w14:paraId="79CBDF1E" w14:textId="77777777" w:rsidR="006576E5" w:rsidRPr="00F66817" w:rsidRDefault="006576E5">
            <w:pPr>
              <w:jc w:val="center"/>
              <w:cnfStyle w:val="100000000000" w:firstRow="1" w:lastRow="0" w:firstColumn="0" w:lastColumn="0" w:oddVBand="0" w:evenVBand="0" w:oddHBand="0" w:evenHBand="0" w:firstRowFirstColumn="0" w:firstRowLastColumn="0" w:lastRowFirstColumn="0" w:lastRowLastColumn="0"/>
              <w:rPr>
                <w:b w:val="0"/>
                <w:bCs w:val="0"/>
              </w:rPr>
            </w:pPr>
            <w:r w:rsidRPr="00F66817">
              <w:rPr>
                <w:rStyle w:val="Strong"/>
                <w:b/>
                <w:bCs/>
              </w:rPr>
              <w:t>Proposed XLM-</w:t>
            </w:r>
            <w:proofErr w:type="spellStart"/>
            <w:r w:rsidRPr="00F66817">
              <w:rPr>
                <w:rStyle w:val="Strong"/>
                <w:b/>
                <w:bCs/>
              </w:rPr>
              <w:t>RoBERTa</w:t>
            </w:r>
            <w:proofErr w:type="spellEnd"/>
            <w:r w:rsidRPr="00F66817">
              <w:rPr>
                <w:rStyle w:val="Strong"/>
                <w:b/>
                <w:bCs/>
              </w:rPr>
              <w:t xml:space="preserve"> System</w:t>
            </w:r>
          </w:p>
        </w:tc>
      </w:tr>
      <w:tr w:rsidR="006576E5" w:rsidRPr="00F66817" w14:paraId="0156035A" w14:textId="77777777" w:rsidTr="006576E5">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0" w:type="auto"/>
            <w:hideMark/>
          </w:tcPr>
          <w:p w14:paraId="0CEA08FE" w14:textId="77777777" w:rsidR="006576E5" w:rsidRPr="00F66817" w:rsidRDefault="006576E5">
            <w:pPr>
              <w:rPr>
                <w:b w:val="0"/>
                <w:bCs w:val="0"/>
              </w:rPr>
            </w:pPr>
            <w:r w:rsidRPr="00F66817">
              <w:t>Context Understanding</w:t>
            </w:r>
          </w:p>
        </w:tc>
        <w:tc>
          <w:tcPr>
            <w:tcW w:w="0" w:type="auto"/>
            <w:hideMark/>
          </w:tcPr>
          <w:p w14:paraId="0967A948"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Low</w:t>
            </w:r>
          </w:p>
        </w:tc>
        <w:tc>
          <w:tcPr>
            <w:tcW w:w="0" w:type="auto"/>
            <w:hideMark/>
          </w:tcPr>
          <w:p w14:paraId="68D5DAB0"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Moderate</w:t>
            </w:r>
          </w:p>
        </w:tc>
        <w:tc>
          <w:tcPr>
            <w:tcW w:w="0" w:type="auto"/>
            <w:hideMark/>
          </w:tcPr>
          <w:p w14:paraId="6F33803B"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High</w:t>
            </w:r>
          </w:p>
        </w:tc>
        <w:tc>
          <w:tcPr>
            <w:tcW w:w="3068" w:type="dxa"/>
            <w:hideMark/>
          </w:tcPr>
          <w:p w14:paraId="25CB3FA9"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rPr>
                <w:rStyle w:val="Strong"/>
              </w:rPr>
              <w:t>High with context-preserving preprocessing</w:t>
            </w:r>
          </w:p>
        </w:tc>
      </w:tr>
      <w:tr w:rsidR="006576E5" w:rsidRPr="00F66817" w14:paraId="40423290" w14:textId="77777777" w:rsidTr="006576E5">
        <w:trPr>
          <w:trHeight w:val="988"/>
        </w:trPr>
        <w:tc>
          <w:tcPr>
            <w:cnfStyle w:val="001000000000" w:firstRow="0" w:lastRow="0" w:firstColumn="1" w:lastColumn="0" w:oddVBand="0" w:evenVBand="0" w:oddHBand="0" w:evenHBand="0" w:firstRowFirstColumn="0" w:firstRowLastColumn="0" w:lastRowFirstColumn="0" w:lastRowLastColumn="0"/>
            <w:tcW w:w="0" w:type="auto"/>
            <w:hideMark/>
          </w:tcPr>
          <w:p w14:paraId="5BCB35B6" w14:textId="77777777" w:rsidR="006576E5" w:rsidRPr="00F66817" w:rsidRDefault="006576E5">
            <w:r w:rsidRPr="00F66817">
              <w:t>Semantic Relationship Learning</w:t>
            </w:r>
          </w:p>
        </w:tc>
        <w:tc>
          <w:tcPr>
            <w:tcW w:w="0" w:type="auto"/>
            <w:hideMark/>
          </w:tcPr>
          <w:p w14:paraId="1DD872CB"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Limited</w:t>
            </w:r>
          </w:p>
        </w:tc>
        <w:tc>
          <w:tcPr>
            <w:tcW w:w="0" w:type="auto"/>
            <w:hideMark/>
          </w:tcPr>
          <w:p w14:paraId="13B8955D"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Moderate</w:t>
            </w:r>
          </w:p>
        </w:tc>
        <w:tc>
          <w:tcPr>
            <w:tcW w:w="0" w:type="auto"/>
            <w:hideMark/>
          </w:tcPr>
          <w:p w14:paraId="2B46CC6E"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High</w:t>
            </w:r>
          </w:p>
        </w:tc>
        <w:tc>
          <w:tcPr>
            <w:tcW w:w="3068" w:type="dxa"/>
            <w:hideMark/>
          </w:tcPr>
          <w:p w14:paraId="561D61EA"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rPr>
                <w:rStyle w:val="Strong"/>
              </w:rPr>
              <w:t>High through XLM-</w:t>
            </w:r>
            <w:proofErr w:type="spellStart"/>
            <w:r w:rsidRPr="00F66817">
              <w:rPr>
                <w:rStyle w:val="Strong"/>
              </w:rPr>
              <w:t>RoBERTa</w:t>
            </w:r>
            <w:proofErr w:type="spellEnd"/>
            <w:r w:rsidRPr="00F66817">
              <w:rPr>
                <w:rStyle w:val="Strong"/>
              </w:rPr>
              <w:t xml:space="preserve"> contextual embeddings</w:t>
            </w:r>
          </w:p>
        </w:tc>
      </w:tr>
      <w:tr w:rsidR="006576E5" w:rsidRPr="00F66817" w14:paraId="12FD9287" w14:textId="77777777" w:rsidTr="006576E5">
        <w:trPr>
          <w:cnfStyle w:val="000000100000" w:firstRow="0" w:lastRow="0" w:firstColumn="0" w:lastColumn="0" w:oddVBand="0" w:evenVBand="0" w:oddHBand="1" w:evenHBand="0" w:firstRowFirstColumn="0" w:firstRowLastColumn="0" w:lastRowFirstColumn="0" w:lastRowLastColumn="0"/>
          <w:trHeight w:val="988"/>
        </w:trPr>
        <w:tc>
          <w:tcPr>
            <w:cnfStyle w:val="001000000000" w:firstRow="0" w:lastRow="0" w:firstColumn="1" w:lastColumn="0" w:oddVBand="0" w:evenVBand="0" w:oddHBand="0" w:evenHBand="0" w:firstRowFirstColumn="0" w:firstRowLastColumn="0" w:lastRowFirstColumn="0" w:lastRowLastColumn="0"/>
            <w:tcW w:w="0" w:type="auto"/>
            <w:hideMark/>
          </w:tcPr>
          <w:p w14:paraId="469A8F03" w14:textId="77777777" w:rsidR="006576E5" w:rsidRPr="00F66817" w:rsidRDefault="006576E5">
            <w:r w:rsidRPr="00F66817">
              <w:t>Handcrafted Feature Engineering</w:t>
            </w:r>
          </w:p>
        </w:tc>
        <w:tc>
          <w:tcPr>
            <w:tcW w:w="0" w:type="auto"/>
            <w:hideMark/>
          </w:tcPr>
          <w:p w14:paraId="326D319E"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Required</w:t>
            </w:r>
          </w:p>
        </w:tc>
        <w:tc>
          <w:tcPr>
            <w:tcW w:w="0" w:type="auto"/>
            <w:hideMark/>
          </w:tcPr>
          <w:p w14:paraId="221557D6"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Not Required</w:t>
            </w:r>
          </w:p>
        </w:tc>
        <w:tc>
          <w:tcPr>
            <w:tcW w:w="0" w:type="auto"/>
            <w:hideMark/>
          </w:tcPr>
          <w:p w14:paraId="27D773A0"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Not Required</w:t>
            </w:r>
          </w:p>
        </w:tc>
        <w:tc>
          <w:tcPr>
            <w:tcW w:w="3068" w:type="dxa"/>
            <w:hideMark/>
          </w:tcPr>
          <w:p w14:paraId="0F7B9486"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rPr>
                <w:rStyle w:val="Strong"/>
              </w:rPr>
              <w:t>Not Required</w:t>
            </w:r>
          </w:p>
        </w:tc>
      </w:tr>
      <w:tr w:rsidR="006576E5" w:rsidRPr="00F66817" w14:paraId="17220549" w14:textId="77777777" w:rsidTr="006576E5">
        <w:tc>
          <w:tcPr>
            <w:cnfStyle w:val="001000000000" w:firstRow="0" w:lastRow="0" w:firstColumn="1" w:lastColumn="0" w:oddVBand="0" w:evenVBand="0" w:oddHBand="0" w:evenHBand="0" w:firstRowFirstColumn="0" w:firstRowLastColumn="0" w:lastRowFirstColumn="0" w:lastRowLastColumn="0"/>
            <w:tcW w:w="0" w:type="auto"/>
            <w:hideMark/>
          </w:tcPr>
          <w:p w14:paraId="24EB0136" w14:textId="77777777" w:rsidR="006576E5" w:rsidRPr="00F66817" w:rsidRDefault="006576E5">
            <w:r w:rsidRPr="00F66817">
              <w:t>Preservation of Emojis, Hashtags &amp; Punctuation</w:t>
            </w:r>
          </w:p>
        </w:tc>
        <w:tc>
          <w:tcPr>
            <w:tcW w:w="0" w:type="auto"/>
            <w:hideMark/>
          </w:tcPr>
          <w:p w14:paraId="669A48FC"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Usually Removed</w:t>
            </w:r>
          </w:p>
        </w:tc>
        <w:tc>
          <w:tcPr>
            <w:tcW w:w="0" w:type="auto"/>
            <w:hideMark/>
          </w:tcPr>
          <w:p w14:paraId="47EED99E"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Partially Preserved</w:t>
            </w:r>
          </w:p>
        </w:tc>
        <w:tc>
          <w:tcPr>
            <w:tcW w:w="0" w:type="auto"/>
            <w:hideMark/>
          </w:tcPr>
          <w:p w14:paraId="311F55B8"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Varies across studies</w:t>
            </w:r>
          </w:p>
        </w:tc>
        <w:tc>
          <w:tcPr>
            <w:tcW w:w="3068" w:type="dxa"/>
            <w:hideMark/>
          </w:tcPr>
          <w:p w14:paraId="1A284D16"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rPr>
                <w:rStyle w:val="Strong"/>
              </w:rPr>
              <w:t>Explicitly Preserved to retain contextual information</w:t>
            </w:r>
          </w:p>
        </w:tc>
      </w:tr>
      <w:tr w:rsidR="006576E5" w:rsidRPr="00F66817" w14:paraId="63837023" w14:textId="77777777" w:rsidTr="00657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16F27" w14:textId="77777777" w:rsidR="006576E5" w:rsidRPr="00F66817" w:rsidRDefault="006576E5">
            <w:r w:rsidRPr="00F66817">
              <w:t>Binary Hate Speech Classification</w:t>
            </w:r>
          </w:p>
        </w:tc>
        <w:tc>
          <w:tcPr>
            <w:tcW w:w="0" w:type="auto"/>
            <w:hideMark/>
          </w:tcPr>
          <w:p w14:paraId="7681F665"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Supported</w:t>
            </w:r>
          </w:p>
        </w:tc>
        <w:tc>
          <w:tcPr>
            <w:tcW w:w="0" w:type="auto"/>
            <w:hideMark/>
          </w:tcPr>
          <w:p w14:paraId="72D6689D"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Supported</w:t>
            </w:r>
          </w:p>
        </w:tc>
        <w:tc>
          <w:tcPr>
            <w:tcW w:w="0" w:type="auto"/>
            <w:hideMark/>
          </w:tcPr>
          <w:p w14:paraId="26784CD7"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Supported</w:t>
            </w:r>
          </w:p>
        </w:tc>
        <w:tc>
          <w:tcPr>
            <w:tcW w:w="3068" w:type="dxa"/>
            <w:hideMark/>
          </w:tcPr>
          <w:p w14:paraId="7028AD0B"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rPr>
                <w:rStyle w:val="Strong"/>
              </w:rPr>
              <w:t>Optimized for binary classification</w:t>
            </w:r>
          </w:p>
        </w:tc>
      </w:tr>
      <w:tr w:rsidR="006576E5" w:rsidRPr="00F66817" w14:paraId="62048AFE" w14:textId="77777777" w:rsidTr="006576E5">
        <w:trPr>
          <w:trHeight w:val="1144"/>
        </w:trPr>
        <w:tc>
          <w:tcPr>
            <w:cnfStyle w:val="001000000000" w:firstRow="0" w:lastRow="0" w:firstColumn="1" w:lastColumn="0" w:oddVBand="0" w:evenVBand="0" w:oddHBand="0" w:evenHBand="0" w:firstRowFirstColumn="0" w:firstRowLastColumn="0" w:lastRowFirstColumn="0" w:lastRowLastColumn="0"/>
            <w:tcW w:w="0" w:type="auto"/>
            <w:hideMark/>
          </w:tcPr>
          <w:p w14:paraId="4471D358" w14:textId="77777777" w:rsidR="006576E5" w:rsidRPr="00F66817" w:rsidRDefault="006576E5">
            <w:r w:rsidRPr="00F66817">
              <w:lastRenderedPageBreak/>
              <w:t>Fine-Tuning of Pre-trained Transformer</w:t>
            </w:r>
          </w:p>
        </w:tc>
        <w:tc>
          <w:tcPr>
            <w:tcW w:w="0" w:type="auto"/>
            <w:hideMark/>
          </w:tcPr>
          <w:p w14:paraId="5DC5AEA2"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Not Available</w:t>
            </w:r>
          </w:p>
        </w:tc>
        <w:tc>
          <w:tcPr>
            <w:tcW w:w="0" w:type="auto"/>
            <w:hideMark/>
          </w:tcPr>
          <w:p w14:paraId="03C96AA0"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Limited</w:t>
            </w:r>
          </w:p>
        </w:tc>
        <w:tc>
          <w:tcPr>
            <w:tcW w:w="0" w:type="auto"/>
            <w:hideMark/>
          </w:tcPr>
          <w:p w14:paraId="610C3392"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Available</w:t>
            </w:r>
          </w:p>
        </w:tc>
        <w:tc>
          <w:tcPr>
            <w:tcW w:w="3068" w:type="dxa"/>
            <w:hideMark/>
          </w:tcPr>
          <w:p w14:paraId="2C2351C4"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rPr>
                <w:rStyle w:val="Strong"/>
              </w:rPr>
              <w:t>Fine-tuned XLM-</w:t>
            </w:r>
            <w:proofErr w:type="spellStart"/>
            <w:r w:rsidRPr="00F66817">
              <w:rPr>
                <w:rStyle w:val="Strong"/>
              </w:rPr>
              <w:t>RoBERTa</w:t>
            </w:r>
            <w:proofErr w:type="spellEnd"/>
            <w:r w:rsidRPr="00F66817">
              <w:rPr>
                <w:rStyle w:val="Strong"/>
              </w:rPr>
              <w:t xml:space="preserve"> specifically for hate speech detection</w:t>
            </w:r>
          </w:p>
        </w:tc>
      </w:tr>
      <w:tr w:rsidR="006576E5" w:rsidRPr="00F66817" w14:paraId="7CA437A2" w14:textId="77777777" w:rsidTr="006576E5">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0" w:type="auto"/>
            <w:hideMark/>
          </w:tcPr>
          <w:p w14:paraId="6355145A" w14:textId="77777777" w:rsidR="006576E5" w:rsidRPr="00F66817" w:rsidRDefault="006576E5">
            <w:r w:rsidRPr="00F66817">
              <w:t>Computational Efficiency</w:t>
            </w:r>
          </w:p>
        </w:tc>
        <w:tc>
          <w:tcPr>
            <w:tcW w:w="0" w:type="auto"/>
            <w:hideMark/>
          </w:tcPr>
          <w:p w14:paraId="51FAB7FB"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High</w:t>
            </w:r>
          </w:p>
        </w:tc>
        <w:tc>
          <w:tcPr>
            <w:tcW w:w="0" w:type="auto"/>
            <w:hideMark/>
          </w:tcPr>
          <w:p w14:paraId="1A70F89E"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Moderate</w:t>
            </w:r>
          </w:p>
        </w:tc>
        <w:tc>
          <w:tcPr>
            <w:tcW w:w="0" w:type="auto"/>
            <w:hideMark/>
          </w:tcPr>
          <w:p w14:paraId="7AFE9678"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LLMs require high computational resources</w:t>
            </w:r>
          </w:p>
        </w:tc>
        <w:tc>
          <w:tcPr>
            <w:tcW w:w="3068" w:type="dxa"/>
            <w:hideMark/>
          </w:tcPr>
          <w:p w14:paraId="13DF67F7"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rPr>
                <w:rStyle w:val="Strong"/>
              </w:rPr>
              <w:t>Balanced accuracy with efficient transformer fine-tuning</w:t>
            </w:r>
          </w:p>
        </w:tc>
      </w:tr>
      <w:tr w:rsidR="006576E5" w:rsidRPr="00F66817" w14:paraId="365D1B99" w14:textId="77777777" w:rsidTr="006576E5">
        <w:trPr>
          <w:trHeight w:val="1267"/>
        </w:trPr>
        <w:tc>
          <w:tcPr>
            <w:cnfStyle w:val="001000000000" w:firstRow="0" w:lastRow="0" w:firstColumn="1" w:lastColumn="0" w:oddVBand="0" w:evenVBand="0" w:oddHBand="0" w:evenHBand="0" w:firstRowFirstColumn="0" w:firstRowLastColumn="0" w:lastRowFirstColumn="0" w:lastRowLastColumn="0"/>
            <w:tcW w:w="0" w:type="auto"/>
            <w:hideMark/>
          </w:tcPr>
          <w:p w14:paraId="42F737F0" w14:textId="77777777" w:rsidR="006576E5" w:rsidRPr="00F66817" w:rsidRDefault="006576E5">
            <w:r w:rsidRPr="00F66817">
              <w:t>Evaluation Strategy</w:t>
            </w:r>
          </w:p>
        </w:tc>
        <w:tc>
          <w:tcPr>
            <w:tcW w:w="0" w:type="auto"/>
            <w:hideMark/>
          </w:tcPr>
          <w:p w14:paraId="2129D638"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Limited Metrics</w:t>
            </w:r>
          </w:p>
        </w:tc>
        <w:tc>
          <w:tcPr>
            <w:tcW w:w="0" w:type="auto"/>
            <w:hideMark/>
          </w:tcPr>
          <w:p w14:paraId="5D0BE8A0"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Standard Metrics</w:t>
            </w:r>
          </w:p>
        </w:tc>
        <w:tc>
          <w:tcPr>
            <w:tcW w:w="0" w:type="auto"/>
            <w:hideMark/>
          </w:tcPr>
          <w:p w14:paraId="2CE82A80"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Standard Benchmark Evaluation</w:t>
            </w:r>
          </w:p>
        </w:tc>
        <w:tc>
          <w:tcPr>
            <w:tcW w:w="3068" w:type="dxa"/>
            <w:hideMark/>
          </w:tcPr>
          <w:p w14:paraId="61B34B50"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rPr>
                <w:rStyle w:val="Strong"/>
              </w:rPr>
              <w:t>Accuracy, Precision, Recall, F1-Score, ROC Curve, Precision–Recall Curve, Confusion Matrix</w:t>
            </w:r>
          </w:p>
        </w:tc>
      </w:tr>
      <w:tr w:rsidR="006576E5" w:rsidRPr="00F66817" w14:paraId="1BE4C76B" w14:textId="77777777" w:rsidTr="006576E5">
        <w:trPr>
          <w:cnfStyle w:val="000000100000" w:firstRow="0" w:lastRow="0" w:firstColumn="0" w:lastColumn="0" w:oddVBand="0" w:evenVBand="0" w:oddHBand="1" w:evenHBand="0" w:firstRowFirstColumn="0" w:firstRowLastColumn="0" w:lastRowFirstColumn="0" w:lastRowLastColumn="0"/>
          <w:trHeight w:val="986"/>
        </w:trPr>
        <w:tc>
          <w:tcPr>
            <w:cnfStyle w:val="001000000000" w:firstRow="0" w:lastRow="0" w:firstColumn="1" w:lastColumn="0" w:oddVBand="0" w:evenVBand="0" w:oddHBand="0" w:evenHBand="0" w:firstRowFirstColumn="0" w:firstRowLastColumn="0" w:lastRowFirstColumn="0" w:lastRowLastColumn="0"/>
            <w:tcW w:w="0" w:type="auto"/>
            <w:hideMark/>
          </w:tcPr>
          <w:p w14:paraId="2CF886C3" w14:textId="77777777" w:rsidR="006576E5" w:rsidRPr="00F66817" w:rsidRDefault="006576E5">
            <w:r w:rsidRPr="00F66817">
              <w:t>Practical Implementation</w:t>
            </w:r>
          </w:p>
        </w:tc>
        <w:tc>
          <w:tcPr>
            <w:tcW w:w="0" w:type="auto"/>
            <w:hideMark/>
          </w:tcPr>
          <w:p w14:paraId="5556B9EF"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Mostly Research Models</w:t>
            </w:r>
          </w:p>
        </w:tc>
        <w:tc>
          <w:tcPr>
            <w:tcW w:w="0" w:type="auto"/>
            <w:hideMark/>
          </w:tcPr>
          <w:p w14:paraId="7B27F085"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Mostly Research Models</w:t>
            </w:r>
          </w:p>
        </w:tc>
        <w:tc>
          <w:tcPr>
            <w:tcW w:w="0" w:type="auto"/>
            <w:hideMark/>
          </w:tcPr>
          <w:p w14:paraId="46431155"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Mostly Benchmark Comparisons</w:t>
            </w:r>
          </w:p>
        </w:tc>
        <w:tc>
          <w:tcPr>
            <w:tcW w:w="3068" w:type="dxa"/>
            <w:hideMark/>
          </w:tcPr>
          <w:p w14:paraId="15FCBCD4"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rPr>
                <w:rStyle w:val="Strong"/>
              </w:rPr>
              <w:t>Complete implementation with modular architecture</w:t>
            </w:r>
          </w:p>
        </w:tc>
      </w:tr>
      <w:tr w:rsidR="006576E5" w:rsidRPr="00F66817" w14:paraId="70B92855" w14:textId="77777777" w:rsidTr="006576E5">
        <w:trPr>
          <w:trHeight w:val="972"/>
        </w:trPr>
        <w:tc>
          <w:tcPr>
            <w:cnfStyle w:val="001000000000" w:firstRow="0" w:lastRow="0" w:firstColumn="1" w:lastColumn="0" w:oddVBand="0" w:evenVBand="0" w:oddHBand="0" w:evenHBand="0" w:firstRowFirstColumn="0" w:firstRowLastColumn="0" w:lastRowFirstColumn="0" w:lastRowLastColumn="0"/>
            <w:tcW w:w="0" w:type="auto"/>
            <w:hideMark/>
          </w:tcPr>
          <w:p w14:paraId="32C30267" w14:textId="77777777" w:rsidR="006576E5" w:rsidRPr="00F66817" w:rsidRDefault="006576E5">
            <w:r w:rsidRPr="00F66817">
              <w:t>Deployment Readiness</w:t>
            </w:r>
          </w:p>
        </w:tc>
        <w:tc>
          <w:tcPr>
            <w:tcW w:w="0" w:type="auto"/>
            <w:hideMark/>
          </w:tcPr>
          <w:p w14:paraId="7E3FFB89"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Limited</w:t>
            </w:r>
          </w:p>
        </w:tc>
        <w:tc>
          <w:tcPr>
            <w:tcW w:w="0" w:type="auto"/>
            <w:hideMark/>
          </w:tcPr>
          <w:p w14:paraId="77A1B9F7"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Limited</w:t>
            </w:r>
          </w:p>
        </w:tc>
        <w:tc>
          <w:tcPr>
            <w:tcW w:w="0" w:type="auto"/>
            <w:hideMark/>
          </w:tcPr>
          <w:p w14:paraId="12683B09"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Mostly future work</w:t>
            </w:r>
          </w:p>
        </w:tc>
        <w:tc>
          <w:tcPr>
            <w:tcW w:w="3068" w:type="dxa"/>
            <w:hideMark/>
          </w:tcPr>
          <w:p w14:paraId="43AD76F3"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rPr>
                <w:rStyle w:val="Strong"/>
              </w:rPr>
              <w:t>Designed for future Chrome Extension integration</w:t>
            </w:r>
          </w:p>
        </w:tc>
      </w:tr>
      <w:tr w:rsidR="006576E5" w:rsidRPr="00F66817" w14:paraId="2990E15E" w14:textId="77777777" w:rsidTr="006576E5">
        <w:trPr>
          <w:cnfStyle w:val="000000100000" w:firstRow="0" w:lastRow="0" w:firstColumn="0" w:lastColumn="0" w:oddVBand="0" w:evenVBand="0" w:oddHBand="1" w:evenHBand="0" w:firstRowFirstColumn="0" w:firstRowLastColumn="0" w:lastRowFirstColumn="0" w:lastRowLastColumn="0"/>
          <w:trHeight w:val="1269"/>
        </w:trPr>
        <w:tc>
          <w:tcPr>
            <w:cnfStyle w:val="001000000000" w:firstRow="0" w:lastRow="0" w:firstColumn="1" w:lastColumn="0" w:oddVBand="0" w:evenVBand="0" w:oddHBand="0" w:evenHBand="0" w:firstRowFirstColumn="0" w:firstRowLastColumn="0" w:lastRowFirstColumn="0" w:lastRowLastColumn="0"/>
            <w:tcW w:w="0" w:type="auto"/>
            <w:hideMark/>
          </w:tcPr>
          <w:p w14:paraId="0A4D3FD7" w14:textId="77777777" w:rsidR="006576E5" w:rsidRPr="00F66817" w:rsidRDefault="006576E5">
            <w:r w:rsidRPr="00F66817">
              <w:t>Scalability</w:t>
            </w:r>
          </w:p>
        </w:tc>
        <w:tc>
          <w:tcPr>
            <w:tcW w:w="0" w:type="auto"/>
            <w:hideMark/>
          </w:tcPr>
          <w:p w14:paraId="5096D16E"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Limited</w:t>
            </w:r>
          </w:p>
        </w:tc>
        <w:tc>
          <w:tcPr>
            <w:tcW w:w="0" w:type="auto"/>
            <w:hideMark/>
          </w:tcPr>
          <w:p w14:paraId="44ED36E3"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Moderate</w:t>
            </w:r>
          </w:p>
        </w:tc>
        <w:tc>
          <w:tcPr>
            <w:tcW w:w="0" w:type="auto"/>
            <w:hideMark/>
          </w:tcPr>
          <w:p w14:paraId="5B5F78B5"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t>High but computationally expensive</w:t>
            </w:r>
          </w:p>
        </w:tc>
        <w:tc>
          <w:tcPr>
            <w:tcW w:w="3068" w:type="dxa"/>
            <w:hideMark/>
          </w:tcPr>
          <w:p w14:paraId="78A69436" w14:textId="77777777" w:rsidR="006576E5" w:rsidRPr="00F66817" w:rsidRDefault="006576E5">
            <w:pPr>
              <w:cnfStyle w:val="000000100000" w:firstRow="0" w:lastRow="0" w:firstColumn="0" w:lastColumn="0" w:oddVBand="0" w:evenVBand="0" w:oddHBand="1" w:evenHBand="0" w:firstRowFirstColumn="0" w:firstRowLastColumn="0" w:lastRowFirstColumn="0" w:lastRowLastColumn="0"/>
            </w:pPr>
            <w:r w:rsidRPr="00F66817">
              <w:rPr>
                <w:rStyle w:val="Strong"/>
              </w:rPr>
              <w:t>Modular architecture supporting future multilingual and Explainable AI extensions</w:t>
            </w:r>
          </w:p>
        </w:tc>
      </w:tr>
      <w:tr w:rsidR="006576E5" w:rsidRPr="00F66817" w14:paraId="5612EE17" w14:textId="77777777" w:rsidTr="006576E5">
        <w:trPr>
          <w:trHeight w:val="976"/>
        </w:trPr>
        <w:tc>
          <w:tcPr>
            <w:cnfStyle w:val="001000000000" w:firstRow="0" w:lastRow="0" w:firstColumn="1" w:lastColumn="0" w:oddVBand="0" w:evenVBand="0" w:oddHBand="0" w:evenHBand="0" w:firstRowFirstColumn="0" w:firstRowLastColumn="0" w:lastRowFirstColumn="0" w:lastRowLastColumn="0"/>
            <w:tcW w:w="0" w:type="auto"/>
            <w:hideMark/>
          </w:tcPr>
          <w:p w14:paraId="36228F77" w14:textId="77777777" w:rsidR="006576E5" w:rsidRPr="00F66817" w:rsidRDefault="006576E5">
            <w:r w:rsidRPr="00F66817">
              <w:t>Overall Contribution</w:t>
            </w:r>
          </w:p>
        </w:tc>
        <w:tc>
          <w:tcPr>
            <w:tcW w:w="0" w:type="auto"/>
            <w:hideMark/>
          </w:tcPr>
          <w:p w14:paraId="66E6AA89"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Baseline methods</w:t>
            </w:r>
          </w:p>
        </w:tc>
        <w:tc>
          <w:tcPr>
            <w:tcW w:w="0" w:type="auto"/>
            <w:hideMark/>
          </w:tcPr>
          <w:p w14:paraId="3A292F99"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Improved feature learning</w:t>
            </w:r>
          </w:p>
        </w:tc>
        <w:tc>
          <w:tcPr>
            <w:tcW w:w="0" w:type="auto"/>
            <w:hideMark/>
          </w:tcPr>
          <w:p w14:paraId="5913D4A6"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t>State-of-the-art research</w:t>
            </w:r>
          </w:p>
        </w:tc>
        <w:tc>
          <w:tcPr>
            <w:tcW w:w="3068" w:type="dxa"/>
            <w:hideMark/>
          </w:tcPr>
          <w:p w14:paraId="68D1DCDD" w14:textId="77777777" w:rsidR="006576E5" w:rsidRPr="00F66817" w:rsidRDefault="006576E5">
            <w:pPr>
              <w:cnfStyle w:val="000000000000" w:firstRow="0" w:lastRow="0" w:firstColumn="0" w:lastColumn="0" w:oddVBand="0" w:evenVBand="0" w:oddHBand="0" w:evenHBand="0" w:firstRowFirstColumn="0" w:firstRowLastColumn="0" w:lastRowFirstColumn="0" w:lastRowLastColumn="0"/>
            </w:pPr>
            <w:r w:rsidRPr="00F66817">
              <w:rPr>
                <w:rStyle w:val="Strong"/>
              </w:rPr>
              <w:t>Practical, efficient and deployment-oriented hate speech detection system</w:t>
            </w:r>
          </w:p>
        </w:tc>
      </w:tr>
    </w:tbl>
    <w:p w14:paraId="67B0DE5D" w14:textId="1778C5CA" w:rsidR="006576E5" w:rsidRPr="00F66817" w:rsidRDefault="007746E2" w:rsidP="002D0A9B">
      <w:pPr>
        <w:spacing w:before="100" w:beforeAutospacing="1" w:after="100" w:afterAutospacing="1"/>
        <w:ind w:left="-993" w:right="-999"/>
        <w:rPr>
          <w:b/>
          <w:bCs/>
          <w:color w:val="5B9BD5" w:themeColor="accent1"/>
          <w:lang w:eastAsia="en-IN"/>
        </w:rPr>
      </w:pPr>
      <w:r w:rsidRPr="00F66817">
        <w:rPr>
          <w:b/>
          <w:bCs/>
          <w:color w:val="5B9BD5" w:themeColor="accent1"/>
          <w:lang w:eastAsia="en-IN"/>
        </w:rPr>
        <w:t>Table 2.8 Comparison of Recent Research Papers with Proposed System</w:t>
      </w:r>
    </w:p>
    <w:tbl>
      <w:tblPr>
        <w:tblStyle w:val="GridTable5Dark-Accent5"/>
        <w:tblW w:w="9923" w:type="dxa"/>
        <w:tblInd w:w="-572" w:type="dxa"/>
        <w:tblLook w:val="04A0" w:firstRow="1" w:lastRow="0" w:firstColumn="1" w:lastColumn="0" w:noHBand="0" w:noVBand="1"/>
      </w:tblPr>
      <w:tblGrid>
        <w:gridCol w:w="636"/>
        <w:gridCol w:w="1758"/>
        <w:gridCol w:w="2090"/>
        <w:gridCol w:w="2050"/>
        <w:gridCol w:w="3389"/>
      </w:tblGrid>
      <w:tr w:rsidR="003365FF" w:rsidRPr="00F66817" w14:paraId="32B4EA00" w14:textId="77777777" w:rsidTr="00336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5F6BA" w14:textId="77777777" w:rsidR="003365FF" w:rsidRPr="00F66817" w:rsidRDefault="003365FF">
            <w:pPr>
              <w:jc w:val="center"/>
              <w:rPr>
                <w:b w:val="0"/>
                <w:bCs w:val="0"/>
              </w:rPr>
            </w:pPr>
            <w:r w:rsidRPr="00F66817">
              <w:rPr>
                <w:rStyle w:val="Strong"/>
                <w:b/>
                <w:bCs/>
              </w:rPr>
              <w:t>Ref.</w:t>
            </w:r>
          </w:p>
        </w:tc>
        <w:tc>
          <w:tcPr>
            <w:tcW w:w="0" w:type="auto"/>
            <w:hideMark/>
          </w:tcPr>
          <w:p w14:paraId="0F26FBEA" w14:textId="77777777" w:rsidR="003365FF" w:rsidRPr="00F66817" w:rsidRDefault="003365FF">
            <w:pPr>
              <w:jc w:val="center"/>
              <w:cnfStyle w:val="100000000000" w:firstRow="1" w:lastRow="0" w:firstColumn="0" w:lastColumn="0" w:oddVBand="0" w:evenVBand="0" w:oddHBand="0" w:evenHBand="0" w:firstRowFirstColumn="0" w:firstRowLastColumn="0" w:lastRowFirstColumn="0" w:lastRowLastColumn="0"/>
              <w:rPr>
                <w:b w:val="0"/>
                <w:bCs w:val="0"/>
              </w:rPr>
            </w:pPr>
            <w:r w:rsidRPr="00F66817">
              <w:rPr>
                <w:rStyle w:val="Strong"/>
                <w:b/>
                <w:bCs/>
              </w:rPr>
              <w:t>Research Focus</w:t>
            </w:r>
          </w:p>
        </w:tc>
        <w:tc>
          <w:tcPr>
            <w:tcW w:w="0" w:type="auto"/>
            <w:hideMark/>
          </w:tcPr>
          <w:p w14:paraId="659AF847" w14:textId="77777777" w:rsidR="003365FF" w:rsidRPr="00F66817" w:rsidRDefault="003365FF">
            <w:pPr>
              <w:jc w:val="center"/>
              <w:cnfStyle w:val="100000000000" w:firstRow="1" w:lastRow="0" w:firstColumn="0" w:lastColumn="0" w:oddVBand="0" w:evenVBand="0" w:oddHBand="0" w:evenHBand="0" w:firstRowFirstColumn="0" w:firstRowLastColumn="0" w:lastRowFirstColumn="0" w:lastRowLastColumn="0"/>
              <w:rPr>
                <w:b w:val="0"/>
                <w:bCs w:val="0"/>
              </w:rPr>
            </w:pPr>
            <w:r w:rsidRPr="00F66817">
              <w:rPr>
                <w:rStyle w:val="Strong"/>
                <w:b/>
                <w:bCs/>
              </w:rPr>
              <w:t>Key Contribution</w:t>
            </w:r>
          </w:p>
        </w:tc>
        <w:tc>
          <w:tcPr>
            <w:tcW w:w="0" w:type="auto"/>
            <w:hideMark/>
          </w:tcPr>
          <w:p w14:paraId="0533A572" w14:textId="77777777" w:rsidR="003365FF" w:rsidRPr="00F66817" w:rsidRDefault="003365FF">
            <w:pPr>
              <w:jc w:val="center"/>
              <w:cnfStyle w:val="100000000000" w:firstRow="1" w:lastRow="0" w:firstColumn="0" w:lastColumn="0" w:oddVBand="0" w:evenVBand="0" w:oddHBand="0" w:evenHBand="0" w:firstRowFirstColumn="0" w:firstRowLastColumn="0" w:lastRowFirstColumn="0" w:lastRowLastColumn="0"/>
              <w:rPr>
                <w:b w:val="0"/>
                <w:bCs w:val="0"/>
              </w:rPr>
            </w:pPr>
            <w:r w:rsidRPr="00F66817">
              <w:rPr>
                <w:rStyle w:val="Strong"/>
                <w:b/>
                <w:bCs/>
              </w:rPr>
              <w:t>Limitation</w:t>
            </w:r>
          </w:p>
        </w:tc>
        <w:tc>
          <w:tcPr>
            <w:tcW w:w="3389" w:type="dxa"/>
            <w:hideMark/>
          </w:tcPr>
          <w:p w14:paraId="295EBE3D" w14:textId="77777777" w:rsidR="003365FF" w:rsidRPr="00F66817" w:rsidRDefault="003365FF">
            <w:pPr>
              <w:jc w:val="center"/>
              <w:cnfStyle w:val="100000000000" w:firstRow="1" w:lastRow="0" w:firstColumn="0" w:lastColumn="0" w:oddVBand="0" w:evenVBand="0" w:oddHBand="0" w:evenHBand="0" w:firstRowFirstColumn="0" w:firstRowLastColumn="0" w:lastRowFirstColumn="0" w:lastRowLastColumn="0"/>
              <w:rPr>
                <w:b w:val="0"/>
                <w:bCs w:val="0"/>
              </w:rPr>
            </w:pPr>
            <w:r w:rsidRPr="00F66817">
              <w:rPr>
                <w:rStyle w:val="Strong"/>
                <w:b/>
                <w:bCs/>
              </w:rPr>
              <w:t>Improvement in Proposed System</w:t>
            </w:r>
          </w:p>
        </w:tc>
      </w:tr>
      <w:tr w:rsidR="003365FF" w:rsidRPr="00F66817" w14:paraId="719FF6A5" w14:textId="77777777" w:rsidTr="003365FF">
        <w:trPr>
          <w:cnfStyle w:val="000000100000" w:firstRow="0" w:lastRow="0" w:firstColumn="0" w:lastColumn="0" w:oddVBand="0" w:evenVBand="0" w:oddHBand="1" w:evenHBand="0" w:firstRowFirstColumn="0" w:firstRowLastColumn="0" w:lastRowFirstColumn="0" w:lastRowLastColumn="0"/>
          <w:trHeight w:val="1563"/>
        </w:trPr>
        <w:tc>
          <w:tcPr>
            <w:cnfStyle w:val="001000000000" w:firstRow="0" w:lastRow="0" w:firstColumn="1" w:lastColumn="0" w:oddVBand="0" w:evenVBand="0" w:oddHBand="0" w:evenHBand="0" w:firstRowFirstColumn="0" w:firstRowLastColumn="0" w:lastRowFirstColumn="0" w:lastRowLastColumn="0"/>
            <w:tcW w:w="0" w:type="auto"/>
            <w:hideMark/>
          </w:tcPr>
          <w:p w14:paraId="6181D28C" w14:textId="77777777" w:rsidR="003365FF" w:rsidRPr="00F66817" w:rsidRDefault="003365FF">
            <w:pPr>
              <w:rPr>
                <w:b w:val="0"/>
                <w:bCs w:val="0"/>
              </w:rPr>
            </w:pPr>
            <w:r w:rsidRPr="00F66817">
              <w:rPr>
                <w:rStyle w:val="Strong"/>
              </w:rPr>
              <w:t>[1]</w:t>
            </w:r>
          </w:p>
        </w:tc>
        <w:tc>
          <w:tcPr>
            <w:tcW w:w="0" w:type="auto"/>
            <w:hideMark/>
          </w:tcPr>
          <w:p w14:paraId="4C7728D0"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t>Multilingual Hate Speech Detection</w:t>
            </w:r>
          </w:p>
        </w:tc>
        <w:tc>
          <w:tcPr>
            <w:tcW w:w="0" w:type="auto"/>
            <w:hideMark/>
          </w:tcPr>
          <w:p w14:paraId="1265993E"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t xml:space="preserve">Reviews multilingual models and </w:t>
            </w:r>
            <w:proofErr w:type="spellStart"/>
            <w:r w:rsidRPr="00F66817">
              <w:t>counterspeech</w:t>
            </w:r>
            <w:proofErr w:type="spellEnd"/>
            <w:r w:rsidRPr="00F66817">
              <w:t xml:space="preserve"> generation</w:t>
            </w:r>
          </w:p>
        </w:tc>
        <w:tc>
          <w:tcPr>
            <w:tcW w:w="0" w:type="auto"/>
            <w:hideMark/>
          </w:tcPr>
          <w:p w14:paraId="5EB4A5A8"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t>Survey only; no implementation</w:t>
            </w:r>
          </w:p>
        </w:tc>
        <w:tc>
          <w:tcPr>
            <w:tcW w:w="3389" w:type="dxa"/>
            <w:hideMark/>
          </w:tcPr>
          <w:p w14:paraId="5343F878"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rPr>
                <w:rStyle w:val="Strong"/>
              </w:rPr>
              <w:t>Implements a complete transformer-based hate speech detection pipeline</w:t>
            </w:r>
          </w:p>
        </w:tc>
      </w:tr>
      <w:tr w:rsidR="003365FF" w:rsidRPr="00F66817" w14:paraId="2DA27253" w14:textId="77777777" w:rsidTr="003365FF">
        <w:trPr>
          <w:trHeight w:val="990"/>
        </w:trPr>
        <w:tc>
          <w:tcPr>
            <w:cnfStyle w:val="001000000000" w:firstRow="0" w:lastRow="0" w:firstColumn="1" w:lastColumn="0" w:oddVBand="0" w:evenVBand="0" w:oddHBand="0" w:evenHBand="0" w:firstRowFirstColumn="0" w:firstRowLastColumn="0" w:lastRowFirstColumn="0" w:lastRowLastColumn="0"/>
            <w:tcW w:w="0" w:type="auto"/>
            <w:hideMark/>
          </w:tcPr>
          <w:p w14:paraId="20C61D17" w14:textId="77777777" w:rsidR="003365FF" w:rsidRPr="00F66817" w:rsidRDefault="003365FF">
            <w:r w:rsidRPr="00F66817">
              <w:rPr>
                <w:rStyle w:val="Strong"/>
              </w:rPr>
              <w:t>[2]</w:t>
            </w:r>
          </w:p>
        </w:tc>
        <w:tc>
          <w:tcPr>
            <w:tcW w:w="0" w:type="auto"/>
            <w:hideMark/>
          </w:tcPr>
          <w:p w14:paraId="6B56CCA6" w14:textId="77777777" w:rsidR="003365FF" w:rsidRPr="00F66817" w:rsidRDefault="003365FF">
            <w:pPr>
              <w:cnfStyle w:val="000000000000" w:firstRow="0" w:lastRow="0" w:firstColumn="0" w:lastColumn="0" w:oddVBand="0" w:evenVBand="0" w:oddHBand="0" w:evenHBand="0" w:firstRowFirstColumn="0" w:firstRowLastColumn="0" w:lastRowFirstColumn="0" w:lastRowLastColumn="0"/>
            </w:pPr>
            <w:r w:rsidRPr="00F66817">
              <w:t>ML vs Transformers vs LLMs</w:t>
            </w:r>
          </w:p>
        </w:tc>
        <w:tc>
          <w:tcPr>
            <w:tcW w:w="0" w:type="auto"/>
            <w:hideMark/>
          </w:tcPr>
          <w:p w14:paraId="7BF5FF93" w14:textId="77777777" w:rsidR="003365FF" w:rsidRPr="00F66817" w:rsidRDefault="003365FF">
            <w:pPr>
              <w:cnfStyle w:val="000000000000" w:firstRow="0" w:lastRow="0" w:firstColumn="0" w:lastColumn="0" w:oddVBand="0" w:evenVBand="0" w:oddHBand="0" w:evenHBand="0" w:firstRowFirstColumn="0" w:firstRowLastColumn="0" w:lastRowFirstColumn="0" w:lastRowLastColumn="0"/>
            </w:pPr>
            <w:r w:rsidRPr="00F66817">
              <w:t>Compares different architectures</w:t>
            </w:r>
          </w:p>
        </w:tc>
        <w:tc>
          <w:tcPr>
            <w:tcW w:w="0" w:type="auto"/>
            <w:hideMark/>
          </w:tcPr>
          <w:p w14:paraId="275AB399" w14:textId="77777777" w:rsidR="003365FF" w:rsidRPr="00F66817" w:rsidRDefault="003365FF">
            <w:pPr>
              <w:cnfStyle w:val="000000000000" w:firstRow="0" w:lastRow="0" w:firstColumn="0" w:lastColumn="0" w:oddVBand="0" w:evenVBand="0" w:oddHBand="0" w:evenHBand="0" w:firstRowFirstColumn="0" w:firstRowLastColumn="0" w:lastRowFirstColumn="0" w:lastRowLastColumn="0"/>
            </w:pPr>
            <w:r w:rsidRPr="00F66817">
              <w:t>Focuses on benchmarking</w:t>
            </w:r>
          </w:p>
        </w:tc>
        <w:tc>
          <w:tcPr>
            <w:tcW w:w="3389" w:type="dxa"/>
            <w:hideMark/>
          </w:tcPr>
          <w:p w14:paraId="5DA8BE89" w14:textId="77777777" w:rsidR="003365FF" w:rsidRPr="00F66817" w:rsidRDefault="003365FF">
            <w:pPr>
              <w:cnfStyle w:val="000000000000" w:firstRow="0" w:lastRow="0" w:firstColumn="0" w:lastColumn="0" w:oddVBand="0" w:evenVBand="0" w:oddHBand="0" w:evenHBand="0" w:firstRowFirstColumn="0" w:firstRowLastColumn="0" w:lastRowFirstColumn="0" w:lastRowLastColumn="0"/>
            </w:pPr>
            <w:r w:rsidRPr="00F66817">
              <w:rPr>
                <w:rStyle w:val="Strong"/>
              </w:rPr>
              <w:t>Provides a deployable implementation using XLM-</w:t>
            </w:r>
            <w:proofErr w:type="spellStart"/>
            <w:r w:rsidRPr="00F66817">
              <w:rPr>
                <w:rStyle w:val="Strong"/>
              </w:rPr>
              <w:t>RoBERTa</w:t>
            </w:r>
            <w:proofErr w:type="spellEnd"/>
          </w:p>
        </w:tc>
      </w:tr>
      <w:tr w:rsidR="003365FF" w:rsidRPr="00F66817" w14:paraId="79813C90" w14:textId="77777777" w:rsidTr="003365FF">
        <w:trPr>
          <w:cnfStyle w:val="000000100000" w:firstRow="0" w:lastRow="0" w:firstColumn="0" w:lastColumn="0" w:oddVBand="0" w:evenVBand="0" w:oddHBand="1" w:evenHBand="0" w:firstRowFirstColumn="0" w:firstRowLastColumn="0" w:lastRowFirstColumn="0" w:lastRowLastColumn="0"/>
          <w:trHeight w:val="989"/>
        </w:trPr>
        <w:tc>
          <w:tcPr>
            <w:cnfStyle w:val="001000000000" w:firstRow="0" w:lastRow="0" w:firstColumn="1" w:lastColumn="0" w:oddVBand="0" w:evenVBand="0" w:oddHBand="0" w:evenHBand="0" w:firstRowFirstColumn="0" w:firstRowLastColumn="0" w:lastRowFirstColumn="0" w:lastRowLastColumn="0"/>
            <w:tcW w:w="0" w:type="auto"/>
            <w:hideMark/>
          </w:tcPr>
          <w:p w14:paraId="4C08AADA" w14:textId="77777777" w:rsidR="003365FF" w:rsidRPr="00F66817" w:rsidRDefault="003365FF">
            <w:r w:rsidRPr="00F66817">
              <w:rPr>
                <w:rStyle w:val="Strong"/>
              </w:rPr>
              <w:t>[3]</w:t>
            </w:r>
          </w:p>
        </w:tc>
        <w:tc>
          <w:tcPr>
            <w:tcW w:w="0" w:type="auto"/>
            <w:hideMark/>
          </w:tcPr>
          <w:p w14:paraId="038F38BA"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t>Explainable Hate Speech Detection</w:t>
            </w:r>
          </w:p>
        </w:tc>
        <w:tc>
          <w:tcPr>
            <w:tcW w:w="0" w:type="auto"/>
            <w:hideMark/>
          </w:tcPr>
          <w:p w14:paraId="287FEEA5"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t>Introduces explainability concepts</w:t>
            </w:r>
          </w:p>
        </w:tc>
        <w:tc>
          <w:tcPr>
            <w:tcW w:w="0" w:type="auto"/>
            <w:hideMark/>
          </w:tcPr>
          <w:p w14:paraId="4EF2F6D3"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t>Limited practical deployment</w:t>
            </w:r>
          </w:p>
        </w:tc>
        <w:tc>
          <w:tcPr>
            <w:tcW w:w="3389" w:type="dxa"/>
            <w:hideMark/>
          </w:tcPr>
          <w:p w14:paraId="59F3D00C"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rPr>
                <w:rStyle w:val="Strong"/>
              </w:rPr>
              <w:t>Provides a modular architecture that can integrate Explainable AI in future</w:t>
            </w:r>
          </w:p>
        </w:tc>
      </w:tr>
      <w:tr w:rsidR="003365FF" w:rsidRPr="00F66817" w14:paraId="39CAB7ED" w14:textId="77777777" w:rsidTr="003365FF">
        <w:tc>
          <w:tcPr>
            <w:cnfStyle w:val="001000000000" w:firstRow="0" w:lastRow="0" w:firstColumn="1" w:lastColumn="0" w:oddVBand="0" w:evenVBand="0" w:oddHBand="0" w:evenHBand="0" w:firstRowFirstColumn="0" w:firstRowLastColumn="0" w:lastRowFirstColumn="0" w:lastRowLastColumn="0"/>
            <w:tcW w:w="0" w:type="auto"/>
            <w:hideMark/>
          </w:tcPr>
          <w:p w14:paraId="6DFD6934" w14:textId="77777777" w:rsidR="003365FF" w:rsidRPr="00F66817" w:rsidRDefault="003365FF">
            <w:r w:rsidRPr="00F66817">
              <w:rPr>
                <w:rStyle w:val="Strong"/>
              </w:rPr>
              <w:lastRenderedPageBreak/>
              <w:t>[4]</w:t>
            </w:r>
          </w:p>
        </w:tc>
        <w:tc>
          <w:tcPr>
            <w:tcW w:w="0" w:type="auto"/>
            <w:hideMark/>
          </w:tcPr>
          <w:p w14:paraId="2DB9EAB3" w14:textId="77777777" w:rsidR="003365FF" w:rsidRPr="00F66817" w:rsidRDefault="003365FF">
            <w:pPr>
              <w:cnfStyle w:val="000000000000" w:firstRow="0" w:lastRow="0" w:firstColumn="0" w:lastColumn="0" w:oddVBand="0" w:evenVBand="0" w:oddHBand="0" w:evenHBand="0" w:firstRowFirstColumn="0" w:firstRowLastColumn="0" w:lastRowFirstColumn="0" w:lastRowLastColumn="0"/>
            </w:pPr>
            <w:r w:rsidRPr="00F66817">
              <w:t>Transformer Survey</w:t>
            </w:r>
          </w:p>
        </w:tc>
        <w:tc>
          <w:tcPr>
            <w:tcW w:w="0" w:type="auto"/>
            <w:hideMark/>
          </w:tcPr>
          <w:p w14:paraId="506DA3C7" w14:textId="77777777" w:rsidR="003365FF" w:rsidRPr="00F66817" w:rsidRDefault="003365FF">
            <w:pPr>
              <w:cnfStyle w:val="000000000000" w:firstRow="0" w:lastRow="0" w:firstColumn="0" w:lastColumn="0" w:oddVBand="0" w:evenVBand="0" w:oddHBand="0" w:evenHBand="0" w:firstRowFirstColumn="0" w:firstRowLastColumn="0" w:lastRowFirstColumn="0" w:lastRowLastColumn="0"/>
            </w:pPr>
            <w:r w:rsidRPr="00F66817">
              <w:t>Reviews efficient transformer architectures</w:t>
            </w:r>
          </w:p>
        </w:tc>
        <w:tc>
          <w:tcPr>
            <w:tcW w:w="0" w:type="auto"/>
            <w:hideMark/>
          </w:tcPr>
          <w:p w14:paraId="1930DF77" w14:textId="77777777" w:rsidR="003365FF" w:rsidRPr="00F66817" w:rsidRDefault="003365FF">
            <w:pPr>
              <w:cnfStyle w:val="000000000000" w:firstRow="0" w:lastRow="0" w:firstColumn="0" w:lastColumn="0" w:oddVBand="0" w:evenVBand="0" w:oddHBand="0" w:evenHBand="0" w:firstRowFirstColumn="0" w:firstRowLastColumn="0" w:lastRowFirstColumn="0" w:lastRowLastColumn="0"/>
            </w:pPr>
            <w:r w:rsidRPr="00F66817">
              <w:t>No practical implementation</w:t>
            </w:r>
          </w:p>
        </w:tc>
        <w:tc>
          <w:tcPr>
            <w:tcW w:w="3389" w:type="dxa"/>
            <w:hideMark/>
          </w:tcPr>
          <w:p w14:paraId="02F9875D" w14:textId="77777777" w:rsidR="003365FF" w:rsidRPr="00F66817" w:rsidRDefault="003365FF">
            <w:pPr>
              <w:cnfStyle w:val="000000000000" w:firstRow="0" w:lastRow="0" w:firstColumn="0" w:lastColumn="0" w:oddVBand="0" w:evenVBand="0" w:oddHBand="0" w:evenHBand="0" w:firstRowFirstColumn="0" w:firstRowLastColumn="0" w:lastRowFirstColumn="0" w:lastRowLastColumn="0"/>
            </w:pPr>
            <w:r w:rsidRPr="00F66817">
              <w:rPr>
                <w:rStyle w:val="Strong"/>
              </w:rPr>
              <w:t>Implements and fine-tunes XLM-</w:t>
            </w:r>
            <w:proofErr w:type="spellStart"/>
            <w:r w:rsidRPr="00F66817">
              <w:rPr>
                <w:rStyle w:val="Strong"/>
              </w:rPr>
              <w:t>RoBERTa</w:t>
            </w:r>
            <w:proofErr w:type="spellEnd"/>
            <w:r w:rsidRPr="00F66817">
              <w:rPr>
                <w:rStyle w:val="Strong"/>
              </w:rPr>
              <w:t xml:space="preserve"> on a real dataset</w:t>
            </w:r>
          </w:p>
        </w:tc>
      </w:tr>
      <w:tr w:rsidR="003365FF" w:rsidRPr="00F66817" w14:paraId="635A96FE" w14:textId="77777777" w:rsidTr="009161F1">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0" w:type="auto"/>
            <w:hideMark/>
          </w:tcPr>
          <w:p w14:paraId="30FEE155" w14:textId="77777777" w:rsidR="003365FF" w:rsidRPr="00F66817" w:rsidRDefault="003365FF">
            <w:r w:rsidRPr="00F66817">
              <w:rPr>
                <w:rStyle w:val="Strong"/>
              </w:rPr>
              <w:t>[5]</w:t>
            </w:r>
          </w:p>
        </w:tc>
        <w:tc>
          <w:tcPr>
            <w:tcW w:w="0" w:type="auto"/>
            <w:hideMark/>
          </w:tcPr>
          <w:p w14:paraId="3D174961"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t>Hate Speech Detection Survey</w:t>
            </w:r>
          </w:p>
        </w:tc>
        <w:tc>
          <w:tcPr>
            <w:tcW w:w="0" w:type="auto"/>
            <w:hideMark/>
          </w:tcPr>
          <w:p w14:paraId="4166DD5D"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t>Reviews NLP and social network approaches</w:t>
            </w:r>
          </w:p>
        </w:tc>
        <w:tc>
          <w:tcPr>
            <w:tcW w:w="0" w:type="auto"/>
            <w:hideMark/>
          </w:tcPr>
          <w:p w14:paraId="22470B6F"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t>Computational complexity</w:t>
            </w:r>
          </w:p>
        </w:tc>
        <w:tc>
          <w:tcPr>
            <w:tcW w:w="3389" w:type="dxa"/>
            <w:hideMark/>
          </w:tcPr>
          <w:p w14:paraId="1A8E6237"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rPr>
                <w:rStyle w:val="Strong"/>
              </w:rPr>
              <w:t>Provides a lightweight and efficient transformer solution</w:t>
            </w:r>
          </w:p>
        </w:tc>
      </w:tr>
      <w:tr w:rsidR="003365FF" w:rsidRPr="00F66817" w14:paraId="2B412E54" w14:textId="77777777" w:rsidTr="009161F1">
        <w:trPr>
          <w:trHeight w:val="983"/>
        </w:trPr>
        <w:tc>
          <w:tcPr>
            <w:cnfStyle w:val="001000000000" w:firstRow="0" w:lastRow="0" w:firstColumn="1" w:lastColumn="0" w:oddVBand="0" w:evenVBand="0" w:oddHBand="0" w:evenHBand="0" w:firstRowFirstColumn="0" w:firstRowLastColumn="0" w:lastRowFirstColumn="0" w:lastRowLastColumn="0"/>
            <w:tcW w:w="0" w:type="auto"/>
            <w:hideMark/>
          </w:tcPr>
          <w:p w14:paraId="255F8543" w14:textId="77777777" w:rsidR="003365FF" w:rsidRPr="00F66817" w:rsidRDefault="003365FF">
            <w:r w:rsidRPr="00F66817">
              <w:rPr>
                <w:rStyle w:val="Strong"/>
              </w:rPr>
              <w:t>[6]</w:t>
            </w:r>
          </w:p>
        </w:tc>
        <w:tc>
          <w:tcPr>
            <w:tcW w:w="0" w:type="auto"/>
            <w:hideMark/>
          </w:tcPr>
          <w:p w14:paraId="5C881FE6" w14:textId="77777777" w:rsidR="003365FF" w:rsidRPr="00F66817" w:rsidRDefault="003365FF">
            <w:pPr>
              <w:cnfStyle w:val="000000000000" w:firstRow="0" w:lastRow="0" w:firstColumn="0" w:lastColumn="0" w:oddVBand="0" w:evenVBand="0" w:oddHBand="0" w:evenHBand="0" w:firstRowFirstColumn="0" w:firstRowLastColumn="0" w:lastRowFirstColumn="0" w:lastRowLastColumn="0"/>
            </w:pPr>
            <w:r w:rsidRPr="00F66817">
              <w:t>Systematic Literature Review</w:t>
            </w:r>
          </w:p>
        </w:tc>
        <w:tc>
          <w:tcPr>
            <w:tcW w:w="0" w:type="auto"/>
            <w:hideMark/>
          </w:tcPr>
          <w:p w14:paraId="6D3C9C1C" w14:textId="77777777" w:rsidR="003365FF" w:rsidRPr="00F66817" w:rsidRDefault="003365FF">
            <w:pPr>
              <w:cnfStyle w:val="000000000000" w:firstRow="0" w:lastRow="0" w:firstColumn="0" w:lastColumn="0" w:oddVBand="0" w:evenVBand="0" w:oddHBand="0" w:evenHBand="0" w:firstRowFirstColumn="0" w:firstRowLastColumn="0" w:lastRowFirstColumn="0" w:lastRowLastColumn="0"/>
            </w:pPr>
            <w:r w:rsidRPr="00F66817">
              <w:t>Reviews complete NLP pipeline</w:t>
            </w:r>
          </w:p>
        </w:tc>
        <w:tc>
          <w:tcPr>
            <w:tcW w:w="0" w:type="auto"/>
            <w:hideMark/>
          </w:tcPr>
          <w:p w14:paraId="493DCB0B" w14:textId="77777777" w:rsidR="003365FF" w:rsidRPr="00F66817" w:rsidRDefault="003365FF">
            <w:pPr>
              <w:cnfStyle w:val="000000000000" w:firstRow="0" w:lastRow="0" w:firstColumn="0" w:lastColumn="0" w:oddVBand="0" w:evenVBand="0" w:oddHBand="0" w:evenHBand="0" w:firstRowFirstColumn="0" w:firstRowLastColumn="0" w:lastRowFirstColumn="0" w:lastRowLastColumn="0"/>
            </w:pPr>
            <w:r w:rsidRPr="00F66817">
              <w:t>Survey only</w:t>
            </w:r>
          </w:p>
        </w:tc>
        <w:tc>
          <w:tcPr>
            <w:tcW w:w="3389" w:type="dxa"/>
            <w:hideMark/>
          </w:tcPr>
          <w:p w14:paraId="62A33BFC" w14:textId="77777777" w:rsidR="003365FF" w:rsidRPr="00F66817" w:rsidRDefault="003365FF">
            <w:pPr>
              <w:cnfStyle w:val="000000000000" w:firstRow="0" w:lastRow="0" w:firstColumn="0" w:lastColumn="0" w:oddVBand="0" w:evenVBand="0" w:oddHBand="0" w:evenHBand="0" w:firstRowFirstColumn="0" w:firstRowLastColumn="0" w:lastRowFirstColumn="0" w:lastRowLastColumn="0"/>
            </w:pPr>
            <w:r w:rsidRPr="00F66817">
              <w:rPr>
                <w:rStyle w:val="Strong"/>
              </w:rPr>
              <w:t>Implements the complete pipeline from preprocessing to evaluation</w:t>
            </w:r>
          </w:p>
        </w:tc>
      </w:tr>
      <w:tr w:rsidR="003365FF" w:rsidRPr="00F66817" w14:paraId="64FD5449" w14:textId="77777777" w:rsidTr="009161F1">
        <w:trPr>
          <w:cnfStyle w:val="000000100000" w:firstRow="0" w:lastRow="0" w:firstColumn="0" w:lastColumn="0" w:oddVBand="0" w:evenVBand="0" w:oddHBand="1" w:evenHBand="0" w:firstRowFirstColumn="0" w:firstRowLastColumn="0" w:lastRowFirstColumn="0" w:lastRowLastColumn="0"/>
          <w:trHeight w:val="981"/>
        </w:trPr>
        <w:tc>
          <w:tcPr>
            <w:cnfStyle w:val="001000000000" w:firstRow="0" w:lastRow="0" w:firstColumn="1" w:lastColumn="0" w:oddVBand="0" w:evenVBand="0" w:oddHBand="0" w:evenHBand="0" w:firstRowFirstColumn="0" w:firstRowLastColumn="0" w:lastRowFirstColumn="0" w:lastRowLastColumn="0"/>
            <w:tcW w:w="0" w:type="auto"/>
            <w:hideMark/>
          </w:tcPr>
          <w:p w14:paraId="7E9B290C" w14:textId="77777777" w:rsidR="003365FF" w:rsidRPr="00F66817" w:rsidRDefault="003365FF">
            <w:r w:rsidRPr="00F66817">
              <w:rPr>
                <w:rStyle w:val="Strong"/>
              </w:rPr>
              <w:t>[7]</w:t>
            </w:r>
          </w:p>
        </w:tc>
        <w:tc>
          <w:tcPr>
            <w:tcW w:w="0" w:type="auto"/>
            <w:hideMark/>
          </w:tcPr>
          <w:p w14:paraId="2182BE14"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t>Explainable AI Review</w:t>
            </w:r>
          </w:p>
        </w:tc>
        <w:tc>
          <w:tcPr>
            <w:tcW w:w="0" w:type="auto"/>
            <w:hideMark/>
          </w:tcPr>
          <w:p w14:paraId="2FC2BD8A"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t>Reviews explainability techniques</w:t>
            </w:r>
          </w:p>
        </w:tc>
        <w:tc>
          <w:tcPr>
            <w:tcW w:w="0" w:type="auto"/>
            <w:hideMark/>
          </w:tcPr>
          <w:p w14:paraId="5CEE1A6B"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t>Lack of deployment</w:t>
            </w:r>
          </w:p>
        </w:tc>
        <w:tc>
          <w:tcPr>
            <w:tcW w:w="3389" w:type="dxa"/>
            <w:hideMark/>
          </w:tcPr>
          <w:p w14:paraId="3578590F"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rPr>
                <w:rStyle w:val="Strong"/>
              </w:rPr>
              <w:t>Provides a deployment-ready architecture for future explainability integration</w:t>
            </w:r>
          </w:p>
        </w:tc>
      </w:tr>
      <w:tr w:rsidR="003365FF" w:rsidRPr="00F66817" w14:paraId="4FC6E1C4" w14:textId="77777777" w:rsidTr="009161F1">
        <w:trPr>
          <w:trHeight w:val="981"/>
        </w:trPr>
        <w:tc>
          <w:tcPr>
            <w:cnfStyle w:val="001000000000" w:firstRow="0" w:lastRow="0" w:firstColumn="1" w:lastColumn="0" w:oddVBand="0" w:evenVBand="0" w:oddHBand="0" w:evenHBand="0" w:firstRowFirstColumn="0" w:firstRowLastColumn="0" w:lastRowFirstColumn="0" w:lastRowLastColumn="0"/>
            <w:tcW w:w="0" w:type="auto"/>
            <w:hideMark/>
          </w:tcPr>
          <w:p w14:paraId="65976B6E" w14:textId="77777777" w:rsidR="003365FF" w:rsidRPr="00F66817" w:rsidRDefault="003365FF">
            <w:r w:rsidRPr="00F66817">
              <w:rPr>
                <w:rStyle w:val="Strong"/>
              </w:rPr>
              <w:t>[8]</w:t>
            </w:r>
          </w:p>
        </w:tc>
        <w:tc>
          <w:tcPr>
            <w:tcW w:w="0" w:type="auto"/>
            <w:hideMark/>
          </w:tcPr>
          <w:p w14:paraId="7D013EE9" w14:textId="77777777" w:rsidR="003365FF" w:rsidRPr="00F66817" w:rsidRDefault="003365FF">
            <w:pPr>
              <w:cnfStyle w:val="000000000000" w:firstRow="0" w:lastRow="0" w:firstColumn="0" w:lastColumn="0" w:oddVBand="0" w:evenVBand="0" w:oddHBand="0" w:evenHBand="0" w:firstRowFirstColumn="0" w:firstRowLastColumn="0" w:lastRowFirstColumn="0" w:lastRowLastColumn="0"/>
            </w:pPr>
            <w:r w:rsidRPr="00F66817">
              <w:t>Deep Learning Survey</w:t>
            </w:r>
          </w:p>
        </w:tc>
        <w:tc>
          <w:tcPr>
            <w:tcW w:w="0" w:type="auto"/>
            <w:hideMark/>
          </w:tcPr>
          <w:p w14:paraId="33D77CB0" w14:textId="77777777" w:rsidR="003365FF" w:rsidRPr="00F66817" w:rsidRDefault="003365FF">
            <w:pPr>
              <w:cnfStyle w:val="000000000000" w:firstRow="0" w:lastRow="0" w:firstColumn="0" w:lastColumn="0" w:oddVBand="0" w:evenVBand="0" w:oddHBand="0" w:evenHBand="0" w:firstRowFirstColumn="0" w:firstRowLastColumn="0" w:lastRowFirstColumn="0" w:lastRowLastColumn="0"/>
            </w:pPr>
            <w:r w:rsidRPr="00F66817">
              <w:t>Reviews datasets, models and evaluation</w:t>
            </w:r>
          </w:p>
        </w:tc>
        <w:tc>
          <w:tcPr>
            <w:tcW w:w="0" w:type="auto"/>
            <w:hideMark/>
          </w:tcPr>
          <w:p w14:paraId="6CD73225" w14:textId="77777777" w:rsidR="003365FF" w:rsidRPr="00F66817" w:rsidRDefault="003365FF">
            <w:pPr>
              <w:cnfStyle w:val="000000000000" w:firstRow="0" w:lastRow="0" w:firstColumn="0" w:lastColumn="0" w:oddVBand="0" w:evenVBand="0" w:oddHBand="0" w:evenHBand="0" w:firstRowFirstColumn="0" w:firstRowLastColumn="0" w:lastRowFirstColumn="0" w:lastRowLastColumn="0"/>
            </w:pPr>
            <w:r w:rsidRPr="00F66817">
              <w:t>Does not include latest deployment strategies</w:t>
            </w:r>
          </w:p>
        </w:tc>
        <w:tc>
          <w:tcPr>
            <w:tcW w:w="3389" w:type="dxa"/>
            <w:hideMark/>
          </w:tcPr>
          <w:p w14:paraId="16AB96DA" w14:textId="77777777" w:rsidR="003365FF" w:rsidRPr="00F66817" w:rsidRDefault="003365FF">
            <w:pPr>
              <w:cnfStyle w:val="000000000000" w:firstRow="0" w:lastRow="0" w:firstColumn="0" w:lastColumn="0" w:oddVBand="0" w:evenVBand="0" w:oddHBand="0" w:evenHBand="0" w:firstRowFirstColumn="0" w:firstRowLastColumn="0" w:lastRowFirstColumn="0" w:lastRowLastColumn="0"/>
            </w:pPr>
            <w:r w:rsidRPr="00F66817">
              <w:rPr>
                <w:rStyle w:val="Strong"/>
              </w:rPr>
              <w:t>Uses context-preserving preprocessing and comprehensive evaluation</w:t>
            </w:r>
          </w:p>
        </w:tc>
      </w:tr>
      <w:tr w:rsidR="003365FF" w:rsidRPr="00F66817" w14:paraId="70695F8B" w14:textId="77777777" w:rsidTr="009161F1">
        <w:trPr>
          <w:cnfStyle w:val="000000100000" w:firstRow="0" w:lastRow="0" w:firstColumn="0" w:lastColumn="0" w:oddVBand="0" w:evenVBand="0" w:oddHBand="1" w:evenHBand="0" w:firstRowFirstColumn="0" w:firstRowLastColumn="0" w:lastRowFirstColumn="0" w:lastRowLastColumn="0"/>
          <w:trHeight w:val="1265"/>
        </w:trPr>
        <w:tc>
          <w:tcPr>
            <w:cnfStyle w:val="001000000000" w:firstRow="0" w:lastRow="0" w:firstColumn="1" w:lastColumn="0" w:oddVBand="0" w:evenVBand="0" w:oddHBand="0" w:evenHBand="0" w:firstRowFirstColumn="0" w:firstRowLastColumn="0" w:lastRowFirstColumn="0" w:lastRowLastColumn="0"/>
            <w:tcW w:w="0" w:type="auto"/>
            <w:hideMark/>
          </w:tcPr>
          <w:p w14:paraId="1BCFFB5D" w14:textId="77777777" w:rsidR="003365FF" w:rsidRPr="00F66817" w:rsidRDefault="003365FF">
            <w:r w:rsidRPr="00F66817">
              <w:rPr>
                <w:rStyle w:val="Strong"/>
              </w:rPr>
              <w:t>[9]</w:t>
            </w:r>
          </w:p>
        </w:tc>
        <w:tc>
          <w:tcPr>
            <w:tcW w:w="0" w:type="auto"/>
            <w:hideMark/>
          </w:tcPr>
          <w:p w14:paraId="14EAEC7D"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t>Experimental Comparison</w:t>
            </w:r>
          </w:p>
        </w:tc>
        <w:tc>
          <w:tcPr>
            <w:tcW w:w="0" w:type="auto"/>
            <w:hideMark/>
          </w:tcPr>
          <w:p w14:paraId="137F38C0"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t>Compares ML, DL and transformers</w:t>
            </w:r>
          </w:p>
        </w:tc>
        <w:tc>
          <w:tcPr>
            <w:tcW w:w="0" w:type="auto"/>
            <w:hideMark/>
          </w:tcPr>
          <w:p w14:paraId="12B0E037"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t>Limited practical implementation</w:t>
            </w:r>
          </w:p>
        </w:tc>
        <w:tc>
          <w:tcPr>
            <w:tcW w:w="3389" w:type="dxa"/>
            <w:hideMark/>
          </w:tcPr>
          <w:p w14:paraId="269655E1" w14:textId="77777777" w:rsidR="003365FF" w:rsidRPr="00F66817" w:rsidRDefault="003365FF">
            <w:pPr>
              <w:cnfStyle w:val="000000100000" w:firstRow="0" w:lastRow="0" w:firstColumn="0" w:lastColumn="0" w:oddVBand="0" w:evenVBand="0" w:oddHBand="1" w:evenHBand="0" w:firstRowFirstColumn="0" w:firstRowLastColumn="0" w:lastRowFirstColumn="0" w:lastRowLastColumn="0"/>
            </w:pPr>
            <w:r w:rsidRPr="00F66817">
              <w:rPr>
                <w:rStyle w:val="Strong"/>
              </w:rPr>
              <w:t>Develops a practical hate speech detection framework with future browser integration</w:t>
            </w:r>
          </w:p>
        </w:tc>
      </w:tr>
    </w:tbl>
    <w:p w14:paraId="37E8D826" w14:textId="77777777" w:rsidR="003873BF" w:rsidRPr="00F66817" w:rsidRDefault="003873BF" w:rsidP="003873BF">
      <w:pPr>
        <w:pStyle w:val="Heading1"/>
        <w:ind w:left="-851" w:right="-999"/>
        <w:rPr>
          <w:rFonts w:ascii="Times New Roman" w:hAnsi="Times New Roman" w:cs="Times New Roman"/>
        </w:rPr>
      </w:pPr>
      <w:r w:rsidRPr="00F66817">
        <w:rPr>
          <w:rFonts w:ascii="Times New Roman" w:hAnsi="Times New Roman" w:cs="Times New Roman"/>
        </w:rPr>
        <w:t>Problem Definition and Preliminaries</w:t>
      </w:r>
    </w:p>
    <w:p w14:paraId="578FCB92" w14:textId="77777777" w:rsidR="00416EB8" w:rsidRPr="00F66817" w:rsidRDefault="00416EB8" w:rsidP="003873BF">
      <w:pPr>
        <w:spacing w:after="100" w:afterAutospacing="1"/>
        <w:ind w:left="-993" w:right="-999"/>
        <w:rPr>
          <w:color w:val="1F4E79" w:themeColor="accent1" w:themeShade="80"/>
          <w:sz w:val="28"/>
          <w:szCs w:val="28"/>
          <w:lang w:eastAsia="en-IN"/>
        </w:rPr>
      </w:pPr>
    </w:p>
    <w:p w14:paraId="2F9498CA" w14:textId="1F533E75" w:rsidR="003873BF" w:rsidRPr="00CB5FF1" w:rsidRDefault="003873BF" w:rsidP="003873BF">
      <w:pPr>
        <w:spacing w:after="100" w:afterAutospacing="1"/>
        <w:ind w:left="-993" w:right="-999"/>
        <w:rPr>
          <w:b/>
          <w:bCs/>
          <w:color w:val="2E74B5" w:themeColor="accent1" w:themeShade="BF"/>
          <w:sz w:val="28"/>
          <w:szCs w:val="28"/>
          <w:lang w:eastAsia="en-IN"/>
        </w:rPr>
      </w:pPr>
      <w:r w:rsidRPr="00CB5FF1">
        <w:rPr>
          <w:b/>
          <w:bCs/>
          <w:color w:val="2E74B5" w:themeColor="accent1" w:themeShade="BF"/>
          <w:sz w:val="28"/>
          <w:szCs w:val="28"/>
          <w:lang w:eastAsia="en-IN"/>
        </w:rPr>
        <w:t>3.1 Problem Definition</w:t>
      </w:r>
    </w:p>
    <w:p w14:paraId="5CFD9486" w14:textId="77777777" w:rsidR="00913F57" w:rsidRPr="00F66817" w:rsidRDefault="00913F57" w:rsidP="00913F57">
      <w:pPr>
        <w:spacing w:before="100" w:beforeAutospacing="1" w:after="100" w:afterAutospacing="1"/>
        <w:ind w:left="-993" w:right="-999"/>
        <w:rPr>
          <w:color w:val="000000" w:themeColor="text1"/>
          <w:lang w:eastAsia="en-IN"/>
        </w:rPr>
      </w:pPr>
      <w:r w:rsidRPr="00F66817">
        <w:rPr>
          <w:color w:val="000000" w:themeColor="text1"/>
          <w:lang w:eastAsia="en-IN"/>
        </w:rPr>
        <w:t>The quick distribution of hate speech, derogatory language, and offensive information has been greatly aided by the growing usage of social media platforms. Every day, millions of people post comments and thoughts, making manual content monitoring more challenging. Current moderating methods frequently produce incorrect classifications because they are unable to comprehend the contextual meaning of sentences, sarcasm, implied hate, and changing online terminology.</w:t>
      </w:r>
    </w:p>
    <w:p w14:paraId="0737C554" w14:textId="77777777" w:rsidR="00913F57" w:rsidRPr="00F66817" w:rsidRDefault="00913F57" w:rsidP="00913F57">
      <w:pPr>
        <w:spacing w:before="100" w:beforeAutospacing="1" w:after="100" w:afterAutospacing="1"/>
        <w:ind w:left="-993" w:right="-999"/>
        <w:rPr>
          <w:color w:val="000000" w:themeColor="text1"/>
          <w:lang w:eastAsia="en-IN"/>
        </w:rPr>
      </w:pPr>
      <w:r w:rsidRPr="00F66817">
        <w:rPr>
          <w:color w:val="000000" w:themeColor="text1"/>
          <w:lang w:eastAsia="en-IN"/>
        </w:rPr>
        <w:t>This project's main goal is to use a transformer-based deep learning model to automatically identify hate speech in English textual data. The goal of the suggested approach is to reduce human labor and increase moderation effectiveness while correctly classifying textual information into Hate Speech and Non-Hate Speech categories.</w:t>
      </w:r>
    </w:p>
    <w:p w14:paraId="4CE8C7BB" w14:textId="77777777" w:rsidR="003873BF" w:rsidRPr="00F66817" w:rsidRDefault="003873BF" w:rsidP="003873BF">
      <w:pPr>
        <w:spacing w:before="100" w:beforeAutospacing="1" w:after="100" w:afterAutospacing="1"/>
        <w:ind w:left="-993" w:right="-999"/>
        <w:rPr>
          <w:color w:val="000000" w:themeColor="text1"/>
          <w:lang w:eastAsia="en-IN"/>
        </w:rPr>
      </w:pPr>
    </w:p>
    <w:p w14:paraId="439B5F45" w14:textId="77777777" w:rsidR="003873BF" w:rsidRPr="00F66817" w:rsidRDefault="003873BF" w:rsidP="003873BF">
      <w:pPr>
        <w:spacing w:before="100" w:beforeAutospacing="1" w:after="100" w:afterAutospacing="1"/>
        <w:ind w:left="-993" w:right="-999"/>
        <w:rPr>
          <w:color w:val="000000" w:themeColor="text1"/>
          <w:lang w:eastAsia="en-IN"/>
        </w:rPr>
      </w:pPr>
    </w:p>
    <w:p w14:paraId="456928FB" w14:textId="77777777" w:rsidR="009B1BF2" w:rsidRDefault="009B1BF2" w:rsidP="00112BC6">
      <w:pPr>
        <w:spacing w:before="100" w:beforeAutospacing="1" w:after="100" w:afterAutospacing="1"/>
        <w:ind w:right="-999"/>
        <w:rPr>
          <w:color w:val="000000" w:themeColor="text1"/>
          <w:lang w:eastAsia="en-IN"/>
        </w:rPr>
      </w:pPr>
    </w:p>
    <w:p w14:paraId="33480DF9" w14:textId="77777777" w:rsidR="00592DC0" w:rsidRPr="00F66817" w:rsidRDefault="00592DC0" w:rsidP="00112BC6">
      <w:pPr>
        <w:spacing w:before="100" w:beforeAutospacing="1" w:after="100" w:afterAutospacing="1"/>
        <w:ind w:right="-999"/>
        <w:rPr>
          <w:color w:val="000000" w:themeColor="text1"/>
          <w:lang w:eastAsia="en-IN"/>
        </w:rPr>
      </w:pPr>
    </w:p>
    <w:p w14:paraId="007DA11D" w14:textId="41CA0EBC" w:rsidR="003873BF" w:rsidRPr="00F66817" w:rsidRDefault="003873BF" w:rsidP="003873BF">
      <w:pPr>
        <w:ind w:left="-993" w:right="-999"/>
        <w:rPr>
          <w:b/>
          <w:bCs/>
          <w:color w:val="1F4E79" w:themeColor="accent1" w:themeShade="80"/>
          <w:sz w:val="28"/>
          <w:szCs w:val="28"/>
          <w:lang w:eastAsia="en-IN"/>
        </w:rPr>
      </w:pPr>
      <w:r w:rsidRPr="00F66817">
        <w:rPr>
          <w:b/>
          <w:bCs/>
          <w:color w:val="1F4E79" w:themeColor="accent1" w:themeShade="80"/>
          <w:sz w:val="28"/>
          <w:szCs w:val="28"/>
          <w:lang w:eastAsia="en-IN"/>
        </w:rPr>
        <w:lastRenderedPageBreak/>
        <w:t>3.2 Objectives of the Project</w:t>
      </w:r>
    </w:p>
    <w:p w14:paraId="55FA5BC1" w14:textId="21F0AACE" w:rsidR="003873BF" w:rsidRPr="00F66817" w:rsidRDefault="003873BF" w:rsidP="003873BF">
      <w:pPr>
        <w:ind w:left="-993" w:right="-999"/>
        <w:rPr>
          <w:color w:val="000000" w:themeColor="text1"/>
          <w:lang w:eastAsia="en-IN"/>
        </w:rPr>
      </w:pPr>
      <w:r w:rsidRPr="00F66817">
        <w:rPr>
          <w:color w:val="000000" w:themeColor="text1"/>
          <w:lang w:eastAsia="en-IN"/>
        </w:rPr>
        <w:t>The main objectives of this project are:</w:t>
      </w:r>
    </w:p>
    <w:p w14:paraId="01B9C8E8" w14:textId="5550450F" w:rsidR="003873BF" w:rsidRPr="00F66817" w:rsidRDefault="003873BF">
      <w:pPr>
        <w:pStyle w:val="ListParagraph"/>
        <w:numPr>
          <w:ilvl w:val="0"/>
          <w:numId w:val="3"/>
        </w:numPr>
        <w:ind w:right="-999"/>
        <w:rPr>
          <w:color w:val="000000" w:themeColor="text1"/>
          <w:lang w:eastAsia="en-IN"/>
        </w:rPr>
      </w:pPr>
      <w:r w:rsidRPr="00F66817">
        <w:rPr>
          <w:color w:val="000000" w:themeColor="text1"/>
          <w:lang w:eastAsia="en-IN"/>
        </w:rPr>
        <w:t xml:space="preserve">Develop an automated hate speech detection system using the </w:t>
      </w:r>
      <w:r w:rsidRPr="00F66817">
        <w:rPr>
          <w:b/>
          <w:bCs/>
          <w:color w:val="000000" w:themeColor="text1"/>
          <w:lang w:eastAsia="en-IN"/>
        </w:rPr>
        <w:t>XLM-</w:t>
      </w:r>
      <w:proofErr w:type="spellStart"/>
      <w:r w:rsidRPr="00F66817">
        <w:rPr>
          <w:b/>
          <w:bCs/>
          <w:color w:val="000000" w:themeColor="text1"/>
          <w:lang w:eastAsia="en-IN"/>
        </w:rPr>
        <w:t>RoBERTa</w:t>
      </w:r>
      <w:proofErr w:type="spellEnd"/>
      <w:r w:rsidRPr="00F66817">
        <w:rPr>
          <w:b/>
          <w:bCs/>
          <w:color w:val="000000" w:themeColor="text1"/>
          <w:lang w:eastAsia="en-IN"/>
        </w:rPr>
        <w:t xml:space="preserve"> Transformer</w:t>
      </w:r>
      <w:r w:rsidRPr="00F66817">
        <w:rPr>
          <w:color w:val="000000" w:themeColor="text1"/>
          <w:lang w:eastAsia="en-IN"/>
        </w:rPr>
        <w:t>.</w:t>
      </w:r>
    </w:p>
    <w:p w14:paraId="54271539" w14:textId="77777777" w:rsidR="003873BF" w:rsidRPr="00F66817" w:rsidRDefault="003873BF">
      <w:pPr>
        <w:numPr>
          <w:ilvl w:val="0"/>
          <w:numId w:val="3"/>
        </w:numPr>
      </w:pPr>
      <w:r w:rsidRPr="00F66817">
        <w:t xml:space="preserve">Accurately classify English text into </w:t>
      </w:r>
      <w:r w:rsidRPr="00F66817">
        <w:rPr>
          <w:rStyle w:val="Strong"/>
        </w:rPr>
        <w:t>Hate Speech</w:t>
      </w:r>
      <w:r w:rsidRPr="00F66817">
        <w:t xml:space="preserve"> and </w:t>
      </w:r>
      <w:r w:rsidRPr="00F66817">
        <w:rPr>
          <w:rStyle w:val="Strong"/>
        </w:rPr>
        <w:t>Non-Hate Speech</w:t>
      </w:r>
      <w:r w:rsidRPr="00F66817">
        <w:t xml:space="preserve">. </w:t>
      </w:r>
    </w:p>
    <w:p w14:paraId="7A65FBBA" w14:textId="77777777" w:rsidR="003873BF" w:rsidRPr="00F66817" w:rsidRDefault="003873BF">
      <w:pPr>
        <w:numPr>
          <w:ilvl w:val="0"/>
          <w:numId w:val="3"/>
        </w:numPr>
      </w:pPr>
      <w:r w:rsidRPr="00F66817">
        <w:t xml:space="preserve">Improve contextual understanding using transformer-based language models. </w:t>
      </w:r>
    </w:p>
    <w:p w14:paraId="35770E79" w14:textId="77777777" w:rsidR="003873BF" w:rsidRPr="00F66817" w:rsidRDefault="003873BF">
      <w:pPr>
        <w:numPr>
          <w:ilvl w:val="0"/>
          <w:numId w:val="3"/>
        </w:numPr>
      </w:pPr>
      <w:r w:rsidRPr="00F66817">
        <w:t xml:space="preserve">Reduce the dependency on manual content moderation. </w:t>
      </w:r>
    </w:p>
    <w:p w14:paraId="33731432" w14:textId="77777777" w:rsidR="003873BF" w:rsidRPr="00F66817" w:rsidRDefault="003873BF">
      <w:pPr>
        <w:numPr>
          <w:ilvl w:val="0"/>
          <w:numId w:val="3"/>
        </w:numPr>
      </w:pPr>
      <w:r w:rsidRPr="00F66817">
        <w:t xml:space="preserve">Evaluate the model using standard classification metrics. </w:t>
      </w:r>
    </w:p>
    <w:p w14:paraId="79E03F92" w14:textId="77777777" w:rsidR="003873BF" w:rsidRPr="00F66817" w:rsidRDefault="003873BF">
      <w:pPr>
        <w:numPr>
          <w:ilvl w:val="0"/>
          <w:numId w:val="3"/>
        </w:numPr>
      </w:pPr>
      <w:r w:rsidRPr="00F66817">
        <w:t>Demonstrate the application of Deep Learning and Natural Language Processing in real-world text classification problems.</w:t>
      </w:r>
    </w:p>
    <w:p w14:paraId="070C5C56" w14:textId="14E03F12" w:rsidR="003873BF" w:rsidRPr="00F66817" w:rsidRDefault="003873BF" w:rsidP="003873BF">
      <w:pPr>
        <w:ind w:left="-273"/>
      </w:pPr>
      <w:r w:rsidRPr="00F66817">
        <w:t xml:space="preserve"> </w:t>
      </w:r>
    </w:p>
    <w:p w14:paraId="04B95F6D" w14:textId="614BD0B1" w:rsidR="003873BF" w:rsidRPr="00F66817" w:rsidRDefault="003873BF" w:rsidP="003873BF">
      <w:pPr>
        <w:ind w:left="-993"/>
        <w:rPr>
          <w:b/>
          <w:bCs/>
          <w:color w:val="1F4E79" w:themeColor="accent1" w:themeShade="80"/>
          <w:sz w:val="28"/>
          <w:szCs w:val="28"/>
        </w:rPr>
      </w:pPr>
      <w:r w:rsidRPr="00F66817">
        <w:rPr>
          <w:b/>
          <w:bCs/>
          <w:color w:val="1F4E79" w:themeColor="accent1" w:themeShade="80"/>
          <w:sz w:val="28"/>
          <w:szCs w:val="28"/>
        </w:rPr>
        <w:t>3.3 Project Scope</w:t>
      </w:r>
    </w:p>
    <w:p w14:paraId="3FC48EC3" w14:textId="49BA0DFA" w:rsidR="003873BF" w:rsidRPr="00F66817" w:rsidRDefault="003873BF" w:rsidP="003873BF">
      <w:pPr>
        <w:ind w:left="-993"/>
      </w:pPr>
      <w:r w:rsidRPr="00F66817">
        <w:t>The proposed system includes the following functionalities:</w:t>
      </w:r>
    </w:p>
    <w:p w14:paraId="0DE0D9EF" w14:textId="0CBAF34D" w:rsidR="00E74BC5" w:rsidRPr="00F66817" w:rsidRDefault="003873BF">
      <w:pPr>
        <w:pStyle w:val="ListParagraph"/>
        <w:numPr>
          <w:ilvl w:val="0"/>
          <w:numId w:val="4"/>
        </w:numPr>
      </w:pPr>
      <w:r w:rsidRPr="00F66817">
        <w:t>Collection and utilization of an English hate speech dataset containing labeled text samples.</w:t>
      </w:r>
    </w:p>
    <w:p w14:paraId="09900D9F" w14:textId="18EC6664" w:rsidR="00D032FE" w:rsidRPr="00F66817" w:rsidRDefault="00D032FE">
      <w:pPr>
        <w:pStyle w:val="ListParagraph"/>
        <w:numPr>
          <w:ilvl w:val="0"/>
          <w:numId w:val="4"/>
        </w:numPr>
      </w:pPr>
      <w:r w:rsidRPr="00F66817">
        <w:t xml:space="preserve">Tokenization using the </w:t>
      </w:r>
      <w:r w:rsidRPr="00F66817">
        <w:rPr>
          <w:b/>
          <w:bCs/>
        </w:rPr>
        <w:t>XLM-</w:t>
      </w:r>
      <w:proofErr w:type="spellStart"/>
      <w:r w:rsidRPr="00F66817">
        <w:rPr>
          <w:b/>
          <w:bCs/>
        </w:rPr>
        <w:t>RoBERTa</w:t>
      </w:r>
      <w:proofErr w:type="spellEnd"/>
      <w:r w:rsidRPr="00F66817">
        <w:rPr>
          <w:b/>
          <w:bCs/>
        </w:rPr>
        <w:t xml:space="preserve"> Tokenizer</w:t>
      </w:r>
      <w:r w:rsidRPr="00F66817">
        <w:t>.</w:t>
      </w:r>
    </w:p>
    <w:p w14:paraId="3D7B2271" w14:textId="116FE261" w:rsidR="00D032FE" w:rsidRPr="00F66817" w:rsidRDefault="00D032FE">
      <w:pPr>
        <w:pStyle w:val="ListParagraph"/>
        <w:numPr>
          <w:ilvl w:val="0"/>
          <w:numId w:val="4"/>
        </w:numPr>
      </w:pPr>
      <w:r w:rsidRPr="00F66817">
        <w:t xml:space="preserve">Fine-tuning of the </w:t>
      </w:r>
      <w:r w:rsidRPr="00F66817">
        <w:rPr>
          <w:b/>
          <w:bCs/>
        </w:rPr>
        <w:t>XLM-</w:t>
      </w:r>
      <w:proofErr w:type="spellStart"/>
      <w:r w:rsidRPr="00F66817">
        <w:rPr>
          <w:b/>
          <w:bCs/>
        </w:rPr>
        <w:t>RoBERTa</w:t>
      </w:r>
      <w:proofErr w:type="spellEnd"/>
      <w:r w:rsidRPr="00F66817">
        <w:rPr>
          <w:b/>
          <w:bCs/>
        </w:rPr>
        <w:t xml:space="preserve"> Base</w:t>
      </w:r>
      <w:r w:rsidRPr="00F66817">
        <w:t xml:space="preserve"> model.</w:t>
      </w:r>
    </w:p>
    <w:p w14:paraId="49D7290B" w14:textId="5129237F" w:rsidR="00D032FE" w:rsidRPr="00F66817" w:rsidRDefault="00FB0B3A">
      <w:pPr>
        <w:pStyle w:val="ListParagraph"/>
        <w:numPr>
          <w:ilvl w:val="0"/>
          <w:numId w:val="4"/>
        </w:numPr>
      </w:pPr>
      <w:r w:rsidRPr="00F66817">
        <w:t>Binary text classification into:</w:t>
      </w:r>
    </w:p>
    <w:p w14:paraId="009E797A" w14:textId="34412693" w:rsidR="00FB0B3A" w:rsidRPr="00F66817" w:rsidRDefault="00FB0B3A">
      <w:pPr>
        <w:pStyle w:val="ListParagraph"/>
        <w:numPr>
          <w:ilvl w:val="0"/>
          <w:numId w:val="6"/>
        </w:numPr>
      </w:pPr>
      <w:r w:rsidRPr="00F66817">
        <w:t>Hate Speech</w:t>
      </w:r>
    </w:p>
    <w:p w14:paraId="078779A1" w14:textId="2CE6C8CA" w:rsidR="00FB0B3A" w:rsidRPr="00F66817" w:rsidRDefault="00FB0B3A">
      <w:pPr>
        <w:pStyle w:val="ListParagraph"/>
        <w:numPr>
          <w:ilvl w:val="0"/>
          <w:numId w:val="6"/>
        </w:numPr>
      </w:pPr>
      <w:r w:rsidRPr="00F66817">
        <w:t>Non-Hate Speech</w:t>
      </w:r>
    </w:p>
    <w:p w14:paraId="0C1C1C39" w14:textId="3882D2E1" w:rsidR="003873BF" w:rsidRPr="00F66817" w:rsidRDefault="003873BF">
      <w:pPr>
        <w:pStyle w:val="ListParagraph"/>
        <w:numPr>
          <w:ilvl w:val="0"/>
          <w:numId w:val="4"/>
        </w:numPr>
      </w:pPr>
      <w:r w:rsidRPr="00F66817">
        <w:t>Data preprocessing, including:</w:t>
      </w:r>
    </w:p>
    <w:p w14:paraId="36EAB8F0" w14:textId="12E913E4" w:rsidR="003873BF" w:rsidRPr="00F66817" w:rsidRDefault="003873BF">
      <w:pPr>
        <w:pStyle w:val="ListParagraph"/>
        <w:numPr>
          <w:ilvl w:val="0"/>
          <w:numId w:val="5"/>
        </w:numPr>
        <w:rPr>
          <w:lang w:val="en-IN"/>
        </w:rPr>
      </w:pPr>
      <w:r w:rsidRPr="00F66817">
        <w:rPr>
          <w:lang w:val="en-IN"/>
        </w:rPr>
        <w:t xml:space="preserve">Removal of URLs </w:t>
      </w:r>
    </w:p>
    <w:p w14:paraId="65C59BD6" w14:textId="07649B16" w:rsidR="003873BF" w:rsidRPr="00F66817" w:rsidRDefault="003873BF">
      <w:pPr>
        <w:pStyle w:val="ListParagraph"/>
        <w:numPr>
          <w:ilvl w:val="0"/>
          <w:numId w:val="5"/>
        </w:numPr>
        <w:rPr>
          <w:lang w:val="en-IN"/>
        </w:rPr>
      </w:pPr>
      <w:r w:rsidRPr="00F66817">
        <w:rPr>
          <w:lang w:val="en-IN"/>
        </w:rPr>
        <w:t xml:space="preserve">Removal of HTML tags </w:t>
      </w:r>
    </w:p>
    <w:p w14:paraId="68F859F9" w14:textId="5A0731E6" w:rsidR="003873BF" w:rsidRPr="00F66817" w:rsidRDefault="003873BF">
      <w:pPr>
        <w:pStyle w:val="ListParagraph"/>
        <w:numPr>
          <w:ilvl w:val="0"/>
          <w:numId w:val="5"/>
        </w:numPr>
        <w:rPr>
          <w:lang w:val="en-IN"/>
        </w:rPr>
      </w:pPr>
      <w:r w:rsidRPr="00F66817">
        <w:rPr>
          <w:lang w:val="en-IN"/>
        </w:rPr>
        <w:t xml:space="preserve">Removal of duplicate records </w:t>
      </w:r>
    </w:p>
    <w:p w14:paraId="1AA0A19E" w14:textId="46C2821E" w:rsidR="003873BF" w:rsidRPr="00F66817" w:rsidRDefault="003873BF">
      <w:pPr>
        <w:pStyle w:val="ListParagraph"/>
        <w:numPr>
          <w:ilvl w:val="0"/>
          <w:numId w:val="5"/>
        </w:numPr>
        <w:rPr>
          <w:lang w:val="en-IN"/>
        </w:rPr>
      </w:pPr>
      <w:r w:rsidRPr="00F66817">
        <w:rPr>
          <w:lang w:val="en-IN"/>
        </w:rPr>
        <w:t xml:space="preserve">Removal of extra white spaces </w:t>
      </w:r>
    </w:p>
    <w:p w14:paraId="612D5B96" w14:textId="6BA1686A" w:rsidR="00D032FE" w:rsidRPr="00F66817" w:rsidRDefault="003873BF">
      <w:pPr>
        <w:pStyle w:val="ListParagraph"/>
        <w:numPr>
          <w:ilvl w:val="0"/>
          <w:numId w:val="5"/>
        </w:numPr>
      </w:pPr>
      <w:r w:rsidRPr="00F66817">
        <w:rPr>
          <w:lang w:val="en-IN"/>
        </w:rPr>
        <w:t>Removal of empty entrie</w:t>
      </w:r>
      <w:r w:rsidR="00D032FE" w:rsidRPr="00F66817">
        <w:rPr>
          <w:lang w:val="en-IN"/>
        </w:rPr>
        <w:t>s</w:t>
      </w:r>
    </w:p>
    <w:p w14:paraId="41E30005" w14:textId="77777777" w:rsidR="00FB0B3A" w:rsidRPr="00F66817" w:rsidRDefault="00FB0B3A" w:rsidP="005F5B52">
      <w:pPr>
        <w:ind w:left="-851" w:right="-999"/>
      </w:pPr>
    </w:p>
    <w:p w14:paraId="46832E24" w14:textId="035A937D" w:rsidR="00FB0B3A" w:rsidRPr="00F66817" w:rsidRDefault="00FB0B3A" w:rsidP="005F5B52">
      <w:pPr>
        <w:ind w:left="-851" w:right="-999"/>
        <w:rPr>
          <w:b/>
          <w:bCs/>
          <w:color w:val="1F4E79" w:themeColor="accent1" w:themeShade="80"/>
          <w:sz w:val="28"/>
          <w:szCs w:val="28"/>
        </w:rPr>
      </w:pPr>
      <w:r w:rsidRPr="00F66817">
        <w:rPr>
          <w:b/>
          <w:bCs/>
          <w:color w:val="1F4E79" w:themeColor="accent1" w:themeShade="80"/>
          <w:sz w:val="28"/>
          <w:szCs w:val="28"/>
        </w:rPr>
        <w:t>3.4 Research Methodology</w:t>
      </w:r>
    </w:p>
    <w:p w14:paraId="3163AEF7" w14:textId="1C5C0078" w:rsidR="00FB0B3A" w:rsidRPr="00F66817" w:rsidRDefault="00FB0B3A" w:rsidP="00FB0B3A">
      <w:pPr>
        <w:ind w:left="-851" w:right="-999"/>
      </w:pPr>
      <w:r w:rsidRPr="00F66817">
        <w:t>The project follows a structured machine learning workflow consisting of the following stages:</w:t>
      </w:r>
    </w:p>
    <w:p w14:paraId="3FAF59BB" w14:textId="39BB834A" w:rsidR="00FB0B3A" w:rsidRPr="00F66817" w:rsidRDefault="00FB0B3A" w:rsidP="005F5B52">
      <w:pPr>
        <w:ind w:left="-851" w:right="-999"/>
        <w:rPr>
          <w:b/>
          <w:bCs/>
        </w:rPr>
      </w:pPr>
      <w:r w:rsidRPr="00F66817">
        <w:rPr>
          <w:b/>
          <w:bCs/>
        </w:rPr>
        <w:t>Step 1: Dataset Collection</w:t>
      </w:r>
    </w:p>
    <w:p w14:paraId="7F2F061C" w14:textId="7B0D8594" w:rsidR="00FB0B3A" w:rsidRPr="00F66817" w:rsidRDefault="00FB0B3A">
      <w:pPr>
        <w:pStyle w:val="ListParagraph"/>
        <w:numPr>
          <w:ilvl w:val="0"/>
          <w:numId w:val="4"/>
        </w:numPr>
        <w:ind w:right="-999"/>
        <w:rPr>
          <w:lang w:val="en-IN"/>
        </w:rPr>
      </w:pPr>
      <w:r w:rsidRPr="00F66817">
        <w:rPr>
          <w:lang w:val="en-IN"/>
        </w:rPr>
        <w:t xml:space="preserve">English Hate Speech Dataset </w:t>
      </w:r>
    </w:p>
    <w:p w14:paraId="4EBB1F5C" w14:textId="6340F1DF" w:rsidR="00FB0B3A" w:rsidRPr="00F66817" w:rsidRDefault="00FB0B3A">
      <w:pPr>
        <w:pStyle w:val="ListParagraph"/>
        <w:numPr>
          <w:ilvl w:val="0"/>
          <w:numId w:val="4"/>
        </w:numPr>
        <w:ind w:right="-999"/>
      </w:pPr>
      <w:r w:rsidRPr="00F66817">
        <w:rPr>
          <w:lang w:val="en-IN"/>
        </w:rPr>
        <w:t>Binary labels:</w:t>
      </w:r>
    </w:p>
    <w:p w14:paraId="74434FC3" w14:textId="284E6E0B" w:rsidR="00FB0B3A" w:rsidRPr="00F66817" w:rsidRDefault="00FB0B3A">
      <w:pPr>
        <w:pStyle w:val="ListParagraph"/>
        <w:numPr>
          <w:ilvl w:val="0"/>
          <w:numId w:val="7"/>
        </w:numPr>
        <w:ind w:right="-999"/>
        <w:rPr>
          <w:lang w:val="en-IN"/>
        </w:rPr>
      </w:pPr>
      <w:r w:rsidRPr="00F66817">
        <w:rPr>
          <w:lang w:val="en-IN"/>
        </w:rPr>
        <w:t xml:space="preserve">Hate Speech </w:t>
      </w:r>
    </w:p>
    <w:p w14:paraId="50913759" w14:textId="25593E55" w:rsidR="00FB0B3A" w:rsidRPr="00F66817" w:rsidRDefault="00FB0B3A">
      <w:pPr>
        <w:pStyle w:val="ListParagraph"/>
        <w:numPr>
          <w:ilvl w:val="0"/>
          <w:numId w:val="7"/>
        </w:numPr>
        <w:ind w:right="-999"/>
      </w:pPr>
      <w:r w:rsidRPr="00F66817">
        <w:rPr>
          <w:lang w:val="en-IN"/>
        </w:rPr>
        <w:t>Non-Hate Speech</w:t>
      </w:r>
    </w:p>
    <w:p w14:paraId="2376AE5B" w14:textId="77777777" w:rsidR="00FB0B3A" w:rsidRPr="00F66817" w:rsidRDefault="00FB0B3A" w:rsidP="00FB0B3A">
      <w:pPr>
        <w:pStyle w:val="ListParagraph"/>
        <w:ind w:left="447" w:right="-999"/>
      </w:pPr>
    </w:p>
    <w:p w14:paraId="6B4A029A" w14:textId="77777777" w:rsidR="00FB0B3A" w:rsidRPr="00F66817" w:rsidRDefault="00FB0B3A" w:rsidP="00FB0B3A">
      <w:pPr>
        <w:pStyle w:val="ListParagraph"/>
        <w:ind w:left="-851" w:right="-999"/>
        <w:rPr>
          <w:b/>
          <w:bCs/>
          <w:lang w:val="en-IN"/>
        </w:rPr>
      </w:pPr>
      <w:r w:rsidRPr="00F66817">
        <w:rPr>
          <w:b/>
          <w:bCs/>
          <w:lang w:val="en-IN"/>
        </w:rPr>
        <w:t>Step 2: Data Preprocessing</w:t>
      </w:r>
    </w:p>
    <w:p w14:paraId="1152C47C" w14:textId="77777777" w:rsidR="00FB0B3A" w:rsidRPr="00F66817" w:rsidRDefault="00FB0B3A" w:rsidP="00FB0B3A">
      <w:pPr>
        <w:pStyle w:val="ListParagraph"/>
        <w:ind w:left="-851" w:right="-999"/>
        <w:rPr>
          <w:lang w:val="en-IN"/>
        </w:rPr>
      </w:pPr>
      <w:r w:rsidRPr="00F66817">
        <w:rPr>
          <w:lang w:val="en-IN"/>
        </w:rPr>
        <w:t>The collected dataset undergoes several preprocessing operations:</w:t>
      </w:r>
    </w:p>
    <w:p w14:paraId="2F488A50" w14:textId="77777777" w:rsidR="00FB0B3A" w:rsidRPr="00F66817" w:rsidRDefault="00FB0B3A">
      <w:pPr>
        <w:pStyle w:val="ListParagraph"/>
        <w:numPr>
          <w:ilvl w:val="0"/>
          <w:numId w:val="4"/>
        </w:numPr>
        <w:ind w:right="-999"/>
        <w:rPr>
          <w:lang w:val="en-IN"/>
        </w:rPr>
      </w:pPr>
      <w:r w:rsidRPr="00F66817">
        <w:rPr>
          <w:lang w:val="en-IN"/>
        </w:rPr>
        <w:t xml:space="preserve">Removal of URLs </w:t>
      </w:r>
    </w:p>
    <w:p w14:paraId="0CEEDA8F" w14:textId="77777777" w:rsidR="00FB0B3A" w:rsidRPr="00F66817" w:rsidRDefault="00FB0B3A">
      <w:pPr>
        <w:pStyle w:val="ListParagraph"/>
        <w:numPr>
          <w:ilvl w:val="0"/>
          <w:numId w:val="4"/>
        </w:numPr>
        <w:ind w:right="-999"/>
        <w:rPr>
          <w:lang w:val="en-IN"/>
        </w:rPr>
      </w:pPr>
      <w:r w:rsidRPr="00F66817">
        <w:rPr>
          <w:lang w:val="en-IN"/>
        </w:rPr>
        <w:t xml:space="preserve">Removal of HTML tags </w:t>
      </w:r>
    </w:p>
    <w:p w14:paraId="42435BF8" w14:textId="77777777" w:rsidR="00FB0B3A" w:rsidRPr="00F66817" w:rsidRDefault="00FB0B3A">
      <w:pPr>
        <w:pStyle w:val="ListParagraph"/>
        <w:numPr>
          <w:ilvl w:val="0"/>
          <w:numId w:val="4"/>
        </w:numPr>
        <w:ind w:right="-999"/>
        <w:rPr>
          <w:lang w:val="en-IN"/>
        </w:rPr>
      </w:pPr>
      <w:r w:rsidRPr="00F66817">
        <w:rPr>
          <w:lang w:val="en-IN"/>
        </w:rPr>
        <w:t xml:space="preserve">Removal of duplicate records </w:t>
      </w:r>
    </w:p>
    <w:p w14:paraId="2D2BFF87" w14:textId="77777777" w:rsidR="00FB0B3A" w:rsidRPr="00F66817" w:rsidRDefault="00FB0B3A">
      <w:pPr>
        <w:pStyle w:val="ListParagraph"/>
        <w:numPr>
          <w:ilvl w:val="0"/>
          <w:numId w:val="4"/>
        </w:numPr>
        <w:ind w:right="-999"/>
        <w:rPr>
          <w:lang w:val="en-IN"/>
        </w:rPr>
      </w:pPr>
      <w:r w:rsidRPr="00F66817">
        <w:rPr>
          <w:lang w:val="en-IN"/>
        </w:rPr>
        <w:t xml:space="preserve">Removal of unnecessary white spaces </w:t>
      </w:r>
    </w:p>
    <w:p w14:paraId="2D3F45D7" w14:textId="2CB48A33" w:rsidR="00AF17BF" w:rsidRPr="00F66817" w:rsidRDefault="00FB0B3A" w:rsidP="0033318B">
      <w:pPr>
        <w:pStyle w:val="ListParagraph"/>
        <w:numPr>
          <w:ilvl w:val="0"/>
          <w:numId w:val="4"/>
        </w:numPr>
        <w:ind w:right="-999"/>
        <w:rPr>
          <w:lang w:val="en-IN"/>
        </w:rPr>
      </w:pPr>
      <w:r w:rsidRPr="00F66817">
        <w:rPr>
          <w:lang w:val="en-IN"/>
        </w:rPr>
        <w:t xml:space="preserve">Removal of empty rows </w:t>
      </w:r>
    </w:p>
    <w:p w14:paraId="117DBBD9" w14:textId="77777777" w:rsidR="00FB0B3A" w:rsidRPr="00F66817" w:rsidRDefault="00FB0B3A">
      <w:pPr>
        <w:pStyle w:val="ListParagraph"/>
        <w:numPr>
          <w:ilvl w:val="0"/>
          <w:numId w:val="4"/>
        </w:numPr>
        <w:ind w:right="-999"/>
        <w:rPr>
          <w:lang w:val="en-IN"/>
        </w:rPr>
      </w:pPr>
      <w:r w:rsidRPr="00F66817">
        <w:rPr>
          <w:lang w:val="en-IN"/>
        </w:rPr>
        <w:t>Preservation of:</w:t>
      </w:r>
    </w:p>
    <w:p w14:paraId="211D7978" w14:textId="4B05C3DA" w:rsidR="00FB0B3A" w:rsidRPr="00F66817" w:rsidRDefault="00FB0B3A">
      <w:pPr>
        <w:pStyle w:val="ListParagraph"/>
        <w:numPr>
          <w:ilvl w:val="0"/>
          <w:numId w:val="8"/>
        </w:numPr>
        <w:ind w:right="-999"/>
        <w:rPr>
          <w:lang w:val="en-IN"/>
        </w:rPr>
      </w:pPr>
      <w:r w:rsidRPr="00F66817">
        <w:rPr>
          <w:lang w:val="en-IN"/>
        </w:rPr>
        <w:t xml:space="preserve">Emojis </w:t>
      </w:r>
    </w:p>
    <w:p w14:paraId="02C9AF2A" w14:textId="0496F34B" w:rsidR="00FB0B3A" w:rsidRPr="00F66817" w:rsidRDefault="00FB0B3A">
      <w:pPr>
        <w:pStyle w:val="ListParagraph"/>
        <w:numPr>
          <w:ilvl w:val="0"/>
          <w:numId w:val="8"/>
        </w:numPr>
        <w:ind w:right="-999"/>
        <w:rPr>
          <w:lang w:val="en-IN"/>
        </w:rPr>
      </w:pPr>
      <w:r w:rsidRPr="00F66817">
        <w:rPr>
          <w:lang w:val="en-IN"/>
        </w:rPr>
        <w:t xml:space="preserve">Hashtags </w:t>
      </w:r>
    </w:p>
    <w:p w14:paraId="010F9905" w14:textId="0AC5F87C" w:rsidR="00FB0B3A" w:rsidRPr="00F66817" w:rsidRDefault="00FB0B3A">
      <w:pPr>
        <w:pStyle w:val="ListParagraph"/>
        <w:numPr>
          <w:ilvl w:val="0"/>
          <w:numId w:val="8"/>
        </w:numPr>
        <w:ind w:right="-999"/>
        <w:rPr>
          <w:lang w:val="en-IN"/>
        </w:rPr>
      </w:pPr>
      <w:r w:rsidRPr="00F66817">
        <w:rPr>
          <w:lang w:val="en-IN"/>
        </w:rPr>
        <w:t>Punctuation</w:t>
      </w:r>
    </w:p>
    <w:p w14:paraId="50B776B2" w14:textId="63963DE0" w:rsidR="00FB0B3A" w:rsidRPr="00F66817" w:rsidRDefault="00FB0B3A" w:rsidP="003B77D9">
      <w:pPr>
        <w:pStyle w:val="ListParagraph"/>
        <w:numPr>
          <w:ilvl w:val="0"/>
          <w:numId w:val="4"/>
        </w:numPr>
        <w:ind w:right="-999"/>
      </w:pPr>
      <w:r w:rsidRPr="00F66817">
        <w:t>Text normalization</w:t>
      </w:r>
    </w:p>
    <w:p w14:paraId="16709C87" w14:textId="454EAFE1" w:rsidR="00FB0B3A" w:rsidRPr="00F66817" w:rsidRDefault="00FB0B3A" w:rsidP="00FB0B3A">
      <w:pPr>
        <w:pStyle w:val="ListParagraph"/>
        <w:ind w:left="-851" w:right="-999"/>
      </w:pPr>
      <w:r w:rsidRPr="00DF1816">
        <w:rPr>
          <w:b/>
          <w:bCs/>
        </w:rPr>
        <w:lastRenderedPageBreak/>
        <w:t>Step 3:</w:t>
      </w:r>
      <w:r w:rsidRPr="00F66817">
        <w:t xml:space="preserve"> Dataset Splitting</w:t>
      </w:r>
    </w:p>
    <w:p w14:paraId="27EA1E3C" w14:textId="5A39B675" w:rsidR="00FB0B3A" w:rsidRPr="00F66817" w:rsidRDefault="00FB0B3A" w:rsidP="00FB0B3A">
      <w:pPr>
        <w:pStyle w:val="ListParagraph"/>
        <w:ind w:left="-851" w:right="-999"/>
      </w:pPr>
      <w:r w:rsidRPr="00F66817">
        <w:t>The cleaned dataset is divided into:</w:t>
      </w:r>
    </w:p>
    <w:tbl>
      <w:tblPr>
        <w:tblStyle w:val="PlainTable1"/>
        <w:tblW w:w="0" w:type="auto"/>
        <w:tblLook w:val="04A0" w:firstRow="1" w:lastRow="0" w:firstColumn="1" w:lastColumn="0" w:noHBand="0" w:noVBand="1"/>
      </w:tblPr>
      <w:tblGrid>
        <w:gridCol w:w="4315"/>
        <w:gridCol w:w="4315"/>
      </w:tblGrid>
      <w:tr w:rsidR="00FB0B3A" w:rsidRPr="00F66817" w14:paraId="5053BDD4" w14:textId="77777777" w:rsidTr="00FB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3C860871" w14:textId="115B900C" w:rsidR="00FB0B3A" w:rsidRPr="00F66817" w:rsidRDefault="00FB0B3A" w:rsidP="00FB0B3A">
            <w:r w:rsidRPr="00F66817">
              <w:rPr>
                <w:b w:val="0"/>
                <w:bCs w:val="0"/>
              </w:rPr>
              <w:t>Dataset</w:t>
            </w:r>
          </w:p>
        </w:tc>
        <w:tc>
          <w:tcPr>
            <w:tcW w:w="4315" w:type="dxa"/>
          </w:tcPr>
          <w:p w14:paraId="7CFEA6D9" w14:textId="579FC4E4" w:rsidR="00FB0B3A" w:rsidRPr="00F66817" w:rsidRDefault="00FB0B3A" w:rsidP="00FB0B3A">
            <w:pPr>
              <w:pStyle w:val="ListParagraph"/>
              <w:ind w:left="0" w:right="-999"/>
              <w:cnfStyle w:val="100000000000" w:firstRow="1" w:lastRow="0" w:firstColumn="0" w:lastColumn="0" w:oddVBand="0" w:evenVBand="0" w:oddHBand="0" w:evenHBand="0" w:firstRowFirstColumn="0" w:firstRowLastColumn="0" w:lastRowFirstColumn="0" w:lastRowLastColumn="0"/>
            </w:pPr>
            <w:r w:rsidRPr="00F66817">
              <w:t>Percentage</w:t>
            </w:r>
          </w:p>
        </w:tc>
      </w:tr>
      <w:tr w:rsidR="00FB0B3A" w:rsidRPr="00F66817" w14:paraId="1BBDB965" w14:textId="77777777" w:rsidTr="00FB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37A6568B" w14:textId="5AD06D05" w:rsidR="00FB0B3A" w:rsidRPr="00F66817" w:rsidRDefault="00FB0B3A" w:rsidP="00FB0B3A">
            <w:pPr>
              <w:pStyle w:val="ListParagraph"/>
              <w:ind w:left="0" w:right="-999"/>
            </w:pPr>
            <w:r w:rsidRPr="00F66817">
              <w:t>Training</w:t>
            </w:r>
          </w:p>
        </w:tc>
        <w:tc>
          <w:tcPr>
            <w:tcW w:w="4315" w:type="dxa"/>
          </w:tcPr>
          <w:p w14:paraId="0352D4E3" w14:textId="39173EC3" w:rsidR="00FB0B3A" w:rsidRPr="00F66817" w:rsidRDefault="00FB0B3A" w:rsidP="00FB0B3A">
            <w:pPr>
              <w:pStyle w:val="ListParagraph"/>
              <w:ind w:left="0" w:right="-999"/>
              <w:cnfStyle w:val="000000100000" w:firstRow="0" w:lastRow="0" w:firstColumn="0" w:lastColumn="0" w:oddVBand="0" w:evenVBand="0" w:oddHBand="1" w:evenHBand="0" w:firstRowFirstColumn="0" w:firstRowLastColumn="0" w:lastRowFirstColumn="0" w:lastRowLastColumn="0"/>
            </w:pPr>
            <w:r w:rsidRPr="00F66817">
              <w:t>80%</w:t>
            </w:r>
          </w:p>
        </w:tc>
      </w:tr>
      <w:tr w:rsidR="00FB0B3A" w:rsidRPr="00F66817" w14:paraId="62A900B5" w14:textId="77777777" w:rsidTr="00FB0B3A">
        <w:tc>
          <w:tcPr>
            <w:cnfStyle w:val="001000000000" w:firstRow="0" w:lastRow="0" w:firstColumn="1" w:lastColumn="0" w:oddVBand="0" w:evenVBand="0" w:oddHBand="0" w:evenHBand="0" w:firstRowFirstColumn="0" w:firstRowLastColumn="0" w:lastRowFirstColumn="0" w:lastRowLastColumn="0"/>
            <w:tcW w:w="4315" w:type="dxa"/>
          </w:tcPr>
          <w:p w14:paraId="587E229F" w14:textId="19552302" w:rsidR="00FB0B3A" w:rsidRPr="00F66817" w:rsidRDefault="00FB0B3A" w:rsidP="00FB0B3A">
            <w:pPr>
              <w:pStyle w:val="ListParagraph"/>
              <w:ind w:left="0" w:right="-999"/>
            </w:pPr>
            <w:r w:rsidRPr="00F66817">
              <w:t>Validation</w:t>
            </w:r>
          </w:p>
        </w:tc>
        <w:tc>
          <w:tcPr>
            <w:tcW w:w="4315" w:type="dxa"/>
          </w:tcPr>
          <w:p w14:paraId="7A0310D0" w14:textId="1A735A4F" w:rsidR="00FB0B3A" w:rsidRPr="00F66817" w:rsidRDefault="00FB0B3A" w:rsidP="00FB0B3A">
            <w:pPr>
              <w:pStyle w:val="ListParagraph"/>
              <w:ind w:left="0" w:right="-999"/>
              <w:cnfStyle w:val="000000000000" w:firstRow="0" w:lastRow="0" w:firstColumn="0" w:lastColumn="0" w:oddVBand="0" w:evenVBand="0" w:oddHBand="0" w:evenHBand="0" w:firstRowFirstColumn="0" w:firstRowLastColumn="0" w:lastRowFirstColumn="0" w:lastRowLastColumn="0"/>
            </w:pPr>
            <w:r w:rsidRPr="00F66817">
              <w:t>10%</w:t>
            </w:r>
          </w:p>
        </w:tc>
      </w:tr>
      <w:tr w:rsidR="00FB0B3A" w:rsidRPr="00F66817" w14:paraId="42AA5DB4" w14:textId="77777777" w:rsidTr="00FB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088D176B" w14:textId="6ABB8B10" w:rsidR="00FB0B3A" w:rsidRPr="00F66817" w:rsidRDefault="00FB0B3A" w:rsidP="00FB0B3A">
            <w:pPr>
              <w:pStyle w:val="ListParagraph"/>
              <w:ind w:left="0" w:right="-999"/>
            </w:pPr>
            <w:r w:rsidRPr="00F66817">
              <w:t>Testing</w:t>
            </w:r>
          </w:p>
        </w:tc>
        <w:tc>
          <w:tcPr>
            <w:tcW w:w="4315" w:type="dxa"/>
          </w:tcPr>
          <w:p w14:paraId="27C81A6C" w14:textId="09201D43" w:rsidR="00FB0B3A" w:rsidRPr="00F66817" w:rsidRDefault="00FB0B3A" w:rsidP="00FB0B3A">
            <w:pPr>
              <w:pStyle w:val="ListParagraph"/>
              <w:ind w:left="0" w:right="-999"/>
              <w:cnfStyle w:val="000000100000" w:firstRow="0" w:lastRow="0" w:firstColumn="0" w:lastColumn="0" w:oddVBand="0" w:evenVBand="0" w:oddHBand="1" w:evenHBand="0" w:firstRowFirstColumn="0" w:firstRowLastColumn="0" w:lastRowFirstColumn="0" w:lastRowLastColumn="0"/>
            </w:pPr>
            <w:r w:rsidRPr="00F66817">
              <w:t>10%</w:t>
            </w:r>
          </w:p>
        </w:tc>
      </w:tr>
    </w:tbl>
    <w:p w14:paraId="54BA175E" w14:textId="23BF2996" w:rsidR="00FB0B3A" w:rsidRPr="00F66817" w:rsidRDefault="00FB0B3A" w:rsidP="00FB0B3A">
      <w:pPr>
        <w:pStyle w:val="ListParagraph"/>
        <w:ind w:left="-851" w:right="-999"/>
      </w:pPr>
      <w:r w:rsidRPr="00F66817">
        <w:t>This ensures proper model training and unbiased performance evaluation.</w:t>
      </w:r>
    </w:p>
    <w:p w14:paraId="3D0E7196" w14:textId="77777777" w:rsidR="00FB0B3A" w:rsidRPr="00F66817" w:rsidRDefault="00FB0B3A" w:rsidP="00FB0B3A">
      <w:pPr>
        <w:ind w:right="-999"/>
        <w:rPr>
          <w:b/>
          <w:bCs/>
          <w:lang w:val="en-IN"/>
        </w:rPr>
      </w:pPr>
    </w:p>
    <w:p w14:paraId="57BED66A" w14:textId="65AD1BC0" w:rsidR="00FB0B3A" w:rsidRPr="00F66817" w:rsidRDefault="00FB0B3A" w:rsidP="00FB0B3A">
      <w:pPr>
        <w:ind w:left="-851" w:right="-999"/>
        <w:rPr>
          <w:b/>
          <w:bCs/>
          <w:lang w:val="en-IN"/>
        </w:rPr>
      </w:pPr>
      <w:r w:rsidRPr="00F66817">
        <w:rPr>
          <w:b/>
          <w:bCs/>
          <w:lang w:val="en-IN"/>
        </w:rPr>
        <w:t>Step 4: Tokenization</w:t>
      </w:r>
    </w:p>
    <w:p w14:paraId="4F348A3B" w14:textId="74D05C90" w:rsidR="00FB0B3A" w:rsidRPr="00F66817" w:rsidRDefault="00FB0B3A" w:rsidP="00FB0B3A">
      <w:pPr>
        <w:pStyle w:val="ListParagraph"/>
        <w:ind w:left="-851" w:right="-999"/>
        <w:rPr>
          <w:lang w:val="en-IN"/>
        </w:rPr>
      </w:pPr>
      <w:r w:rsidRPr="00F66817">
        <w:rPr>
          <w:lang w:val="en-IN"/>
        </w:rPr>
        <w:t>The XLM-</w:t>
      </w:r>
      <w:proofErr w:type="spellStart"/>
      <w:r w:rsidRPr="00F66817">
        <w:rPr>
          <w:lang w:val="en-IN"/>
        </w:rPr>
        <w:t>RoBERTa</w:t>
      </w:r>
      <w:proofErr w:type="spellEnd"/>
      <w:r w:rsidRPr="00F66817">
        <w:rPr>
          <w:lang w:val="en-IN"/>
        </w:rPr>
        <w:t xml:space="preserve"> tokenizer converts textual sentences into numerical token representations that can be processed </w:t>
      </w:r>
      <w:r w:rsidR="004263B5" w:rsidRPr="00F66817">
        <w:rPr>
          <w:lang w:val="en-IN"/>
        </w:rPr>
        <w:t xml:space="preserve">easily </w:t>
      </w:r>
      <w:r w:rsidRPr="00F66817">
        <w:rPr>
          <w:lang w:val="en-IN"/>
        </w:rPr>
        <w:t>by the transformer model.</w:t>
      </w:r>
    </w:p>
    <w:p w14:paraId="7C4DCB3F" w14:textId="77777777" w:rsidR="00FB0B3A" w:rsidRPr="00F66817" w:rsidRDefault="00FB0B3A" w:rsidP="00FB0B3A">
      <w:pPr>
        <w:pStyle w:val="ListParagraph"/>
        <w:ind w:left="-851" w:right="-999"/>
        <w:rPr>
          <w:lang w:val="en-IN"/>
        </w:rPr>
      </w:pPr>
    </w:p>
    <w:p w14:paraId="3ED5D30D" w14:textId="77777777" w:rsidR="00FB0B3A" w:rsidRPr="00F66817" w:rsidRDefault="00FB0B3A" w:rsidP="00FB0B3A">
      <w:pPr>
        <w:pStyle w:val="ListParagraph"/>
        <w:ind w:left="-851" w:right="-999"/>
        <w:rPr>
          <w:b/>
          <w:bCs/>
          <w:lang w:val="en-IN"/>
        </w:rPr>
      </w:pPr>
      <w:r w:rsidRPr="00F66817">
        <w:rPr>
          <w:b/>
          <w:bCs/>
          <w:lang w:val="en-IN"/>
        </w:rPr>
        <w:t>Step 5: Model Fine-Tuning</w:t>
      </w:r>
    </w:p>
    <w:p w14:paraId="2C0E7F2D" w14:textId="11E1E247" w:rsidR="00FB0B3A" w:rsidRPr="00F66817" w:rsidRDefault="00FB0B3A" w:rsidP="00FB0B3A">
      <w:pPr>
        <w:pStyle w:val="ListParagraph"/>
        <w:ind w:left="-851" w:right="-999"/>
        <w:rPr>
          <w:lang w:val="en-IN"/>
        </w:rPr>
      </w:pPr>
      <w:r w:rsidRPr="00F66817">
        <w:rPr>
          <w:lang w:val="en-IN"/>
        </w:rPr>
        <w:t xml:space="preserve">The </w:t>
      </w:r>
      <w:r w:rsidRPr="00F66817">
        <w:rPr>
          <w:b/>
          <w:bCs/>
          <w:lang w:val="en-IN"/>
        </w:rPr>
        <w:t>XLM-</w:t>
      </w:r>
      <w:proofErr w:type="spellStart"/>
      <w:r w:rsidRPr="00F66817">
        <w:rPr>
          <w:b/>
          <w:bCs/>
          <w:lang w:val="en-IN"/>
        </w:rPr>
        <w:t>RoBERTa</w:t>
      </w:r>
      <w:proofErr w:type="spellEnd"/>
      <w:r w:rsidR="004263B5" w:rsidRPr="00F66817">
        <w:rPr>
          <w:b/>
          <w:bCs/>
          <w:lang w:val="en-IN"/>
        </w:rPr>
        <w:t xml:space="preserve"> base</w:t>
      </w:r>
      <w:r w:rsidRPr="00F66817">
        <w:rPr>
          <w:lang w:val="en-IN"/>
        </w:rPr>
        <w:t xml:space="preserve"> model is </w:t>
      </w:r>
      <w:r w:rsidR="004263B5" w:rsidRPr="00F66817">
        <w:rPr>
          <w:lang w:val="en-IN"/>
        </w:rPr>
        <w:t xml:space="preserve">supervised </w:t>
      </w:r>
      <w:r w:rsidRPr="00F66817">
        <w:rPr>
          <w:lang w:val="en-IN"/>
        </w:rPr>
        <w:t>fine-tuned using the prepared dataset for binary hate speech classification.</w:t>
      </w:r>
    </w:p>
    <w:p w14:paraId="6F5229B0" w14:textId="77777777" w:rsidR="00FB0B3A" w:rsidRPr="00F66817" w:rsidRDefault="00FB0B3A" w:rsidP="00FB0B3A">
      <w:pPr>
        <w:pStyle w:val="ListParagraph"/>
        <w:ind w:left="-851" w:right="-999"/>
        <w:rPr>
          <w:lang w:val="en-IN"/>
        </w:rPr>
      </w:pPr>
    </w:p>
    <w:p w14:paraId="494681F1" w14:textId="77777777" w:rsidR="00FB0B3A" w:rsidRPr="00F66817" w:rsidRDefault="00FB0B3A" w:rsidP="00FB0B3A">
      <w:pPr>
        <w:ind w:left="-851" w:right="-999"/>
        <w:rPr>
          <w:b/>
          <w:bCs/>
          <w:lang w:val="en-IN"/>
        </w:rPr>
      </w:pPr>
      <w:r w:rsidRPr="00F66817">
        <w:rPr>
          <w:b/>
          <w:bCs/>
          <w:lang w:val="en-IN"/>
        </w:rPr>
        <w:t>Step 6: Model Evaluation</w:t>
      </w:r>
    </w:p>
    <w:p w14:paraId="7395F3CB" w14:textId="2873367F" w:rsidR="00FB0B3A" w:rsidRPr="00F66817" w:rsidRDefault="00FB0B3A" w:rsidP="00FB0B3A">
      <w:pPr>
        <w:pStyle w:val="ListParagraph"/>
        <w:ind w:left="-851" w:right="-999"/>
        <w:rPr>
          <w:lang w:val="en-IN"/>
        </w:rPr>
      </w:pPr>
      <w:r w:rsidRPr="00F66817">
        <w:rPr>
          <w:lang w:val="en-IN"/>
        </w:rPr>
        <w:t>The trained model is evaluated using standard performance metrics, including:</w:t>
      </w:r>
    </w:p>
    <w:p w14:paraId="59C39FE7" w14:textId="341F7E0F" w:rsidR="00FB0B3A" w:rsidRPr="00F66817" w:rsidRDefault="00FB0B3A">
      <w:pPr>
        <w:pStyle w:val="ListParagraph"/>
        <w:numPr>
          <w:ilvl w:val="0"/>
          <w:numId w:val="4"/>
        </w:numPr>
        <w:ind w:right="-999"/>
        <w:rPr>
          <w:lang w:val="en-IN"/>
        </w:rPr>
      </w:pPr>
      <w:r w:rsidRPr="00F66817">
        <w:rPr>
          <w:lang w:val="en-IN"/>
        </w:rPr>
        <w:t xml:space="preserve">Accuracy </w:t>
      </w:r>
    </w:p>
    <w:p w14:paraId="40DA4625" w14:textId="2711AC32" w:rsidR="00FB0B3A" w:rsidRPr="00F66817" w:rsidRDefault="00FB0B3A">
      <w:pPr>
        <w:pStyle w:val="ListParagraph"/>
        <w:numPr>
          <w:ilvl w:val="0"/>
          <w:numId w:val="4"/>
        </w:numPr>
        <w:ind w:right="-999"/>
        <w:rPr>
          <w:lang w:val="en-IN"/>
        </w:rPr>
      </w:pPr>
      <w:r w:rsidRPr="00F66817">
        <w:rPr>
          <w:lang w:val="en-IN"/>
        </w:rPr>
        <w:t xml:space="preserve">Precision </w:t>
      </w:r>
    </w:p>
    <w:p w14:paraId="10C1E27E" w14:textId="0DDB7EC7" w:rsidR="00FB0B3A" w:rsidRPr="00F66817" w:rsidRDefault="00FB0B3A">
      <w:pPr>
        <w:pStyle w:val="ListParagraph"/>
        <w:numPr>
          <w:ilvl w:val="0"/>
          <w:numId w:val="4"/>
        </w:numPr>
        <w:ind w:right="-999"/>
        <w:rPr>
          <w:lang w:val="en-IN"/>
        </w:rPr>
      </w:pPr>
      <w:r w:rsidRPr="00F66817">
        <w:rPr>
          <w:lang w:val="en-IN"/>
        </w:rPr>
        <w:t xml:space="preserve">Recall </w:t>
      </w:r>
    </w:p>
    <w:p w14:paraId="791AC892" w14:textId="551662C1" w:rsidR="00FB0B3A" w:rsidRPr="00F66817" w:rsidRDefault="00FB0B3A">
      <w:pPr>
        <w:pStyle w:val="ListParagraph"/>
        <w:numPr>
          <w:ilvl w:val="0"/>
          <w:numId w:val="4"/>
        </w:numPr>
        <w:ind w:right="-999"/>
        <w:rPr>
          <w:lang w:val="en-IN"/>
        </w:rPr>
      </w:pPr>
      <w:r w:rsidRPr="00F66817">
        <w:rPr>
          <w:lang w:val="en-IN"/>
        </w:rPr>
        <w:t xml:space="preserve">F1-Score </w:t>
      </w:r>
    </w:p>
    <w:p w14:paraId="138D9036" w14:textId="4F7CDFCF" w:rsidR="00FB0B3A" w:rsidRPr="00F66817" w:rsidRDefault="00FB0B3A">
      <w:pPr>
        <w:pStyle w:val="ListParagraph"/>
        <w:numPr>
          <w:ilvl w:val="0"/>
          <w:numId w:val="4"/>
        </w:numPr>
        <w:ind w:right="-999"/>
        <w:rPr>
          <w:lang w:val="en-IN"/>
        </w:rPr>
      </w:pPr>
      <w:r w:rsidRPr="00F66817">
        <w:rPr>
          <w:lang w:val="en-IN"/>
        </w:rPr>
        <w:t xml:space="preserve">Confusion Matrix </w:t>
      </w:r>
    </w:p>
    <w:p w14:paraId="38E2352B" w14:textId="4B482D65" w:rsidR="00FB0B3A" w:rsidRPr="00F66817" w:rsidRDefault="00FB0B3A">
      <w:pPr>
        <w:pStyle w:val="ListParagraph"/>
        <w:numPr>
          <w:ilvl w:val="0"/>
          <w:numId w:val="4"/>
        </w:numPr>
        <w:ind w:right="-999"/>
        <w:rPr>
          <w:lang w:val="en-IN"/>
        </w:rPr>
      </w:pPr>
      <w:r w:rsidRPr="00F66817">
        <w:rPr>
          <w:lang w:val="en-IN"/>
        </w:rPr>
        <w:t xml:space="preserve">ROC Curve </w:t>
      </w:r>
    </w:p>
    <w:p w14:paraId="4CAE696C" w14:textId="32949EF9" w:rsidR="00FB0B3A" w:rsidRPr="00F66817" w:rsidRDefault="00FB0B3A">
      <w:pPr>
        <w:pStyle w:val="ListParagraph"/>
        <w:numPr>
          <w:ilvl w:val="0"/>
          <w:numId w:val="4"/>
        </w:numPr>
        <w:ind w:right="-999"/>
        <w:rPr>
          <w:lang w:val="en-IN"/>
        </w:rPr>
      </w:pPr>
      <w:r w:rsidRPr="00F66817">
        <w:rPr>
          <w:lang w:val="en-IN"/>
        </w:rPr>
        <w:t>Precision-Recall Curve</w:t>
      </w:r>
    </w:p>
    <w:p w14:paraId="40B4D959" w14:textId="77777777" w:rsidR="00FB0B3A" w:rsidRPr="00F66817" w:rsidRDefault="00FB0B3A" w:rsidP="00FB0B3A">
      <w:pPr>
        <w:pStyle w:val="ListParagraph"/>
        <w:ind w:left="-851" w:right="-999"/>
        <w:rPr>
          <w:lang w:val="en-IN"/>
        </w:rPr>
      </w:pPr>
    </w:p>
    <w:p w14:paraId="08AE5C0F" w14:textId="59400B43" w:rsidR="00AB79E3" w:rsidRPr="004415B1" w:rsidRDefault="00AB79E3" w:rsidP="00FB0B3A">
      <w:pPr>
        <w:pStyle w:val="ListParagraph"/>
        <w:ind w:left="-851" w:right="-999"/>
        <w:rPr>
          <w:b/>
          <w:bCs/>
          <w:color w:val="2E74B5" w:themeColor="accent1" w:themeShade="BF"/>
          <w:sz w:val="28"/>
          <w:szCs w:val="28"/>
        </w:rPr>
      </w:pPr>
      <w:r w:rsidRPr="004415B1">
        <w:rPr>
          <w:b/>
          <w:bCs/>
          <w:color w:val="2E74B5" w:themeColor="accent1" w:themeShade="BF"/>
          <w:sz w:val="28"/>
          <w:szCs w:val="28"/>
        </w:rPr>
        <w:t>3.5 Expected Outcome</w:t>
      </w:r>
    </w:p>
    <w:p w14:paraId="68FD495F" w14:textId="0BD04507" w:rsidR="00AB79E3" w:rsidRPr="00F66817" w:rsidRDefault="00AB79E3" w:rsidP="00FB0B3A">
      <w:pPr>
        <w:pStyle w:val="ListParagraph"/>
        <w:ind w:left="-851" w:right="-999"/>
      </w:pPr>
      <w:r w:rsidRPr="00F66817">
        <w:t>The expected outcomes of the proposed system are:</w:t>
      </w:r>
    </w:p>
    <w:p w14:paraId="32BD030E" w14:textId="540AF771" w:rsidR="00AB79E3" w:rsidRPr="00F66817" w:rsidRDefault="00AB79E3">
      <w:pPr>
        <w:pStyle w:val="ListParagraph"/>
        <w:numPr>
          <w:ilvl w:val="0"/>
          <w:numId w:val="9"/>
        </w:numPr>
        <w:ind w:right="-999"/>
        <w:rPr>
          <w:lang w:val="en-IN"/>
        </w:rPr>
      </w:pPr>
      <w:r w:rsidRPr="00F66817">
        <w:rPr>
          <w:lang w:val="en-IN"/>
        </w:rPr>
        <w:t xml:space="preserve">Automatic identification of hate speech in English text. </w:t>
      </w:r>
    </w:p>
    <w:p w14:paraId="182AF120" w14:textId="35BA6A35" w:rsidR="00AB79E3" w:rsidRPr="00F66817" w:rsidRDefault="00AB79E3">
      <w:pPr>
        <w:pStyle w:val="ListParagraph"/>
        <w:numPr>
          <w:ilvl w:val="0"/>
          <w:numId w:val="9"/>
        </w:numPr>
        <w:ind w:right="-999"/>
        <w:rPr>
          <w:lang w:val="en-IN"/>
        </w:rPr>
      </w:pPr>
      <w:r w:rsidRPr="00F66817">
        <w:rPr>
          <w:lang w:val="en-IN"/>
        </w:rPr>
        <w:t>Improved contextual understanding using XLM-</w:t>
      </w:r>
      <w:proofErr w:type="spellStart"/>
      <w:r w:rsidRPr="00F66817">
        <w:rPr>
          <w:lang w:val="en-IN"/>
        </w:rPr>
        <w:t>RoBERTa</w:t>
      </w:r>
      <w:proofErr w:type="spellEnd"/>
      <w:r w:rsidRPr="00F66817">
        <w:rPr>
          <w:lang w:val="en-IN"/>
        </w:rPr>
        <w:t xml:space="preserve">. </w:t>
      </w:r>
    </w:p>
    <w:p w14:paraId="42712594" w14:textId="0586D03C" w:rsidR="00AB79E3" w:rsidRPr="00F66817" w:rsidRDefault="00AB79E3">
      <w:pPr>
        <w:pStyle w:val="ListParagraph"/>
        <w:numPr>
          <w:ilvl w:val="0"/>
          <w:numId w:val="9"/>
        </w:numPr>
        <w:ind w:right="-999"/>
        <w:rPr>
          <w:lang w:val="en-IN"/>
        </w:rPr>
      </w:pPr>
      <w:r w:rsidRPr="00F66817">
        <w:rPr>
          <w:lang w:val="en-IN"/>
        </w:rPr>
        <w:t xml:space="preserve">Higher classification accuracy compared to traditional machine learning methods. </w:t>
      </w:r>
    </w:p>
    <w:p w14:paraId="09BB6726" w14:textId="60320B25" w:rsidR="00AB79E3" w:rsidRPr="00F66817" w:rsidRDefault="00AB79E3">
      <w:pPr>
        <w:pStyle w:val="ListParagraph"/>
        <w:numPr>
          <w:ilvl w:val="0"/>
          <w:numId w:val="9"/>
        </w:numPr>
        <w:ind w:right="-999"/>
        <w:rPr>
          <w:lang w:val="en-IN"/>
        </w:rPr>
      </w:pPr>
      <w:r w:rsidRPr="00F66817">
        <w:rPr>
          <w:lang w:val="en-IN"/>
        </w:rPr>
        <w:t xml:space="preserve">Reduced manual effort in online content moderation. </w:t>
      </w:r>
    </w:p>
    <w:p w14:paraId="0FFE7DDE" w14:textId="78C89C2F" w:rsidR="00AB79E3" w:rsidRPr="008A7258" w:rsidRDefault="00AB79E3" w:rsidP="008A7258">
      <w:pPr>
        <w:pStyle w:val="ListParagraph"/>
        <w:numPr>
          <w:ilvl w:val="0"/>
          <w:numId w:val="9"/>
        </w:numPr>
        <w:ind w:right="-999"/>
        <w:rPr>
          <w:lang w:val="en-IN"/>
        </w:rPr>
      </w:pPr>
      <w:r w:rsidRPr="00F66817">
        <w:rPr>
          <w:lang w:val="en-IN"/>
        </w:rPr>
        <w:t>A scalable solution suitable for future integration into content moderation systems.</w:t>
      </w:r>
    </w:p>
    <w:p w14:paraId="01651711" w14:textId="3145F0D0" w:rsidR="00FB0B3A" w:rsidRPr="00F66817" w:rsidRDefault="00B573C5" w:rsidP="00FB0B3A">
      <w:pPr>
        <w:pStyle w:val="ListParagraph"/>
        <w:ind w:left="-851" w:right="-999"/>
        <w:rPr>
          <w:b/>
          <w:bCs/>
          <w:color w:val="1F4E79" w:themeColor="accent1" w:themeShade="80"/>
          <w:sz w:val="28"/>
          <w:szCs w:val="28"/>
        </w:rPr>
      </w:pPr>
      <w:r w:rsidRPr="004C5CB7">
        <w:rPr>
          <w:b/>
          <w:bCs/>
          <w:color w:val="2E74B5" w:themeColor="accent1" w:themeShade="BF"/>
          <w:sz w:val="28"/>
          <w:szCs w:val="28"/>
        </w:rPr>
        <w:t>3.6 Difficulties Faced During Project Development</w:t>
      </w:r>
    </w:p>
    <w:p w14:paraId="08374863" w14:textId="3AA17EDD" w:rsidR="00AF17BF" w:rsidRPr="00F66817" w:rsidRDefault="00B573C5" w:rsidP="003F5E21">
      <w:pPr>
        <w:pStyle w:val="ListParagraph"/>
        <w:ind w:left="-851" w:right="-999"/>
      </w:pPr>
      <w:r w:rsidRPr="00F66817">
        <w:t xml:space="preserve">During the development of the </w:t>
      </w:r>
      <w:r w:rsidRPr="00F66817">
        <w:rPr>
          <w:b/>
          <w:bCs/>
        </w:rPr>
        <w:t>Hate Speech Detection</w:t>
      </w:r>
      <w:r w:rsidR="000B1E66" w:rsidRPr="00F66817">
        <w:rPr>
          <w:b/>
          <w:bCs/>
        </w:rPr>
        <w:t xml:space="preserve"> system</w:t>
      </w:r>
      <w:r w:rsidRPr="00F66817">
        <w:rPr>
          <w:b/>
          <w:bCs/>
        </w:rPr>
        <w:t xml:space="preserve"> using XLM-</w:t>
      </w:r>
      <w:proofErr w:type="spellStart"/>
      <w:r w:rsidRPr="00F66817">
        <w:rPr>
          <w:b/>
          <w:bCs/>
        </w:rPr>
        <w:t>RoBERTa</w:t>
      </w:r>
      <w:proofErr w:type="spellEnd"/>
      <w:r w:rsidRPr="00F66817">
        <w:rPr>
          <w:b/>
          <w:bCs/>
        </w:rPr>
        <w:t xml:space="preserve"> Transformer</w:t>
      </w:r>
      <w:r w:rsidRPr="00F66817">
        <w:t xml:space="preserve"> project, </w:t>
      </w:r>
      <w:r w:rsidR="00FA2C7F" w:rsidRPr="00F66817">
        <w:t>many</w:t>
      </w:r>
      <w:r w:rsidRPr="00F66817">
        <w:t xml:space="preserve"> technical and practical challenges were encountered. These challenges helped</w:t>
      </w:r>
      <w:r w:rsidR="00FA2C7F" w:rsidRPr="00F66817">
        <w:t xml:space="preserve"> us to</w:t>
      </w:r>
      <w:r w:rsidRPr="00F66817">
        <w:t xml:space="preserve"> improve the robustness of the final system and provide</w:t>
      </w:r>
      <w:r w:rsidR="00FA2C7F" w:rsidRPr="00F66817">
        <w:t xml:space="preserve"> a</w:t>
      </w:r>
      <w:r w:rsidRPr="00F66817">
        <w:t xml:space="preserve"> valuable learning experience.</w:t>
      </w:r>
    </w:p>
    <w:p w14:paraId="7B9D78EC" w14:textId="77777777" w:rsidR="008C24EC" w:rsidRPr="00F66817" w:rsidRDefault="008C24EC" w:rsidP="003F5E21">
      <w:pPr>
        <w:ind w:right="-999"/>
      </w:pPr>
    </w:p>
    <w:p w14:paraId="399DC5AD" w14:textId="09321C99" w:rsidR="00B573C5" w:rsidRPr="003C04AC" w:rsidRDefault="00B573C5" w:rsidP="003F5E21">
      <w:pPr>
        <w:pStyle w:val="ListParagraph"/>
        <w:numPr>
          <w:ilvl w:val="0"/>
          <w:numId w:val="10"/>
        </w:numPr>
        <w:ind w:right="-999"/>
        <w:rPr>
          <w:b/>
          <w:bCs/>
        </w:rPr>
      </w:pPr>
      <w:r w:rsidRPr="003C04AC">
        <w:rPr>
          <w:b/>
          <w:bCs/>
        </w:rPr>
        <w:t>Dataset Collection and Integration</w:t>
      </w:r>
    </w:p>
    <w:p w14:paraId="137B4989" w14:textId="345083E4" w:rsidR="00B573C5" w:rsidRPr="00F66817" w:rsidRDefault="00B573C5">
      <w:pPr>
        <w:pStyle w:val="ListParagraph"/>
        <w:numPr>
          <w:ilvl w:val="0"/>
          <w:numId w:val="11"/>
        </w:numPr>
        <w:ind w:right="-999"/>
        <w:rPr>
          <w:lang w:val="en-IN"/>
        </w:rPr>
      </w:pPr>
      <w:r w:rsidRPr="00F66817">
        <w:rPr>
          <w:lang w:val="en-IN"/>
        </w:rPr>
        <w:t xml:space="preserve">Finding a high-quality English hate speech dataset with </w:t>
      </w:r>
      <w:r w:rsidR="00893ACE" w:rsidRPr="00F66817">
        <w:rPr>
          <w:lang w:val="en-IN"/>
        </w:rPr>
        <w:t>proper</w:t>
      </w:r>
      <w:r w:rsidRPr="00F66817">
        <w:rPr>
          <w:lang w:val="en-IN"/>
        </w:rPr>
        <w:t xml:space="preserve"> labels was challenging. </w:t>
      </w:r>
    </w:p>
    <w:p w14:paraId="7BC0C9C2" w14:textId="6082ADAE" w:rsidR="00B573C5" w:rsidRPr="00F66817" w:rsidRDefault="00B573C5">
      <w:pPr>
        <w:pStyle w:val="ListParagraph"/>
        <w:numPr>
          <w:ilvl w:val="0"/>
          <w:numId w:val="11"/>
        </w:numPr>
        <w:ind w:right="-999"/>
        <w:rPr>
          <w:lang w:val="en-IN"/>
        </w:rPr>
      </w:pPr>
      <w:r w:rsidRPr="00F66817">
        <w:rPr>
          <w:lang w:val="en-IN"/>
        </w:rPr>
        <w:t>Different publicly available datasets had varying format</w:t>
      </w:r>
      <w:r w:rsidR="00893ACE" w:rsidRPr="00F66817">
        <w:rPr>
          <w:lang w:val="en-IN"/>
        </w:rPr>
        <w:t xml:space="preserve"> such as</w:t>
      </w:r>
      <w:r w:rsidRPr="00F66817">
        <w:rPr>
          <w:lang w:val="en-IN"/>
        </w:rPr>
        <w:t xml:space="preserve"> </w:t>
      </w:r>
      <w:r w:rsidR="00D27EB4" w:rsidRPr="00F66817">
        <w:rPr>
          <w:lang w:val="en-IN"/>
        </w:rPr>
        <w:t>labelling</w:t>
      </w:r>
      <w:r w:rsidRPr="00F66817">
        <w:rPr>
          <w:lang w:val="en-IN"/>
        </w:rPr>
        <w:t xml:space="preserve"> schemes, and annotation standards</w:t>
      </w:r>
      <w:r w:rsidR="002803BC" w:rsidRPr="00F66817">
        <w:rPr>
          <w:lang w:val="en-IN"/>
        </w:rPr>
        <w:t>, etc.</w:t>
      </w:r>
    </w:p>
    <w:p w14:paraId="4231A32E" w14:textId="27E764C1" w:rsidR="00B573C5" w:rsidRPr="00896049" w:rsidRDefault="00B573C5">
      <w:pPr>
        <w:pStyle w:val="ListParagraph"/>
        <w:numPr>
          <w:ilvl w:val="0"/>
          <w:numId w:val="11"/>
        </w:numPr>
        <w:ind w:right="-999"/>
      </w:pPr>
      <w:r w:rsidRPr="00F66817">
        <w:rPr>
          <w:lang w:val="en-IN"/>
        </w:rPr>
        <w:t xml:space="preserve">Multiple preprocessing steps were required to create a </w:t>
      </w:r>
      <w:r w:rsidR="0009083D" w:rsidRPr="00F66817">
        <w:rPr>
          <w:lang w:val="en-IN"/>
        </w:rPr>
        <w:t>proper</w:t>
      </w:r>
      <w:r w:rsidRPr="00F66817">
        <w:rPr>
          <w:lang w:val="en-IN"/>
        </w:rPr>
        <w:t xml:space="preserve"> dataset for model training.</w:t>
      </w:r>
    </w:p>
    <w:p w14:paraId="548965E2" w14:textId="77777777" w:rsidR="00896049" w:rsidRPr="00F66817" w:rsidRDefault="00896049" w:rsidP="00896049">
      <w:pPr>
        <w:pStyle w:val="ListParagraph"/>
        <w:ind w:left="229" w:right="-999"/>
      </w:pPr>
    </w:p>
    <w:p w14:paraId="38B85ABE" w14:textId="77777777" w:rsidR="003A4C2E" w:rsidRPr="00F66817" w:rsidRDefault="003A4C2E" w:rsidP="003A4C2E">
      <w:pPr>
        <w:pStyle w:val="ListParagraph"/>
        <w:ind w:left="229" w:right="-999"/>
      </w:pPr>
    </w:p>
    <w:p w14:paraId="7FD676D7" w14:textId="257648D5" w:rsidR="00B573C5" w:rsidRPr="003C04AC" w:rsidRDefault="00B573C5">
      <w:pPr>
        <w:pStyle w:val="ListParagraph"/>
        <w:numPr>
          <w:ilvl w:val="0"/>
          <w:numId w:val="10"/>
        </w:numPr>
        <w:ind w:right="-999"/>
        <w:rPr>
          <w:b/>
          <w:bCs/>
        </w:rPr>
      </w:pPr>
      <w:r w:rsidRPr="003C04AC">
        <w:rPr>
          <w:b/>
          <w:bCs/>
        </w:rPr>
        <w:lastRenderedPageBreak/>
        <w:t>Data Preprocessing</w:t>
      </w:r>
    </w:p>
    <w:p w14:paraId="12C8D3FE" w14:textId="00C41146" w:rsidR="00B573C5" w:rsidRPr="00F66817" w:rsidRDefault="00B573C5">
      <w:pPr>
        <w:pStyle w:val="ListParagraph"/>
        <w:numPr>
          <w:ilvl w:val="0"/>
          <w:numId w:val="12"/>
        </w:numPr>
        <w:ind w:right="-999"/>
        <w:rPr>
          <w:lang w:val="en-IN"/>
        </w:rPr>
      </w:pPr>
      <w:r w:rsidRPr="00F66817">
        <w:rPr>
          <w:lang w:val="en-IN"/>
        </w:rPr>
        <w:t xml:space="preserve">The dataset contained URLs, HTML tags, duplicate records, unnecessary white spaces, and missing values. </w:t>
      </w:r>
    </w:p>
    <w:p w14:paraId="3D797A7C" w14:textId="4CD145DD" w:rsidR="00B573C5" w:rsidRPr="00F66817" w:rsidRDefault="00B573C5">
      <w:pPr>
        <w:pStyle w:val="ListParagraph"/>
        <w:numPr>
          <w:ilvl w:val="0"/>
          <w:numId w:val="12"/>
        </w:numPr>
        <w:ind w:right="-999"/>
        <w:rPr>
          <w:lang w:val="en-IN"/>
        </w:rPr>
      </w:pPr>
      <w:r w:rsidRPr="00F66817">
        <w:rPr>
          <w:lang w:val="en-IN"/>
        </w:rPr>
        <w:t xml:space="preserve">Careful preprocessing was required to </w:t>
      </w:r>
      <w:r w:rsidR="00EC0565" w:rsidRPr="00F66817">
        <w:rPr>
          <w:lang w:val="en-IN"/>
        </w:rPr>
        <w:t>eliminate</w:t>
      </w:r>
      <w:r w:rsidRPr="00F66817">
        <w:rPr>
          <w:lang w:val="en-IN"/>
        </w:rPr>
        <w:t xml:space="preserve"> unwanted information while preserving meaningful contextual features. </w:t>
      </w:r>
    </w:p>
    <w:p w14:paraId="70551545" w14:textId="2300BA08" w:rsidR="00B573C5" w:rsidRPr="00F66817" w:rsidRDefault="00B573C5">
      <w:pPr>
        <w:pStyle w:val="ListParagraph"/>
        <w:numPr>
          <w:ilvl w:val="0"/>
          <w:numId w:val="12"/>
        </w:numPr>
        <w:ind w:right="-999"/>
      </w:pPr>
      <w:r w:rsidRPr="00F66817">
        <w:rPr>
          <w:lang w:val="en-IN"/>
        </w:rPr>
        <w:t>Emojis, punctuation marks, and hashtags</w:t>
      </w:r>
      <w:r w:rsidR="00876D99" w:rsidRPr="00F66817">
        <w:rPr>
          <w:lang w:val="en-IN"/>
        </w:rPr>
        <w:t xml:space="preserve"> are</w:t>
      </w:r>
      <w:r w:rsidRPr="00F66817">
        <w:rPr>
          <w:lang w:val="en-IN"/>
        </w:rPr>
        <w:t xml:space="preserve"> intentionally retained because they often contribute to the meaning of hate speech.</w:t>
      </w:r>
    </w:p>
    <w:p w14:paraId="782315D0" w14:textId="03904C72" w:rsidR="00B573C5" w:rsidRPr="003C04AC" w:rsidRDefault="00B573C5">
      <w:pPr>
        <w:pStyle w:val="ListParagraph"/>
        <w:numPr>
          <w:ilvl w:val="0"/>
          <w:numId w:val="10"/>
        </w:numPr>
        <w:ind w:right="-999"/>
        <w:rPr>
          <w:b/>
          <w:bCs/>
        </w:rPr>
      </w:pPr>
      <w:r w:rsidRPr="003C04AC">
        <w:rPr>
          <w:b/>
          <w:bCs/>
        </w:rPr>
        <w:t>Class Imbalance</w:t>
      </w:r>
    </w:p>
    <w:p w14:paraId="039E6D10" w14:textId="56767282" w:rsidR="00CF567E" w:rsidRPr="00F66817" w:rsidRDefault="00CF567E">
      <w:pPr>
        <w:pStyle w:val="ListParagraph"/>
        <w:numPr>
          <w:ilvl w:val="0"/>
          <w:numId w:val="13"/>
        </w:numPr>
        <w:ind w:right="-999"/>
        <w:rPr>
          <w:lang w:val="en-IN"/>
        </w:rPr>
      </w:pPr>
      <w:r w:rsidRPr="00F66817">
        <w:rPr>
          <w:lang w:val="en-IN"/>
        </w:rPr>
        <w:t xml:space="preserve">The dataset contained an unequal distribution of Hate Speech and Non-Hate Speech samples. </w:t>
      </w:r>
    </w:p>
    <w:p w14:paraId="6FCA9E6E" w14:textId="228D4B9D" w:rsidR="00CF567E" w:rsidRPr="00F66817" w:rsidRDefault="00CF567E">
      <w:pPr>
        <w:pStyle w:val="ListParagraph"/>
        <w:numPr>
          <w:ilvl w:val="0"/>
          <w:numId w:val="13"/>
        </w:numPr>
        <w:ind w:right="-999"/>
        <w:rPr>
          <w:lang w:val="en-IN"/>
        </w:rPr>
      </w:pPr>
      <w:r w:rsidRPr="00F66817">
        <w:rPr>
          <w:lang w:val="en-IN"/>
        </w:rPr>
        <w:t xml:space="preserve">Class imbalance can bias the model toward the majority class, making accurate classification of minority samples more difficult. </w:t>
      </w:r>
    </w:p>
    <w:p w14:paraId="06BDCD31" w14:textId="5E7A9193" w:rsidR="00B573C5" w:rsidRPr="00F66817" w:rsidRDefault="00CF567E">
      <w:pPr>
        <w:pStyle w:val="ListParagraph"/>
        <w:numPr>
          <w:ilvl w:val="0"/>
          <w:numId w:val="13"/>
        </w:numPr>
        <w:ind w:right="-999"/>
      </w:pPr>
      <w:r w:rsidRPr="00F66817">
        <w:rPr>
          <w:lang w:val="en-IN"/>
        </w:rPr>
        <w:t xml:space="preserve">Appropriate evaluation metrics such as Precision, Recall, and F1-Score </w:t>
      </w:r>
      <w:r w:rsidR="00B27B9D" w:rsidRPr="00F66817">
        <w:rPr>
          <w:lang w:val="en-IN"/>
        </w:rPr>
        <w:t>are</w:t>
      </w:r>
      <w:r w:rsidRPr="00F66817">
        <w:rPr>
          <w:lang w:val="en-IN"/>
        </w:rPr>
        <w:t xml:space="preserve"> considered in addition to overall accuracy.</w:t>
      </w:r>
    </w:p>
    <w:p w14:paraId="3EB5E909" w14:textId="05604FB4" w:rsidR="00B573C5" w:rsidRPr="003C04AC" w:rsidRDefault="00B573C5">
      <w:pPr>
        <w:pStyle w:val="ListParagraph"/>
        <w:numPr>
          <w:ilvl w:val="0"/>
          <w:numId w:val="10"/>
        </w:numPr>
        <w:ind w:right="-999"/>
        <w:rPr>
          <w:b/>
          <w:bCs/>
        </w:rPr>
      </w:pPr>
      <w:r w:rsidRPr="003C04AC">
        <w:rPr>
          <w:b/>
          <w:bCs/>
        </w:rPr>
        <w:t>High Computational Requirements</w:t>
      </w:r>
    </w:p>
    <w:p w14:paraId="0D1DF555" w14:textId="7DD49ED9" w:rsidR="00CF567E" w:rsidRPr="00F66817" w:rsidRDefault="00CF567E">
      <w:pPr>
        <w:pStyle w:val="ListParagraph"/>
        <w:numPr>
          <w:ilvl w:val="0"/>
          <w:numId w:val="14"/>
        </w:numPr>
        <w:ind w:right="-999"/>
        <w:rPr>
          <w:lang w:val="en-IN"/>
        </w:rPr>
      </w:pPr>
      <w:r w:rsidRPr="00F66817">
        <w:rPr>
          <w:lang w:val="en-IN"/>
        </w:rPr>
        <w:t>Fine-tuning the XLM-</w:t>
      </w:r>
      <w:proofErr w:type="spellStart"/>
      <w:r w:rsidRPr="00F66817">
        <w:rPr>
          <w:lang w:val="en-IN"/>
        </w:rPr>
        <w:t>RoBERTa</w:t>
      </w:r>
      <w:proofErr w:type="spellEnd"/>
      <w:r w:rsidRPr="00F66817">
        <w:rPr>
          <w:lang w:val="en-IN"/>
        </w:rPr>
        <w:t xml:space="preserve"> transformer requires significant computational resources. </w:t>
      </w:r>
    </w:p>
    <w:p w14:paraId="515984FC" w14:textId="30F00945" w:rsidR="00CF567E" w:rsidRPr="00F66817" w:rsidRDefault="00CF567E">
      <w:pPr>
        <w:pStyle w:val="ListParagraph"/>
        <w:numPr>
          <w:ilvl w:val="0"/>
          <w:numId w:val="14"/>
        </w:numPr>
        <w:ind w:right="-999"/>
        <w:rPr>
          <w:lang w:val="en-IN"/>
        </w:rPr>
      </w:pPr>
      <w:r w:rsidRPr="00F66817">
        <w:rPr>
          <w:lang w:val="en-IN"/>
        </w:rPr>
        <w:t xml:space="preserve">Training on a CPU is extremely slow, making GPU acceleration necessary. </w:t>
      </w:r>
    </w:p>
    <w:p w14:paraId="2B1F2856" w14:textId="476DC602" w:rsidR="00CF567E" w:rsidRPr="00F66817" w:rsidRDefault="00CF567E">
      <w:pPr>
        <w:pStyle w:val="ListParagraph"/>
        <w:numPr>
          <w:ilvl w:val="0"/>
          <w:numId w:val="14"/>
        </w:numPr>
        <w:ind w:right="-999"/>
      </w:pPr>
      <w:r w:rsidRPr="00F66817">
        <w:rPr>
          <w:lang w:val="en-IN"/>
        </w:rPr>
        <w:t xml:space="preserve">Google </w:t>
      </w:r>
      <w:proofErr w:type="spellStart"/>
      <w:r w:rsidRPr="00F66817">
        <w:rPr>
          <w:lang w:val="en-IN"/>
        </w:rPr>
        <w:t>Colab's</w:t>
      </w:r>
      <w:proofErr w:type="spellEnd"/>
      <w:r w:rsidR="00803515" w:rsidRPr="00F66817">
        <w:rPr>
          <w:lang w:val="en-IN"/>
        </w:rPr>
        <w:t xml:space="preserve"> and Kaggle’s</w:t>
      </w:r>
      <w:r w:rsidRPr="00F66817">
        <w:rPr>
          <w:lang w:val="en-IN"/>
        </w:rPr>
        <w:t xml:space="preserve"> GPU runtime limitations occasionally interrupted long training sessions.</w:t>
      </w:r>
    </w:p>
    <w:p w14:paraId="140A5DA0" w14:textId="23E39B49" w:rsidR="00B573C5" w:rsidRPr="003C04AC" w:rsidRDefault="00B573C5">
      <w:pPr>
        <w:pStyle w:val="ListParagraph"/>
        <w:numPr>
          <w:ilvl w:val="0"/>
          <w:numId w:val="10"/>
        </w:numPr>
        <w:ind w:right="-999"/>
        <w:rPr>
          <w:b/>
          <w:bCs/>
        </w:rPr>
      </w:pPr>
      <w:r w:rsidRPr="003C04AC">
        <w:rPr>
          <w:b/>
          <w:bCs/>
        </w:rPr>
        <w:t>Library Compatibility Issues</w:t>
      </w:r>
    </w:p>
    <w:p w14:paraId="258D24B5" w14:textId="6EDB199F" w:rsidR="00CF567E" w:rsidRPr="00F66817" w:rsidRDefault="00CF567E">
      <w:pPr>
        <w:pStyle w:val="ListParagraph"/>
        <w:numPr>
          <w:ilvl w:val="0"/>
          <w:numId w:val="15"/>
        </w:numPr>
        <w:ind w:right="-999"/>
        <w:rPr>
          <w:lang w:val="en-IN"/>
        </w:rPr>
      </w:pPr>
      <w:r w:rsidRPr="00F66817">
        <w:rPr>
          <w:lang w:val="en-IN"/>
        </w:rPr>
        <w:t>Compatibility issues</w:t>
      </w:r>
      <w:r w:rsidR="0035040D" w:rsidRPr="00F66817">
        <w:rPr>
          <w:lang w:val="en-IN"/>
        </w:rPr>
        <w:t xml:space="preserve"> were</w:t>
      </w:r>
      <w:r w:rsidRPr="00F66817">
        <w:rPr>
          <w:lang w:val="en-IN"/>
        </w:rPr>
        <w:t xml:space="preserve"> occurred between different versions of </w:t>
      </w:r>
      <w:proofErr w:type="spellStart"/>
      <w:r w:rsidRPr="00F66817">
        <w:rPr>
          <w:b/>
          <w:bCs/>
          <w:lang w:val="en-IN"/>
        </w:rPr>
        <w:t>PyTorch</w:t>
      </w:r>
      <w:proofErr w:type="spellEnd"/>
      <w:r w:rsidRPr="00F66817">
        <w:rPr>
          <w:lang w:val="en-IN"/>
        </w:rPr>
        <w:t xml:space="preserve">, </w:t>
      </w:r>
      <w:proofErr w:type="spellStart"/>
      <w:r w:rsidRPr="00F66817">
        <w:rPr>
          <w:b/>
          <w:bCs/>
          <w:lang w:val="en-IN"/>
        </w:rPr>
        <w:t>TorchVision</w:t>
      </w:r>
      <w:proofErr w:type="spellEnd"/>
      <w:r w:rsidRPr="00F66817">
        <w:rPr>
          <w:lang w:val="en-IN"/>
        </w:rPr>
        <w:t xml:space="preserve">, </w:t>
      </w:r>
      <w:proofErr w:type="spellStart"/>
      <w:r w:rsidRPr="00F66817">
        <w:rPr>
          <w:b/>
          <w:bCs/>
          <w:lang w:val="en-IN"/>
        </w:rPr>
        <w:t>TorchAudio</w:t>
      </w:r>
      <w:proofErr w:type="spellEnd"/>
      <w:r w:rsidRPr="00F66817">
        <w:rPr>
          <w:lang w:val="en-IN"/>
        </w:rPr>
        <w:t xml:space="preserve">, and the </w:t>
      </w:r>
      <w:r w:rsidRPr="00F66817">
        <w:rPr>
          <w:b/>
          <w:bCs/>
          <w:lang w:val="en-IN"/>
        </w:rPr>
        <w:t>Transformers</w:t>
      </w:r>
      <w:r w:rsidRPr="00F66817">
        <w:rPr>
          <w:lang w:val="en-IN"/>
        </w:rPr>
        <w:t xml:space="preserve"> library. </w:t>
      </w:r>
    </w:p>
    <w:p w14:paraId="4E9949D4" w14:textId="3BB8FDEC" w:rsidR="00CF567E" w:rsidRPr="00F66817" w:rsidRDefault="00CF567E">
      <w:pPr>
        <w:pStyle w:val="ListParagraph"/>
        <w:numPr>
          <w:ilvl w:val="0"/>
          <w:numId w:val="15"/>
        </w:numPr>
        <w:ind w:right="-999"/>
      </w:pPr>
      <w:r w:rsidRPr="00F66817">
        <w:rPr>
          <w:lang w:val="en-IN"/>
        </w:rPr>
        <w:t>These conflicts resulted in runtime and import errors that required reinstalling compatible library versions and restarting the execution environment</w:t>
      </w:r>
      <w:r w:rsidR="00144390" w:rsidRPr="00F66817">
        <w:rPr>
          <w:lang w:val="en-IN"/>
        </w:rPr>
        <w:t xml:space="preserve"> or GPU T4</w:t>
      </w:r>
      <w:r w:rsidRPr="00F66817">
        <w:rPr>
          <w:lang w:val="en-IN"/>
        </w:rPr>
        <w:t>.</w:t>
      </w:r>
    </w:p>
    <w:p w14:paraId="7A3B77B2" w14:textId="5E31C474" w:rsidR="00B573C5" w:rsidRPr="003C04AC" w:rsidRDefault="00B573C5">
      <w:pPr>
        <w:pStyle w:val="ListParagraph"/>
        <w:numPr>
          <w:ilvl w:val="0"/>
          <w:numId w:val="10"/>
        </w:numPr>
        <w:ind w:right="-999"/>
        <w:rPr>
          <w:b/>
          <w:bCs/>
        </w:rPr>
      </w:pPr>
      <w:r w:rsidRPr="003C04AC">
        <w:rPr>
          <w:b/>
          <w:bCs/>
        </w:rPr>
        <w:t>Hyperparameter Selection</w:t>
      </w:r>
    </w:p>
    <w:p w14:paraId="4A535695" w14:textId="359B14DB" w:rsidR="00CF567E" w:rsidRPr="00F66817" w:rsidRDefault="00CF567E">
      <w:pPr>
        <w:pStyle w:val="ListParagraph"/>
        <w:numPr>
          <w:ilvl w:val="0"/>
          <w:numId w:val="16"/>
        </w:numPr>
        <w:ind w:right="-999"/>
        <w:rPr>
          <w:lang w:val="en-IN"/>
        </w:rPr>
      </w:pPr>
      <w:r w:rsidRPr="00F66817">
        <w:rPr>
          <w:lang w:val="en-IN"/>
        </w:rPr>
        <w:t xml:space="preserve">Selecting suitable hyperparameters such as learning rate, batch size, maximum sequence length, and number of training epochs required multiple experiments. </w:t>
      </w:r>
    </w:p>
    <w:p w14:paraId="439CCFC7" w14:textId="2A96C5E9" w:rsidR="00CF567E" w:rsidRPr="00F66817" w:rsidRDefault="00CF567E">
      <w:pPr>
        <w:pStyle w:val="ListParagraph"/>
        <w:numPr>
          <w:ilvl w:val="0"/>
          <w:numId w:val="16"/>
        </w:numPr>
        <w:ind w:right="-999"/>
      </w:pPr>
      <w:r w:rsidRPr="00F66817">
        <w:rPr>
          <w:lang w:val="en-IN"/>
        </w:rPr>
        <w:t>Incorrect hyperparameter settings</w:t>
      </w:r>
      <w:r w:rsidR="002047CB" w:rsidRPr="00F66817">
        <w:rPr>
          <w:lang w:val="en-IN"/>
        </w:rPr>
        <w:t xml:space="preserve"> also</w:t>
      </w:r>
      <w:r w:rsidRPr="00F66817">
        <w:rPr>
          <w:lang w:val="en-IN"/>
        </w:rPr>
        <w:t xml:space="preserve"> resulted in unstable training or reduced model performance.</w:t>
      </w:r>
    </w:p>
    <w:p w14:paraId="0B8E3709" w14:textId="6BC69E7E" w:rsidR="00B573C5" w:rsidRPr="003C04AC" w:rsidRDefault="00B573C5">
      <w:pPr>
        <w:pStyle w:val="ListParagraph"/>
        <w:numPr>
          <w:ilvl w:val="0"/>
          <w:numId w:val="10"/>
        </w:numPr>
        <w:ind w:right="-999"/>
        <w:rPr>
          <w:b/>
          <w:bCs/>
        </w:rPr>
      </w:pPr>
      <w:r w:rsidRPr="003C04AC">
        <w:rPr>
          <w:b/>
          <w:bCs/>
        </w:rPr>
        <w:t>Overfitting Prevention</w:t>
      </w:r>
    </w:p>
    <w:p w14:paraId="4AEEEE3B" w14:textId="47F7208D" w:rsidR="00D4074B" w:rsidRPr="00F66817" w:rsidRDefault="00D4074B">
      <w:pPr>
        <w:pStyle w:val="ListParagraph"/>
        <w:numPr>
          <w:ilvl w:val="0"/>
          <w:numId w:val="17"/>
        </w:numPr>
        <w:ind w:right="-999"/>
        <w:rPr>
          <w:lang w:val="en-IN"/>
        </w:rPr>
      </w:pPr>
      <w:r w:rsidRPr="00F66817">
        <w:rPr>
          <w:lang w:val="en-IN"/>
        </w:rPr>
        <w:t xml:space="preserve">During model training, there was a risk of overfitting, where the model performs well on training data but poorly on unseen data. </w:t>
      </w:r>
    </w:p>
    <w:p w14:paraId="49D78DCC" w14:textId="22AF5C5A" w:rsidR="00D4074B" w:rsidRPr="00F66817" w:rsidRDefault="00D4074B">
      <w:pPr>
        <w:pStyle w:val="ListParagraph"/>
        <w:numPr>
          <w:ilvl w:val="0"/>
          <w:numId w:val="17"/>
        </w:numPr>
        <w:ind w:right="-999"/>
      </w:pPr>
      <w:r w:rsidRPr="00F66817">
        <w:rPr>
          <w:lang w:val="en-IN"/>
        </w:rPr>
        <w:t xml:space="preserve">Validation datasets, early stopping techniques, and performance monitoring </w:t>
      </w:r>
      <w:r w:rsidR="00056B76" w:rsidRPr="00F66817">
        <w:rPr>
          <w:lang w:val="en-IN"/>
        </w:rPr>
        <w:t>are also</w:t>
      </w:r>
      <w:r w:rsidRPr="00F66817">
        <w:rPr>
          <w:lang w:val="en-IN"/>
        </w:rPr>
        <w:t xml:space="preserve"> used to improve generalization.</w:t>
      </w:r>
    </w:p>
    <w:p w14:paraId="207E6874" w14:textId="190B7840" w:rsidR="00B573C5" w:rsidRPr="003C04AC" w:rsidRDefault="00B573C5">
      <w:pPr>
        <w:pStyle w:val="ListParagraph"/>
        <w:numPr>
          <w:ilvl w:val="0"/>
          <w:numId w:val="10"/>
        </w:numPr>
        <w:ind w:right="-999"/>
        <w:rPr>
          <w:b/>
          <w:bCs/>
        </w:rPr>
      </w:pPr>
      <w:r w:rsidRPr="003C04AC">
        <w:rPr>
          <w:b/>
          <w:bCs/>
        </w:rPr>
        <w:t>Evaluation and Performance Analysis</w:t>
      </w:r>
    </w:p>
    <w:p w14:paraId="55918037" w14:textId="3BD49EA1" w:rsidR="00D4074B" w:rsidRPr="00F66817" w:rsidRDefault="00D4074B">
      <w:pPr>
        <w:pStyle w:val="ListParagraph"/>
        <w:numPr>
          <w:ilvl w:val="0"/>
          <w:numId w:val="18"/>
        </w:numPr>
        <w:ind w:right="-999"/>
        <w:rPr>
          <w:lang w:val="en-IN"/>
        </w:rPr>
      </w:pPr>
      <w:r w:rsidRPr="00F66817">
        <w:rPr>
          <w:lang w:val="en-IN"/>
        </w:rPr>
        <w:t xml:space="preserve">Evaluating the model required multiple performance metrics rather than relying only on accuracy. </w:t>
      </w:r>
    </w:p>
    <w:p w14:paraId="69AACC1F" w14:textId="0CF1D5B6" w:rsidR="00D4074B" w:rsidRPr="00F66817" w:rsidRDefault="00D4074B">
      <w:pPr>
        <w:pStyle w:val="ListParagraph"/>
        <w:numPr>
          <w:ilvl w:val="0"/>
          <w:numId w:val="18"/>
        </w:numPr>
        <w:ind w:right="-999"/>
      </w:pPr>
      <w:r w:rsidRPr="00F66817">
        <w:rPr>
          <w:lang w:val="en-IN"/>
        </w:rPr>
        <w:t>Additional analyses such as the Confusion Matrix, ROC Curve, Precision-Recall Curve, and Classification Report were necessary to obtain a comprehensive understanding of model performance</w:t>
      </w:r>
    </w:p>
    <w:p w14:paraId="35647EC0" w14:textId="3C0DA2C8" w:rsidR="00B573C5" w:rsidRPr="003C04AC" w:rsidRDefault="00B573C5">
      <w:pPr>
        <w:pStyle w:val="ListParagraph"/>
        <w:numPr>
          <w:ilvl w:val="0"/>
          <w:numId w:val="10"/>
        </w:numPr>
        <w:ind w:right="-999"/>
        <w:rPr>
          <w:b/>
          <w:bCs/>
        </w:rPr>
      </w:pPr>
      <w:r w:rsidRPr="003C04AC">
        <w:rPr>
          <w:b/>
          <w:bCs/>
        </w:rPr>
        <w:t xml:space="preserve">Google </w:t>
      </w:r>
      <w:proofErr w:type="spellStart"/>
      <w:r w:rsidRPr="003C04AC">
        <w:rPr>
          <w:b/>
          <w:bCs/>
        </w:rPr>
        <w:t>Colab</w:t>
      </w:r>
      <w:proofErr w:type="spellEnd"/>
      <w:r w:rsidR="00803515" w:rsidRPr="003C04AC">
        <w:rPr>
          <w:b/>
          <w:bCs/>
        </w:rPr>
        <w:t xml:space="preserve"> and Kaggle</w:t>
      </w:r>
      <w:r w:rsidRPr="003C04AC">
        <w:rPr>
          <w:b/>
          <w:bCs/>
        </w:rPr>
        <w:t xml:space="preserve"> Runtime Limitations</w:t>
      </w:r>
    </w:p>
    <w:p w14:paraId="5F1572E3" w14:textId="17FAAD79" w:rsidR="00D4074B" w:rsidRPr="00F66817" w:rsidRDefault="00D4074B">
      <w:pPr>
        <w:pStyle w:val="ListParagraph"/>
        <w:numPr>
          <w:ilvl w:val="0"/>
          <w:numId w:val="19"/>
        </w:numPr>
        <w:ind w:right="-999"/>
        <w:rPr>
          <w:lang w:val="en-IN"/>
        </w:rPr>
      </w:pPr>
      <w:r w:rsidRPr="00F66817">
        <w:rPr>
          <w:lang w:val="en-IN"/>
        </w:rPr>
        <w:t xml:space="preserve">Google </w:t>
      </w:r>
      <w:proofErr w:type="spellStart"/>
      <w:r w:rsidRPr="00F66817">
        <w:rPr>
          <w:lang w:val="en-IN"/>
        </w:rPr>
        <w:t>Colab</w:t>
      </w:r>
      <w:proofErr w:type="spellEnd"/>
      <w:r w:rsidRPr="00F66817">
        <w:rPr>
          <w:lang w:val="en-IN"/>
        </w:rPr>
        <w:t xml:space="preserve"> </w:t>
      </w:r>
      <w:r w:rsidR="00803515" w:rsidRPr="00F66817">
        <w:t>and Kaggle</w:t>
      </w:r>
      <w:r w:rsidR="00803515" w:rsidRPr="00F66817">
        <w:rPr>
          <w:lang w:val="en-IN"/>
        </w:rPr>
        <w:t xml:space="preserve"> </w:t>
      </w:r>
      <w:r w:rsidRPr="00F66817">
        <w:rPr>
          <w:lang w:val="en-IN"/>
        </w:rPr>
        <w:t xml:space="preserve">provides limited runtime duration and temporary storage. </w:t>
      </w:r>
    </w:p>
    <w:p w14:paraId="1897B2B2" w14:textId="527936C5" w:rsidR="00D4074B" w:rsidRPr="00F66817" w:rsidRDefault="00D4074B" w:rsidP="00D4074B">
      <w:pPr>
        <w:pStyle w:val="ListParagraph"/>
        <w:numPr>
          <w:ilvl w:val="0"/>
          <w:numId w:val="19"/>
        </w:numPr>
        <w:ind w:right="-999"/>
      </w:pPr>
      <w:r w:rsidRPr="00F66817">
        <w:rPr>
          <w:lang w:val="en-IN"/>
        </w:rPr>
        <w:t>Interrupted sessions occasionally required reloading datasets and rerunning</w:t>
      </w:r>
      <w:r w:rsidR="0006352B" w:rsidRPr="00F66817">
        <w:rPr>
          <w:lang w:val="en-IN"/>
        </w:rPr>
        <w:t xml:space="preserve"> of the</w:t>
      </w:r>
      <w:r w:rsidRPr="00F66817">
        <w:rPr>
          <w:lang w:val="en-IN"/>
        </w:rPr>
        <w:t xml:space="preserve"> notebook cells</w:t>
      </w:r>
      <w:r w:rsidR="0006352B" w:rsidRPr="00F66817">
        <w:rPr>
          <w:lang w:val="en-IN"/>
        </w:rPr>
        <w:t xml:space="preserve"> which resulted in </w:t>
      </w:r>
      <w:r w:rsidRPr="00F66817">
        <w:rPr>
          <w:lang w:val="en-IN"/>
        </w:rPr>
        <w:t>increasing development time.</w:t>
      </w:r>
    </w:p>
    <w:p w14:paraId="1042CDEB" w14:textId="3D546FC7" w:rsidR="00B573C5" w:rsidRPr="003C04AC" w:rsidRDefault="00B573C5">
      <w:pPr>
        <w:pStyle w:val="ListParagraph"/>
        <w:numPr>
          <w:ilvl w:val="0"/>
          <w:numId w:val="10"/>
        </w:numPr>
        <w:ind w:right="-999"/>
        <w:rPr>
          <w:b/>
          <w:bCs/>
        </w:rPr>
      </w:pPr>
      <w:r w:rsidRPr="003C04AC">
        <w:rPr>
          <w:b/>
          <w:bCs/>
        </w:rPr>
        <w:t>Understanding Transformer Models</w:t>
      </w:r>
    </w:p>
    <w:p w14:paraId="6404F8D8" w14:textId="7A01FDB1" w:rsidR="00D4074B" w:rsidRPr="00F66817" w:rsidRDefault="00D4074B">
      <w:pPr>
        <w:pStyle w:val="ListParagraph"/>
        <w:numPr>
          <w:ilvl w:val="0"/>
          <w:numId w:val="20"/>
        </w:numPr>
        <w:ind w:right="-999"/>
        <w:rPr>
          <w:lang w:val="en-IN"/>
        </w:rPr>
      </w:pPr>
      <w:r w:rsidRPr="00F66817">
        <w:rPr>
          <w:lang w:val="en-IN"/>
        </w:rPr>
        <w:t>XLM-</w:t>
      </w:r>
      <w:proofErr w:type="spellStart"/>
      <w:r w:rsidRPr="00F66817">
        <w:rPr>
          <w:lang w:val="en-IN"/>
        </w:rPr>
        <w:t>RoBERTa</w:t>
      </w:r>
      <w:proofErr w:type="spellEnd"/>
      <w:r w:rsidRPr="00F66817">
        <w:rPr>
          <w:lang w:val="en-IN"/>
        </w:rPr>
        <w:t xml:space="preserve"> has a complex transformer architecture that </w:t>
      </w:r>
      <w:r w:rsidR="00D56D07" w:rsidRPr="00F66817">
        <w:rPr>
          <w:lang w:val="en-IN"/>
        </w:rPr>
        <w:t xml:space="preserve">will </w:t>
      </w:r>
      <w:r w:rsidRPr="00F66817">
        <w:rPr>
          <w:lang w:val="en-IN"/>
        </w:rPr>
        <w:t>require understanding concepts such as tokenization, attention mechanisms, contextual embeddings, and fine-tuning</w:t>
      </w:r>
      <w:r w:rsidR="00D56D07" w:rsidRPr="00F66817">
        <w:rPr>
          <w:lang w:val="en-IN"/>
        </w:rPr>
        <w:t xml:space="preserve"> of the model</w:t>
      </w:r>
      <w:r w:rsidRPr="00F66817">
        <w:rPr>
          <w:lang w:val="en-IN"/>
        </w:rPr>
        <w:t xml:space="preserve">. </w:t>
      </w:r>
    </w:p>
    <w:p w14:paraId="345CDE74" w14:textId="67550F2C" w:rsidR="0042191F" w:rsidRPr="00F66817" w:rsidRDefault="00D4074B">
      <w:pPr>
        <w:pStyle w:val="ListParagraph"/>
        <w:numPr>
          <w:ilvl w:val="0"/>
          <w:numId w:val="20"/>
        </w:numPr>
        <w:ind w:right="-999"/>
      </w:pPr>
      <w:r w:rsidRPr="00F66817">
        <w:rPr>
          <w:lang w:val="en-IN"/>
        </w:rPr>
        <w:lastRenderedPageBreak/>
        <w:t xml:space="preserve">Considerable effort was invested in studying the model architecture and </w:t>
      </w:r>
      <w:r w:rsidR="00D56D07" w:rsidRPr="00F66817">
        <w:rPr>
          <w:lang w:val="en-IN"/>
        </w:rPr>
        <w:t xml:space="preserve">in the </w:t>
      </w:r>
      <w:r w:rsidRPr="00F66817">
        <w:rPr>
          <w:lang w:val="en-IN"/>
        </w:rPr>
        <w:t>implement</w:t>
      </w:r>
      <w:r w:rsidR="00D56D07" w:rsidRPr="00F66817">
        <w:rPr>
          <w:lang w:val="en-IN"/>
        </w:rPr>
        <w:t xml:space="preserve">ation of </w:t>
      </w:r>
      <w:r w:rsidRPr="00F66817">
        <w:rPr>
          <w:lang w:val="en-IN"/>
        </w:rPr>
        <w:t>it correctly for hate speech classification.</w:t>
      </w:r>
    </w:p>
    <w:p w14:paraId="4D7F7835" w14:textId="77777777" w:rsidR="004F5FDA" w:rsidRPr="006B4345" w:rsidRDefault="004F5FDA" w:rsidP="00CA1050">
      <w:pPr>
        <w:pStyle w:val="Heading1"/>
        <w:ind w:left="-851" w:right="-999"/>
        <w:rPr>
          <w:rFonts w:ascii="Times New Roman" w:hAnsi="Times New Roman" w:cs="Times New Roman"/>
        </w:rPr>
      </w:pPr>
      <w:r w:rsidRPr="006B4345">
        <w:rPr>
          <w:rFonts w:ascii="Times New Roman" w:hAnsi="Times New Roman" w:cs="Times New Roman"/>
        </w:rPr>
        <w:t xml:space="preserve">Proposed </w:t>
      </w:r>
      <w:r w:rsidR="004920BF" w:rsidRPr="006B4345">
        <w:rPr>
          <w:rFonts w:ascii="Times New Roman" w:hAnsi="Times New Roman" w:cs="Times New Roman"/>
        </w:rPr>
        <w:t>Solution</w:t>
      </w:r>
    </w:p>
    <w:p w14:paraId="5413BC00" w14:textId="77777777" w:rsidR="007F1AAB" w:rsidRPr="00F66817" w:rsidRDefault="007F1AAB" w:rsidP="00CA1050"/>
    <w:p w14:paraId="2E337766" w14:textId="0BC34A7A" w:rsidR="004F5FDA" w:rsidRPr="00333896" w:rsidRDefault="007F1AAB" w:rsidP="00CA1050">
      <w:pPr>
        <w:ind w:left="-851" w:right="-999"/>
        <w:rPr>
          <w:b/>
          <w:bCs/>
          <w:color w:val="2E74B5" w:themeColor="accent1" w:themeShade="BF"/>
          <w:sz w:val="28"/>
          <w:szCs w:val="28"/>
        </w:rPr>
      </w:pPr>
      <w:r w:rsidRPr="00333896">
        <w:rPr>
          <w:b/>
          <w:bCs/>
          <w:color w:val="2E74B5" w:themeColor="accent1" w:themeShade="BF"/>
          <w:sz w:val="28"/>
          <w:szCs w:val="28"/>
        </w:rPr>
        <w:t>4.1 Introduction</w:t>
      </w:r>
    </w:p>
    <w:p w14:paraId="711325C2" w14:textId="5C79AEFC" w:rsidR="00913F57" w:rsidRPr="00F66817" w:rsidRDefault="00913F57" w:rsidP="00913F57">
      <w:pPr>
        <w:ind w:left="-851" w:right="-999"/>
        <w:rPr>
          <w:lang w:val="en-IN"/>
        </w:rPr>
      </w:pPr>
      <w:r w:rsidRPr="00F66817">
        <w:rPr>
          <w:lang w:val="en-IN"/>
        </w:rPr>
        <w:t xml:space="preserve">The suggested method </w:t>
      </w:r>
      <w:r w:rsidR="000A61F2" w:rsidRPr="00F66817">
        <w:rPr>
          <w:lang w:val="en-IN"/>
        </w:rPr>
        <w:t>is an</w:t>
      </w:r>
      <w:r w:rsidRPr="00F66817">
        <w:rPr>
          <w:lang w:val="en-IN"/>
        </w:rPr>
        <w:t xml:space="preserve"> intelligent Hate Speech Detection System that uses the XLM-</w:t>
      </w:r>
      <w:proofErr w:type="spellStart"/>
      <w:r w:rsidRPr="00F66817">
        <w:rPr>
          <w:lang w:val="en-IN"/>
        </w:rPr>
        <w:t>RoBERTa</w:t>
      </w:r>
      <w:proofErr w:type="spellEnd"/>
      <w:r w:rsidRPr="00F66817">
        <w:rPr>
          <w:lang w:val="en-IN"/>
        </w:rPr>
        <w:t xml:space="preserve"> Transformer </w:t>
      </w:r>
      <w:r w:rsidR="000A61F2" w:rsidRPr="00F66817">
        <w:rPr>
          <w:lang w:val="en-IN"/>
        </w:rPr>
        <w:t>to</w:t>
      </w:r>
      <w:r w:rsidRPr="00F66817">
        <w:rPr>
          <w:lang w:val="en-IN"/>
        </w:rPr>
        <w:t xml:space="preserve"> categorize English textual information into Hate Speech and Non-Hate Speech. By using contextual language understanding rather than conventional keyword-based, the suggested system aims to increase the accuracy of hate speech identification. In order to improve classification performance for complicated textual data, the </w:t>
      </w:r>
      <w:r w:rsidR="00F1581A" w:rsidRPr="00F66817">
        <w:rPr>
          <w:lang w:val="en-IN"/>
        </w:rPr>
        <w:t>solution</w:t>
      </w:r>
      <w:r w:rsidRPr="00F66817">
        <w:rPr>
          <w:lang w:val="en-IN"/>
        </w:rPr>
        <w:t xml:space="preserve"> uses a transformer-based deep learning model </w:t>
      </w:r>
      <w:r w:rsidR="00F1581A" w:rsidRPr="00F66817">
        <w:rPr>
          <w:lang w:val="en-IN"/>
        </w:rPr>
        <w:t>which</w:t>
      </w:r>
      <w:r w:rsidRPr="00F66817">
        <w:rPr>
          <w:lang w:val="en-IN"/>
        </w:rPr>
        <w:t xml:space="preserve"> can learn semantic links between words through self-attention mechanisms.</w:t>
      </w:r>
    </w:p>
    <w:p w14:paraId="20F95A65" w14:textId="533062F5" w:rsidR="007F1AAB" w:rsidRPr="00F66817" w:rsidRDefault="00913F57" w:rsidP="00913F57">
      <w:pPr>
        <w:ind w:left="-851" w:right="-999"/>
        <w:rPr>
          <w:lang w:val="en-IN"/>
        </w:rPr>
      </w:pPr>
      <w:r w:rsidRPr="00F66817">
        <w:rPr>
          <w:lang w:val="en-IN"/>
        </w:rPr>
        <w:t xml:space="preserve">Data collection, preprocessing, dataset splitting, tokenization, transformer-based model fine-tuning, prediction, and performance evaluation of the sequential processes that make up the suggested system. Every step helps to raise the overall classification accuracy and improve the quality of the </w:t>
      </w:r>
      <w:r w:rsidR="00BC1C1F" w:rsidRPr="00F66817">
        <w:rPr>
          <w:lang w:val="en-IN"/>
        </w:rPr>
        <w:t>database</w:t>
      </w:r>
      <w:r w:rsidRPr="00F66817">
        <w:rPr>
          <w:lang w:val="en-IN"/>
        </w:rPr>
        <w:t xml:space="preserve">. </w:t>
      </w:r>
      <w:r w:rsidR="007F1AAB" w:rsidRPr="00F66817">
        <w:rPr>
          <w:lang w:val="en-IN"/>
        </w:rPr>
        <w:t>The complete system has been implemented using Python</w:t>
      </w:r>
      <w:r w:rsidR="00BC1C1F" w:rsidRPr="00F66817">
        <w:rPr>
          <w:lang w:val="en-IN"/>
        </w:rPr>
        <w:t xml:space="preserve"> as the program language</w:t>
      </w:r>
      <w:r w:rsidR="007F1AAB" w:rsidRPr="00F66817">
        <w:rPr>
          <w:lang w:val="en-IN"/>
        </w:rPr>
        <w:t xml:space="preserve"> in the Google </w:t>
      </w:r>
      <w:proofErr w:type="spellStart"/>
      <w:r w:rsidR="007F1AAB" w:rsidRPr="00F66817">
        <w:rPr>
          <w:lang w:val="en-IN"/>
        </w:rPr>
        <w:t>Colab</w:t>
      </w:r>
      <w:proofErr w:type="spellEnd"/>
      <w:r w:rsidR="00803515" w:rsidRPr="00F66817">
        <w:rPr>
          <w:lang w:val="en-IN"/>
        </w:rPr>
        <w:t xml:space="preserve"> </w:t>
      </w:r>
      <w:r w:rsidR="00803515" w:rsidRPr="00F66817">
        <w:t>and Kaggle</w:t>
      </w:r>
      <w:r w:rsidR="007F1AAB" w:rsidRPr="00F66817">
        <w:rPr>
          <w:lang w:val="en-IN"/>
        </w:rPr>
        <w:t xml:space="preserve"> environment with the support of modern Natural Language Processing libraries and deep learning frameworks.</w:t>
      </w:r>
    </w:p>
    <w:p w14:paraId="16C43A7D" w14:textId="77777777" w:rsidR="007F1AAB" w:rsidRPr="00F66817" w:rsidRDefault="007F1AAB" w:rsidP="007F1AAB">
      <w:pPr>
        <w:ind w:left="-851" w:right="-999"/>
        <w:rPr>
          <w:lang w:val="en-IN"/>
        </w:rPr>
      </w:pPr>
    </w:p>
    <w:p w14:paraId="2777B79E" w14:textId="7C859A18" w:rsidR="007F1AAB" w:rsidRPr="00333896" w:rsidRDefault="007F1AAB" w:rsidP="007F1AAB">
      <w:pPr>
        <w:ind w:left="-851" w:right="-999"/>
        <w:rPr>
          <w:b/>
          <w:bCs/>
          <w:color w:val="2E74B5" w:themeColor="accent1" w:themeShade="BF"/>
          <w:sz w:val="28"/>
          <w:szCs w:val="28"/>
        </w:rPr>
      </w:pPr>
      <w:r w:rsidRPr="00333896">
        <w:rPr>
          <w:b/>
          <w:bCs/>
          <w:color w:val="2E74B5" w:themeColor="accent1" w:themeShade="BF"/>
          <w:sz w:val="28"/>
          <w:szCs w:val="28"/>
        </w:rPr>
        <w:t>4.2 Proposed Methodology</w:t>
      </w:r>
    </w:p>
    <w:p w14:paraId="248A5A15" w14:textId="77777777" w:rsidR="007F1AAB" w:rsidRPr="00F66817" w:rsidRDefault="007F1AAB" w:rsidP="007F1AAB">
      <w:pPr>
        <w:ind w:left="-851" w:right="-999"/>
        <w:rPr>
          <w:lang w:val="en-IN"/>
        </w:rPr>
      </w:pPr>
      <w:r w:rsidRPr="00F66817">
        <w:rPr>
          <w:lang w:val="en-IN"/>
        </w:rPr>
        <w:t>The proposed methodology consists of the following stages:</w:t>
      </w:r>
    </w:p>
    <w:p w14:paraId="7767F9C6" w14:textId="2C967EC7" w:rsidR="007F1AAB" w:rsidRPr="00F66817" w:rsidRDefault="007F1AAB" w:rsidP="007F1AAB">
      <w:pPr>
        <w:ind w:left="-851" w:right="-999"/>
        <w:rPr>
          <w:lang w:val="en-IN"/>
        </w:rPr>
      </w:pPr>
      <w:r w:rsidRPr="00F66817">
        <w:rPr>
          <w:b/>
          <w:bCs/>
          <w:lang w:val="en-IN"/>
        </w:rPr>
        <w:t>Step 1: Dataset Collection</w:t>
      </w:r>
    </w:p>
    <w:p w14:paraId="0CB62FB0" w14:textId="678C3AA2" w:rsidR="00CE6689" w:rsidRPr="00F66817" w:rsidRDefault="00CE6689" w:rsidP="007F1AAB">
      <w:pPr>
        <w:ind w:left="-851" w:right="-999"/>
        <w:rPr>
          <w:lang w:val="en-IN"/>
        </w:rPr>
      </w:pPr>
      <w:r w:rsidRPr="00F66817">
        <w:rPr>
          <w:lang w:val="en-IN"/>
        </w:rPr>
        <w:t xml:space="preserve">Gathering a high-quality dataset of hate speech in English that is </w:t>
      </w:r>
      <w:r w:rsidR="006B6537" w:rsidRPr="00F66817">
        <w:rPr>
          <w:lang w:val="en-IN"/>
        </w:rPr>
        <w:t>excellent</w:t>
      </w:r>
      <w:r w:rsidRPr="00F66817">
        <w:rPr>
          <w:lang w:val="en-IN"/>
        </w:rPr>
        <w:t xml:space="preserve"> for binary text classification is the first step.</w:t>
      </w:r>
    </w:p>
    <w:p w14:paraId="158FB558" w14:textId="389A2625" w:rsidR="007F1AAB" w:rsidRPr="00F66817" w:rsidRDefault="007F1AAB" w:rsidP="007F1AAB">
      <w:pPr>
        <w:ind w:left="-851" w:right="-999"/>
        <w:rPr>
          <w:lang w:val="en-IN"/>
        </w:rPr>
      </w:pPr>
      <w:r w:rsidRPr="00F66817">
        <w:rPr>
          <w:lang w:val="en-IN"/>
        </w:rPr>
        <w:t>Dataset details are as follows:</w:t>
      </w:r>
    </w:p>
    <w:tbl>
      <w:tblPr>
        <w:tblStyle w:val="PlainTable1"/>
        <w:tblW w:w="0" w:type="auto"/>
        <w:tblLook w:val="04A0" w:firstRow="1" w:lastRow="0" w:firstColumn="1" w:lastColumn="0" w:noHBand="0" w:noVBand="1"/>
      </w:tblPr>
      <w:tblGrid>
        <w:gridCol w:w="4315"/>
        <w:gridCol w:w="4315"/>
      </w:tblGrid>
      <w:tr w:rsidR="00CA1050" w:rsidRPr="00F66817" w14:paraId="2CE2388E" w14:textId="77777777" w:rsidTr="00CA1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35D7CE88" w14:textId="7795EED5" w:rsidR="00CA1050" w:rsidRPr="00F66817" w:rsidRDefault="00CA1050" w:rsidP="00CA1050">
            <w:r w:rsidRPr="00F66817">
              <w:t>Attribute</w:t>
            </w:r>
          </w:p>
        </w:tc>
        <w:tc>
          <w:tcPr>
            <w:tcW w:w="4315" w:type="dxa"/>
          </w:tcPr>
          <w:p w14:paraId="331AF97E" w14:textId="3492B195" w:rsidR="00CA1050" w:rsidRPr="00F66817" w:rsidRDefault="00CA1050" w:rsidP="007F1AAB">
            <w:pPr>
              <w:ind w:right="-999"/>
              <w:cnfStyle w:val="100000000000" w:firstRow="1" w:lastRow="0" w:firstColumn="0" w:lastColumn="0" w:oddVBand="0" w:evenVBand="0" w:oddHBand="0" w:evenHBand="0" w:firstRowFirstColumn="0" w:firstRowLastColumn="0" w:lastRowFirstColumn="0" w:lastRowLastColumn="0"/>
              <w:rPr>
                <w:lang w:val="en-IN"/>
              </w:rPr>
            </w:pPr>
            <w:r w:rsidRPr="00F66817">
              <w:t>Description</w:t>
            </w:r>
          </w:p>
        </w:tc>
      </w:tr>
      <w:tr w:rsidR="00CA1050" w:rsidRPr="00F66817" w14:paraId="37930C3C" w14:textId="77777777" w:rsidTr="00CA1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7DA07AFF" w14:textId="6376F0F1" w:rsidR="00CA1050" w:rsidRPr="00F66817" w:rsidRDefault="00CA1050" w:rsidP="007F1AAB">
            <w:pPr>
              <w:ind w:right="-999"/>
              <w:rPr>
                <w:lang w:val="en-IN"/>
              </w:rPr>
            </w:pPr>
            <w:r w:rsidRPr="00F66817">
              <w:t>Dataset Name</w:t>
            </w:r>
          </w:p>
        </w:tc>
        <w:tc>
          <w:tcPr>
            <w:tcW w:w="4315" w:type="dxa"/>
          </w:tcPr>
          <w:p w14:paraId="109B798F" w14:textId="78740EE9" w:rsidR="00CA1050" w:rsidRPr="00F66817" w:rsidRDefault="00CA1050" w:rsidP="007F1AAB">
            <w:pPr>
              <w:ind w:right="-999"/>
              <w:cnfStyle w:val="000000100000" w:firstRow="0" w:lastRow="0" w:firstColumn="0" w:lastColumn="0" w:oddVBand="0" w:evenVBand="0" w:oddHBand="1" w:evenHBand="0" w:firstRowFirstColumn="0" w:firstRowLastColumn="0" w:lastRowFirstColumn="0" w:lastRowLastColumn="0"/>
              <w:rPr>
                <w:lang w:val="en-IN"/>
              </w:rPr>
            </w:pPr>
            <w:r w:rsidRPr="00F66817">
              <w:t>English Hate Speech Dataset</w:t>
            </w:r>
          </w:p>
        </w:tc>
      </w:tr>
      <w:tr w:rsidR="00CA1050" w:rsidRPr="00F66817" w14:paraId="3B03B3E2" w14:textId="77777777" w:rsidTr="00CA1050">
        <w:tc>
          <w:tcPr>
            <w:cnfStyle w:val="001000000000" w:firstRow="0" w:lastRow="0" w:firstColumn="1" w:lastColumn="0" w:oddVBand="0" w:evenVBand="0" w:oddHBand="0" w:evenHBand="0" w:firstRowFirstColumn="0" w:firstRowLastColumn="0" w:lastRowFirstColumn="0" w:lastRowLastColumn="0"/>
            <w:tcW w:w="4315" w:type="dxa"/>
          </w:tcPr>
          <w:p w14:paraId="641D0E80" w14:textId="39995F58" w:rsidR="00CA1050" w:rsidRPr="00F66817" w:rsidRDefault="00CA1050" w:rsidP="007F1AAB">
            <w:pPr>
              <w:ind w:right="-999"/>
              <w:rPr>
                <w:lang w:val="en-IN"/>
              </w:rPr>
            </w:pPr>
            <w:r w:rsidRPr="00F66817">
              <w:t>Classification Type</w:t>
            </w:r>
          </w:p>
        </w:tc>
        <w:tc>
          <w:tcPr>
            <w:tcW w:w="4315" w:type="dxa"/>
          </w:tcPr>
          <w:p w14:paraId="49C238A3" w14:textId="3BD32D1D" w:rsidR="00CA1050" w:rsidRPr="00F66817" w:rsidRDefault="00CA1050" w:rsidP="007F1AAB">
            <w:pPr>
              <w:ind w:right="-999"/>
              <w:cnfStyle w:val="000000000000" w:firstRow="0" w:lastRow="0" w:firstColumn="0" w:lastColumn="0" w:oddVBand="0" w:evenVBand="0" w:oddHBand="0" w:evenHBand="0" w:firstRowFirstColumn="0" w:firstRowLastColumn="0" w:lastRowFirstColumn="0" w:lastRowLastColumn="0"/>
              <w:rPr>
                <w:lang w:val="en-IN"/>
              </w:rPr>
            </w:pPr>
            <w:r w:rsidRPr="00F66817">
              <w:t>Binary Classification</w:t>
            </w:r>
          </w:p>
        </w:tc>
      </w:tr>
      <w:tr w:rsidR="00CA1050" w:rsidRPr="00F66817" w14:paraId="26EB5F3F" w14:textId="77777777" w:rsidTr="00CA1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1818C9CF" w14:textId="2CE36A5E" w:rsidR="00CA1050" w:rsidRPr="00F66817" w:rsidRDefault="00CA1050" w:rsidP="007F1AAB">
            <w:pPr>
              <w:ind w:right="-999"/>
              <w:rPr>
                <w:lang w:val="en-IN"/>
              </w:rPr>
            </w:pPr>
            <w:r w:rsidRPr="00F66817">
              <w:t>Labels</w:t>
            </w:r>
          </w:p>
        </w:tc>
        <w:tc>
          <w:tcPr>
            <w:tcW w:w="4315" w:type="dxa"/>
          </w:tcPr>
          <w:p w14:paraId="0A02C279" w14:textId="59C3C81A" w:rsidR="00CA1050" w:rsidRPr="00F66817" w:rsidRDefault="00CA1050" w:rsidP="007F1AAB">
            <w:pPr>
              <w:ind w:right="-999"/>
              <w:cnfStyle w:val="000000100000" w:firstRow="0" w:lastRow="0" w:firstColumn="0" w:lastColumn="0" w:oddVBand="0" w:evenVBand="0" w:oddHBand="1" w:evenHBand="0" w:firstRowFirstColumn="0" w:firstRowLastColumn="0" w:lastRowFirstColumn="0" w:lastRowLastColumn="0"/>
              <w:rPr>
                <w:lang w:val="en-IN"/>
              </w:rPr>
            </w:pPr>
            <w:r w:rsidRPr="00F66817">
              <w:t>Hate Speech (1), Non-Hate Speech (0)</w:t>
            </w:r>
          </w:p>
        </w:tc>
      </w:tr>
    </w:tbl>
    <w:p w14:paraId="35130BCB" w14:textId="77777777" w:rsidR="007F1AAB" w:rsidRPr="00F66817" w:rsidRDefault="007F1AAB" w:rsidP="00060E23">
      <w:pPr>
        <w:ind w:right="-999"/>
      </w:pPr>
    </w:p>
    <w:p w14:paraId="18E9C468" w14:textId="1B62C5E4" w:rsidR="00060E23" w:rsidRPr="00F66817" w:rsidRDefault="00060E23" w:rsidP="00060E23">
      <w:pPr>
        <w:ind w:right="-999" w:hanging="851"/>
      </w:pPr>
      <w:r w:rsidRPr="00F66817">
        <w:t>The dataset serves as the primary source for training and evaluating the proposed model.</w:t>
      </w:r>
    </w:p>
    <w:p w14:paraId="2C0F1FF5" w14:textId="77777777" w:rsidR="00D731BB" w:rsidRPr="00F66817" w:rsidRDefault="00D731BB" w:rsidP="00D731BB">
      <w:pPr>
        <w:ind w:right="-999"/>
      </w:pPr>
    </w:p>
    <w:p w14:paraId="772D1A48" w14:textId="699C4BA6" w:rsidR="00D731BB" w:rsidRPr="00F66817" w:rsidRDefault="00D731BB" w:rsidP="00D731BB">
      <w:pPr>
        <w:ind w:left="-851" w:right="-999"/>
        <w:rPr>
          <w:b/>
          <w:bCs/>
          <w:lang w:val="en-IN"/>
        </w:rPr>
      </w:pPr>
      <w:r w:rsidRPr="00F66817">
        <w:rPr>
          <w:b/>
          <w:bCs/>
          <w:lang w:val="en-IN"/>
        </w:rPr>
        <w:t>Step 2: Data Preprocessing</w:t>
      </w:r>
    </w:p>
    <w:p w14:paraId="18563B89" w14:textId="1F8CD84D" w:rsidR="00D731BB" w:rsidRPr="00F66817" w:rsidRDefault="00D731BB" w:rsidP="00D731BB">
      <w:pPr>
        <w:ind w:left="-851" w:right="-999"/>
        <w:rPr>
          <w:lang w:val="en-IN"/>
        </w:rPr>
      </w:pPr>
      <w:r w:rsidRPr="00F66817">
        <w:rPr>
          <w:lang w:val="en-IN"/>
        </w:rPr>
        <w:t xml:space="preserve">Before model training, the dataset undergoes several preprocessing operations to improve </w:t>
      </w:r>
      <w:r w:rsidR="009D3F35" w:rsidRPr="00F66817">
        <w:rPr>
          <w:lang w:val="en-IN"/>
        </w:rPr>
        <w:t>the quality of the data</w:t>
      </w:r>
      <w:r w:rsidRPr="00F66817">
        <w:rPr>
          <w:lang w:val="en-IN"/>
        </w:rPr>
        <w:t xml:space="preserve"> while preserving contextual information.</w:t>
      </w:r>
    </w:p>
    <w:p w14:paraId="3F36C884" w14:textId="42DCA2FC" w:rsidR="00D731BB" w:rsidRPr="00F66817" w:rsidRDefault="00D731BB" w:rsidP="00D731BB">
      <w:pPr>
        <w:ind w:right="-999" w:hanging="851"/>
        <w:rPr>
          <w:lang w:val="en-IN"/>
        </w:rPr>
      </w:pPr>
      <w:r w:rsidRPr="00F66817">
        <w:rPr>
          <w:lang w:val="en-IN"/>
        </w:rPr>
        <w:t xml:space="preserve">The preprocessing </w:t>
      </w:r>
      <w:r w:rsidR="00FD285A" w:rsidRPr="00F66817">
        <w:rPr>
          <w:lang w:val="en-IN"/>
        </w:rPr>
        <w:tab/>
      </w:r>
      <w:r w:rsidRPr="00F66817">
        <w:rPr>
          <w:lang w:val="en-IN"/>
        </w:rPr>
        <w:t>operations include:</w:t>
      </w:r>
    </w:p>
    <w:p w14:paraId="1520FB5A" w14:textId="48A986E8" w:rsidR="00D731BB" w:rsidRPr="00F66817" w:rsidRDefault="00D731BB">
      <w:pPr>
        <w:pStyle w:val="ListParagraph"/>
        <w:numPr>
          <w:ilvl w:val="0"/>
          <w:numId w:val="21"/>
        </w:numPr>
        <w:ind w:right="-999"/>
        <w:rPr>
          <w:lang w:val="en-IN"/>
        </w:rPr>
      </w:pPr>
      <w:r w:rsidRPr="00F66817">
        <w:rPr>
          <w:lang w:val="en-IN"/>
        </w:rPr>
        <w:t xml:space="preserve">Removal of URLs </w:t>
      </w:r>
    </w:p>
    <w:p w14:paraId="2D575D4D" w14:textId="2E164B78" w:rsidR="00D731BB" w:rsidRPr="00F66817" w:rsidRDefault="00D731BB">
      <w:pPr>
        <w:pStyle w:val="ListParagraph"/>
        <w:numPr>
          <w:ilvl w:val="0"/>
          <w:numId w:val="21"/>
        </w:numPr>
        <w:ind w:right="-999"/>
        <w:rPr>
          <w:lang w:val="en-IN"/>
        </w:rPr>
      </w:pPr>
      <w:r w:rsidRPr="00F66817">
        <w:rPr>
          <w:lang w:val="en-IN"/>
        </w:rPr>
        <w:t xml:space="preserve">Removal of HTML tags </w:t>
      </w:r>
    </w:p>
    <w:p w14:paraId="0BA30FE5" w14:textId="6C051A37" w:rsidR="00D731BB" w:rsidRPr="00F66817" w:rsidRDefault="00D731BB">
      <w:pPr>
        <w:pStyle w:val="ListParagraph"/>
        <w:numPr>
          <w:ilvl w:val="0"/>
          <w:numId w:val="21"/>
        </w:numPr>
        <w:ind w:right="-999"/>
        <w:rPr>
          <w:lang w:val="en-IN"/>
        </w:rPr>
      </w:pPr>
      <w:r w:rsidRPr="00F66817">
        <w:rPr>
          <w:lang w:val="en-IN"/>
        </w:rPr>
        <w:t xml:space="preserve">Removal of duplicate records </w:t>
      </w:r>
    </w:p>
    <w:p w14:paraId="09A56B28" w14:textId="6F8F7B9D" w:rsidR="00D731BB" w:rsidRPr="00F66817" w:rsidRDefault="00D731BB">
      <w:pPr>
        <w:pStyle w:val="ListParagraph"/>
        <w:numPr>
          <w:ilvl w:val="0"/>
          <w:numId w:val="21"/>
        </w:numPr>
        <w:ind w:right="-999"/>
        <w:rPr>
          <w:lang w:val="en-IN"/>
        </w:rPr>
      </w:pPr>
      <w:r w:rsidRPr="00F66817">
        <w:rPr>
          <w:lang w:val="en-IN"/>
        </w:rPr>
        <w:t xml:space="preserve">Removal of unnecessary white spaces </w:t>
      </w:r>
    </w:p>
    <w:p w14:paraId="2A0CA264" w14:textId="79465186" w:rsidR="00D731BB" w:rsidRPr="00F66817" w:rsidRDefault="00D731BB">
      <w:pPr>
        <w:pStyle w:val="ListParagraph"/>
        <w:numPr>
          <w:ilvl w:val="0"/>
          <w:numId w:val="21"/>
        </w:numPr>
        <w:ind w:right="-999"/>
        <w:rPr>
          <w:lang w:val="en-IN"/>
        </w:rPr>
      </w:pPr>
      <w:r w:rsidRPr="00F66817">
        <w:rPr>
          <w:lang w:val="en-IN"/>
        </w:rPr>
        <w:t xml:space="preserve">Removal of empty text entries </w:t>
      </w:r>
    </w:p>
    <w:p w14:paraId="41BEAD65" w14:textId="4BD718EB" w:rsidR="00D731BB" w:rsidRPr="00F66817" w:rsidRDefault="00D731BB">
      <w:pPr>
        <w:pStyle w:val="ListParagraph"/>
        <w:numPr>
          <w:ilvl w:val="0"/>
          <w:numId w:val="21"/>
        </w:numPr>
        <w:ind w:right="-999"/>
        <w:rPr>
          <w:lang w:val="en-IN"/>
        </w:rPr>
      </w:pPr>
      <w:r w:rsidRPr="00F66817">
        <w:rPr>
          <w:lang w:val="en-IN"/>
        </w:rPr>
        <w:t xml:space="preserve">Preservation of emojis </w:t>
      </w:r>
    </w:p>
    <w:p w14:paraId="4B0ED814" w14:textId="03A03C58" w:rsidR="00D731BB" w:rsidRPr="00F66817" w:rsidRDefault="00D731BB">
      <w:pPr>
        <w:pStyle w:val="ListParagraph"/>
        <w:numPr>
          <w:ilvl w:val="0"/>
          <w:numId w:val="21"/>
        </w:numPr>
        <w:ind w:right="-999"/>
        <w:rPr>
          <w:lang w:val="en-IN"/>
        </w:rPr>
      </w:pPr>
      <w:r w:rsidRPr="00F66817">
        <w:rPr>
          <w:lang w:val="en-IN"/>
        </w:rPr>
        <w:t xml:space="preserve">Preservation of punctuation marks </w:t>
      </w:r>
    </w:p>
    <w:p w14:paraId="1BFDCDB2" w14:textId="4337C0A7" w:rsidR="00060E23" w:rsidRPr="00F66817" w:rsidRDefault="00D731BB">
      <w:pPr>
        <w:pStyle w:val="ListParagraph"/>
        <w:numPr>
          <w:ilvl w:val="0"/>
          <w:numId w:val="21"/>
        </w:numPr>
        <w:ind w:right="-999"/>
      </w:pPr>
      <w:r w:rsidRPr="00F66817">
        <w:rPr>
          <w:lang w:val="en-IN"/>
        </w:rPr>
        <w:t>Preservation of hashtags</w:t>
      </w:r>
    </w:p>
    <w:p w14:paraId="4220BE54" w14:textId="3A3A59BE" w:rsidR="004219D3" w:rsidRPr="00F66817" w:rsidRDefault="00AB2E57" w:rsidP="009F5B19">
      <w:pPr>
        <w:spacing w:before="100" w:beforeAutospacing="1" w:after="100" w:afterAutospacing="1"/>
        <w:ind w:left="-851" w:right="-1141"/>
        <w:rPr>
          <w:lang w:val="en-IN" w:eastAsia="en-IN"/>
        </w:rPr>
      </w:pPr>
      <w:r w:rsidRPr="00F66817">
        <w:rPr>
          <w:lang w:val="en-IN" w:eastAsia="en-IN"/>
        </w:rPr>
        <w:lastRenderedPageBreak/>
        <w:t>Unlike conventional preprocessing techniques, emojis and punctuation are intentionally preserved because they provide valuable contextual and emotional information for hate speech detection.</w:t>
      </w:r>
    </w:p>
    <w:p w14:paraId="425C1F0F" w14:textId="77777777" w:rsidR="00AB2E57" w:rsidRPr="00F66817" w:rsidRDefault="00AB2E57" w:rsidP="00AB2E57">
      <w:pPr>
        <w:spacing w:beforeLines="20" w:before="48"/>
        <w:ind w:left="-851" w:right="-1140"/>
        <w:rPr>
          <w:b/>
          <w:bCs/>
          <w:sz w:val="28"/>
          <w:szCs w:val="28"/>
          <w:lang w:val="en-IN" w:eastAsia="en-IN"/>
        </w:rPr>
      </w:pPr>
      <w:r w:rsidRPr="00F66817">
        <w:rPr>
          <w:b/>
          <w:bCs/>
          <w:sz w:val="28"/>
          <w:szCs w:val="28"/>
          <w:lang w:val="en-IN" w:eastAsia="en-IN"/>
        </w:rPr>
        <w:t>Step 3: Dataset Splitting</w:t>
      </w:r>
    </w:p>
    <w:p w14:paraId="63206A39" w14:textId="688D06F6" w:rsidR="00AB2E57" w:rsidRPr="00F66817" w:rsidRDefault="00AB2E57" w:rsidP="00AB2E57">
      <w:pPr>
        <w:spacing w:beforeLines="20" w:before="48" w:after="100" w:afterAutospacing="1"/>
        <w:ind w:left="-851" w:right="-1140"/>
        <w:rPr>
          <w:lang w:val="en-IN" w:eastAsia="en-IN"/>
        </w:rPr>
      </w:pPr>
      <w:r w:rsidRPr="00F66817">
        <w:rPr>
          <w:lang w:val="en-IN" w:eastAsia="en-IN"/>
        </w:rPr>
        <w:t>The processed data</w:t>
      </w:r>
      <w:r w:rsidR="00FD285A" w:rsidRPr="00F66817">
        <w:rPr>
          <w:lang w:val="en-IN" w:eastAsia="en-IN"/>
        </w:rPr>
        <w:t>base</w:t>
      </w:r>
      <w:r w:rsidRPr="00F66817">
        <w:rPr>
          <w:lang w:val="en-IN" w:eastAsia="en-IN"/>
        </w:rPr>
        <w:t xml:space="preserve"> is divided into three subsets to ensure reliable model training and evaluation.</w:t>
      </w:r>
    </w:p>
    <w:tbl>
      <w:tblPr>
        <w:tblStyle w:val="PlainTable1"/>
        <w:tblW w:w="0" w:type="auto"/>
        <w:tblLook w:val="04A0" w:firstRow="1" w:lastRow="0" w:firstColumn="1" w:lastColumn="0" w:noHBand="0" w:noVBand="1"/>
      </w:tblPr>
      <w:tblGrid>
        <w:gridCol w:w="4315"/>
        <w:gridCol w:w="4315"/>
      </w:tblGrid>
      <w:tr w:rsidR="00AB2E57" w:rsidRPr="00F66817" w14:paraId="7F4A22B9" w14:textId="77777777" w:rsidTr="00AB2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09072FFF" w14:textId="5B90CDE3" w:rsidR="00AB2E57" w:rsidRPr="00F66817" w:rsidRDefault="00AB2E57" w:rsidP="00AB2E57">
            <w:pPr>
              <w:spacing w:beforeLines="20" w:before="48" w:after="100" w:afterAutospacing="1"/>
              <w:ind w:right="-1140"/>
              <w:rPr>
                <w:lang w:val="en-IN" w:eastAsia="en-IN"/>
              </w:rPr>
            </w:pPr>
            <w:r w:rsidRPr="00F66817">
              <w:rPr>
                <w:lang w:eastAsia="en-IN"/>
              </w:rPr>
              <w:t>Dataset</w:t>
            </w:r>
          </w:p>
        </w:tc>
        <w:tc>
          <w:tcPr>
            <w:tcW w:w="4315" w:type="dxa"/>
          </w:tcPr>
          <w:p w14:paraId="73C8F41E" w14:textId="12A16551" w:rsidR="00AB2E57" w:rsidRPr="00F66817" w:rsidRDefault="00AB2E57" w:rsidP="00AB2E57">
            <w:pPr>
              <w:spacing w:beforeLines="20" w:before="48" w:after="100" w:afterAutospacing="1"/>
              <w:ind w:right="-1140"/>
              <w:cnfStyle w:val="100000000000" w:firstRow="1" w:lastRow="0" w:firstColumn="0" w:lastColumn="0" w:oddVBand="0" w:evenVBand="0" w:oddHBand="0" w:evenHBand="0" w:firstRowFirstColumn="0" w:firstRowLastColumn="0" w:lastRowFirstColumn="0" w:lastRowLastColumn="0"/>
              <w:rPr>
                <w:lang w:val="en-IN" w:eastAsia="en-IN"/>
              </w:rPr>
            </w:pPr>
            <w:r w:rsidRPr="00F66817">
              <w:rPr>
                <w:lang w:eastAsia="en-IN"/>
              </w:rPr>
              <w:t>Percentage</w:t>
            </w:r>
          </w:p>
        </w:tc>
      </w:tr>
      <w:tr w:rsidR="00AB2E57" w:rsidRPr="00F66817" w14:paraId="308C5DBF" w14:textId="77777777" w:rsidTr="00AB2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A230EEA" w14:textId="7645CD3B" w:rsidR="00AB2E57" w:rsidRPr="00F66817" w:rsidRDefault="0029736D" w:rsidP="00AB2E57">
            <w:pPr>
              <w:spacing w:beforeLines="20" w:before="48" w:after="100" w:afterAutospacing="1"/>
              <w:ind w:right="-1140"/>
              <w:rPr>
                <w:lang w:val="en-IN" w:eastAsia="en-IN"/>
              </w:rPr>
            </w:pPr>
            <w:r w:rsidRPr="00F66817">
              <w:rPr>
                <w:lang w:eastAsia="en-IN"/>
              </w:rPr>
              <w:t>Training Set</w:t>
            </w:r>
          </w:p>
        </w:tc>
        <w:tc>
          <w:tcPr>
            <w:tcW w:w="4315" w:type="dxa"/>
          </w:tcPr>
          <w:p w14:paraId="0DFFFCA7" w14:textId="1F272CC6" w:rsidR="00AB2E57" w:rsidRPr="00F66817" w:rsidRDefault="0029736D" w:rsidP="00AB2E57">
            <w:pPr>
              <w:spacing w:beforeLines="20" w:before="48" w:after="100" w:afterAutospacing="1"/>
              <w:ind w:right="-1140"/>
              <w:cnfStyle w:val="000000100000" w:firstRow="0" w:lastRow="0" w:firstColumn="0" w:lastColumn="0" w:oddVBand="0" w:evenVBand="0" w:oddHBand="1" w:evenHBand="0" w:firstRowFirstColumn="0" w:firstRowLastColumn="0" w:lastRowFirstColumn="0" w:lastRowLastColumn="0"/>
              <w:rPr>
                <w:lang w:val="en-IN" w:eastAsia="en-IN"/>
              </w:rPr>
            </w:pPr>
            <w:r w:rsidRPr="00F66817">
              <w:rPr>
                <w:lang w:val="en-IN" w:eastAsia="en-IN"/>
              </w:rPr>
              <w:t>80%</w:t>
            </w:r>
          </w:p>
        </w:tc>
      </w:tr>
      <w:tr w:rsidR="00AB2E57" w:rsidRPr="00F66817" w14:paraId="7B1D3231" w14:textId="77777777" w:rsidTr="00AB2E57">
        <w:tc>
          <w:tcPr>
            <w:cnfStyle w:val="001000000000" w:firstRow="0" w:lastRow="0" w:firstColumn="1" w:lastColumn="0" w:oddVBand="0" w:evenVBand="0" w:oddHBand="0" w:evenHBand="0" w:firstRowFirstColumn="0" w:firstRowLastColumn="0" w:lastRowFirstColumn="0" w:lastRowLastColumn="0"/>
            <w:tcW w:w="4315" w:type="dxa"/>
          </w:tcPr>
          <w:p w14:paraId="13F54261" w14:textId="48CEE49E" w:rsidR="00AB2E57" w:rsidRPr="00F66817" w:rsidRDefault="0029736D" w:rsidP="00AB2E57">
            <w:pPr>
              <w:spacing w:beforeLines="20" w:before="48" w:after="100" w:afterAutospacing="1"/>
              <w:ind w:right="-1140"/>
              <w:rPr>
                <w:lang w:val="en-IN" w:eastAsia="en-IN"/>
              </w:rPr>
            </w:pPr>
            <w:r w:rsidRPr="00F66817">
              <w:rPr>
                <w:lang w:eastAsia="en-IN"/>
              </w:rPr>
              <w:t>Validation Set</w:t>
            </w:r>
          </w:p>
        </w:tc>
        <w:tc>
          <w:tcPr>
            <w:tcW w:w="4315" w:type="dxa"/>
          </w:tcPr>
          <w:p w14:paraId="43003C7C" w14:textId="599E1148" w:rsidR="00AB2E57" w:rsidRPr="00F66817" w:rsidRDefault="0029736D" w:rsidP="00AB2E57">
            <w:pPr>
              <w:spacing w:beforeLines="20" w:before="48" w:after="100" w:afterAutospacing="1"/>
              <w:ind w:right="-1140"/>
              <w:cnfStyle w:val="000000000000" w:firstRow="0" w:lastRow="0" w:firstColumn="0" w:lastColumn="0" w:oddVBand="0" w:evenVBand="0" w:oddHBand="0" w:evenHBand="0" w:firstRowFirstColumn="0" w:firstRowLastColumn="0" w:lastRowFirstColumn="0" w:lastRowLastColumn="0"/>
              <w:rPr>
                <w:lang w:val="en-IN" w:eastAsia="en-IN"/>
              </w:rPr>
            </w:pPr>
            <w:r w:rsidRPr="00F66817">
              <w:rPr>
                <w:lang w:val="en-IN" w:eastAsia="en-IN"/>
              </w:rPr>
              <w:t>10%</w:t>
            </w:r>
          </w:p>
        </w:tc>
      </w:tr>
      <w:tr w:rsidR="00AB2E57" w:rsidRPr="00F66817" w14:paraId="424B2241" w14:textId="77777777" w:rsidTr="00AB2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2A1B7724" w14:textId="7AD7978F" w:rsidR="00AB2E57" w:rsidRPr="00F66817" w:rsidRDefault="0029736D" w:rsidP="00AB2E57">
            <w:pPr>
              <w:spacing w:beforeLines="20" w:before="48" w:after="100" w:afterAutospacing="1"/>
              <w:ind w:right="-1140"/>
              <w:rPr>
                <w:lang w:val="en-IN" w:eastAsia="en-IN"/>
              </w:rPr>
            </w:pPr>
            <w:r w:rsidRPr="00F66817">
              <w:rPr>
                <w:lang w:eastAsia="en-IN"/>
              </w:rPr>
              <w:t>Testing Set</w:t>
            </w:r>
          </w:p>
        </w:tc>
        <w:tc>
          <w:tcPr>
            <w:tcW w:w="4315" w:type="dxa"/>
          </w:tcPr>
          <w:p w14:paraId="7AB664EF" w14:textId="3DE281B6" w:rsidR="00AB2E57" w:rsidRPr="00F66817" w:rsidRDefault="0029736D" w:rsidP="00AB2E57">
            <w:pPr>
              <w:spacing w:beforeLines="20" w:before="48" w:after="100" w:afterAutospacing="1"/>
              <w:ind w:right="-1140"/>
              <w:cnfStyle w:val="000000100000" w:firstRow="0" w:lastRow="0" w:firstColumn="0" w:lastColumn="0" w:oddVBand="0" w:evenVBand="0" w:oddHBand="1" w:evenHBand="0" w:firstRowFirstColumn="0" w:firstRowLastColumn="0" w:lastRowFirstColumn="0" w:lastRowLastColumn="0"/>
              <w:rPr>
                <w:lang w:val="en-IN" w:eastAsia="en-IN"/>
              </w:rPr>
            </w:pPr>
            <w:r w:rsidRPr="00F66817">
              <w:rPr>
                <w:lang w:val="en-IN" w:eastAsia="en-IN"/>
              </w:rPr>
              <w:t>10%</w:t>
            </w:r>
          </w:p>
        </w:tc>
      </w:tr>
    </w:tbl>
    <w:p w14:paraId="2BA3440A" w14:textId="74A717CE" w:rsidR="00AB2E57" w:rsidRPr="00F66817" w:rsidRDefault="0052365E" w:rsidP="00AB2E57">
      <w:pPr>
        <w:spacing w:beforeLines="20" w:before="48" w:after="100" w:afterAutospacing="1"/>
        <w:ind w:left="-851" w:right="-1140"/>
        <w:rPr>
          <w:lang w:eastAsia="en-IN"/>
        </w:rPr>
      </w:pPr>
      <w:r w:rsidRPr="00F66817">
        <w:rPr>
          <w:lang w:eastAsia="en-IN"/>
        </w:rPr>
        <w:t>Stratified sampling is employed to maintain the original class distribution across all subsets.</w:t>
      </w:r>
    </w:p>
    <w:p w14:paraId="1BE5692A" w14:textId="1BF762F6" w:rsidR="0052365E" w:rsidRPr="00F66817" w:rsidRDefault="0052365E" w:rsidP="00AD308C">
      <w:pPr>
        <w:spacing w:beforeLines="20" w:before="48"/>
        <w:ind w:left="-851" w:right="-1140"/>
        <w:rPr>
          <w:b/>
          <w:bCs/>
          <w:sz w:val="28"/>
          <w:szCs w:val="28"/>
          <w:lang w:eastAsia="en-IN"/>
        </w:rPr>
      </w:pPr>
      <w:r w:rsidRPr="00F66817">
        <w:rPr>
          <w:b/>
          <w:bCs/>
          <w:sz w:val="28"/>
          <w:szCs w:val="28"/>
          <w:lang w:eastAsia="en-IN"/>
        </w:rPr>
        <w:t>Step 4: Tokenization</w:t>
      </w:r>
    </w:p>
    <w:p w14:paraId="67C12C50" w14:textId="71A9D268" w:rsidR="00CE6689" w:rsidRPr="00F66817" w:rsidRDefault="00CE6689" w:rsidP="00CE6689">
      <w:pPr>
        <w:pStyle w:val="ListParagraph"/>
        <w:spacing w:beforeLines="20" w:before="48"/>
        <w:ind w:left="-851" w:right="-1140"/>
        <w:rPr>
          <w:lang w:val="en-IN" w:eastAsia="en-IN"/>
        </w:rPr>
      </w:pPr>
      <w:r w:rsidRPr="00F66817">
        <w:rPr>
          <w:lang w:val="en-IN" w:eastAsia="en-IN"/>
        </w:rPr>
        <w:t>The XLM-</w:t>
      </w:r>
      <w:proofErr w:type="spellStart"/>
      <w:r w:rsidRPr="00F66817">
        <w:rPr>
          <w:lang w:val="en-IN" w:eastAsia="en-IN"/>
        </w:rPr>
        <w:t>RoBERTa</w:t>
      </w:r>
      <w:proofErr w:type="spellEnd"/>
      <w:r w:rsidRPr="00F66817">
        <w:rPr>
          <w:lang w:val="en-IN" w:eastAsia="en-IN"/>
        </w:rPr>
        <w:t xml:space="preserve"> Tokenizer is used to transform the textual data into numerical representations. In this phase, every sentence is converted into the input IDs and attention masks that transformer model needs.</w:t>
      </w:r>
    </w:p>
    <w:p w14:paraId="78CDDCDD" w14:textId="77777777" w:rsidR="00CE6689" w:rsidRPr="00F66817" w:rsidRDefault="00CE6689" w:rsidP="00CE6689">
      <w:pPr>
        <w:pStyle w:val="ListParagraph"/>
        <w:spacing w:beforeLines="20" w:before="48"/>
        <w:ind w:left="-851" w:right="-1140"/>
        <w:rPr>
          <w:lang w:val="en-IN" w:eastAsia="en-IN"/>
        </w:rPr>
      </w:pPr>
      <w:r w:rsidRPr="00F66817">
        <w:rPr>
          <w:lang w:val="en-IN" w:eastAsia="en-IN"/>
        </w:rPr>
        <w:t>Tokenization carries out:</w:t>
      </w:r>
    </w:p>
    <w:p w14:paraId="7098C62A" w14:textId="77777777" w:rsidR="00CE6689" w:rsidRPr="00F66817" w:rsidRDefault="00CE6689">
      <w:pPr>
        <w:pStyle w:val="ListParagraph"/>
        <w:numPr>
          <w:ilvl w:val="0"/>
          <w:numId w:val="52"/>
        </w:numPr>
        <w:spacing w:beforeLines="20" w:before="48"/>
        <w:ind w:right="-1140"/>
        <w:rPr>
          <w:lang w:val="en-IN" w:eastAsia="en-IN"/>
        </w:rPr>
      </w:pPr>
      <w:r w:rsidRPr="00F66817">
        <w:rPr>
          <w:lang w:val="en-IN" w:eastAsia="en-IN"/>
        </w:rPr>
        <w:t xml:space="preserve">Sentence encoding </w:t>
      </w:r>
    </w:p>
    <w:p w14:paraId="0C9F0865" w14:textId="3289EEBE" w:rsidR="00CE6689" w:rsidRPr="00F66817" w:rsidRDefault="00CE6689">
      <w:pPr>
        <w:pStyle w:val="ListParagraph"/>
        <w:numPr>
          <w:ilvl w:val="0"/>
          <w:numId w:val="51"/>
        </w:numPr>
        <w:spacing w:beforeLines="20" w:before="48"/>
        <w:ind w:right="-1140"/>
        <w:rPr>
          <w:lang w:val="en-IN" w:eastAsia="en-IN"/>
        </w:rPr>
      </w:pPr>
      <w:r w:rsidRPr="00F66817">
        <w:rPr>
          <w:lang w:val="en-IN" w:eastAsia="en-IN"/>
        </w:rPr>
        <w:t xml:space="preserve">The creation of token IDs </w:t>
      </w:r>
    </w:p>
    <w:p w14:paraId="1443E7F0" w14:textId="2EF49E57" w:rsidR="00CE6689" w:rsidRPr="00F66817" w:rsidRDefault="00CE6689">
      <w:pPr>
        <w:pStyle w:val="ListParagraph"/>
        <w:numPr>
          <w:ilvl w:val="0"/>
          <w:numId w:val="50"/>
        </w:numPr>
        <w:spacing w:beforeLines="20" w:before="48"/>
        <w:ind w:right="-1140"/>
        <w:rPr>
          <w:lang w:val="en-IN" w:eastAsia="en-IN"/>
        </w:rPr>
      </w:pPr>
      <w:r w:rsidRPr="00F66817">
        <w:rPr>
          <w:lang w:val="en-IN" w:eastAsia="en-IN"/>
        </w:rPr>
        <w:t xml:space="preserve">Sequence padding </w:t>
      </w:r>
    </w:p>
    <w:p w14:paraId="5E045CF3" w14:textId="17ED4D49" w:rsidR="00CE6689" w:rsidRPr="00F66817" w:rsidRDefault="00CE6689">
      <w:pPr>
        <w:pStyle w:val="ListParagraph"/>
        <w:numPr>
          <w:ilvl w:val="0"/>
          <w:numId w:val="50"/>
        </w:numPr>
        <w:spacing w:beforeLines="20" w:before="48"/>
        <w:ind w:right="-1140"/>
        <w:rPr>
          <w:lang w:val="en-IN" w:eastAsia="en-IN"/>
        </w:rPr>
      </w:pPr>
      <w:r w:rsidRPr="00F66817">
        <w:rPr>
          <w:lang w:val="en-IN" w:eastAsia="en-IN"/>
        </w:rPr>
        <w:t xml:space="preserve">Truncation of sequences </w:t>
      </w:r>
    </w:p>
    <w:p w14:paraId="686EBC41" w14:textId="7877DE3C" w:rsidR="00CE6689" w:rsidRPr="00F66817" w:rsidRDefault="00CE6689">
      <w:pPr>
        <w:pStyle w:val="ListParagraph"/>
        <w:numPr>
          <w:ilvl w:val="0"/>
          <w:numId w:val="50"/>
        </w:numPr>
        <w:spacing w:beforeLines="20" w:before="48"/>
        <w:ind w:right="-1140"/>
        <w:rPr>
          <w:lang w:val="en-IN" w:eastAsia="en-IN"/>
        </w:rPr>
      </w:pPr>
      <w:r w:rsidRPr="00F66817">
        <w:rPr>
          <w:lang w:val="en-IN" w:eastAsia="en-IN"/>
        </w:rPr>
        <w:t>The creation of attention masks</w:t>
      </w:r>
    </w:p>
    <w:p w14:paraId="14531B72" w14:textId="7B38EB9E" w:rsidR="003666CC" w:rsidRPr="00F66817" w:rsidRDefault="00CE6689" w:rsidP="00CE6689">
      <w:pPr>
        <w:pStyle w:val="ListParagraph"/>
        <w:spacing w:beforeLines="20" w:before="48"/>
        <w:ind w:left="-851" w:right="-1140"/>
        <w:rPr>
          <w:lang w:val="en-IN" w:eastAsia="en-IN"/>
        </w:rPr>
      </w:pPr>
      <w:r w:rsidRPr="00F66817">
        <w:rPr>
          <w:lang w:val="en-IN" w:eastAsia="en-IN"/>
        </w:rPr>
        <w:t>The model can effectively process textual data thanks to these representations.</w:t>
      </w:r>
    </w:p>
    <w:p w14:paraId="248B84FA" w14:textId="77777777" w:rsidR="00CE6689" w:rsidRPr="00F66817" w:rsidRDefault="00CE6689" w:rsidP="00CE6689">
      <w:pPr>
        <w:pStyle w:val="ListParagraph"/>
        <w:spacing w:beforeLines="20" w:before="48"/>
        <w:ind w:left="-851" w:right="-1140"/>
        <w:rPr>
          <w:lang w:eastAsia="en-IN"/>
        </w:rPr>
      </w:pPr>
    </w:p>
    <w:p w14:paraId="54DD2323" w14:textId="052BC0A9" w:rsidR="003666CC" w:rsidRPr="00F66817" w:rsidRDefault="003666CC" w:rsidP="003666CC">
      <w:pPr>
        <w:pStyle w:val="ListParagraph"/>
        <w:spacing w:beforeLines="20" w:before="48" w:line="276" w:lineRule="auto"/>
        <w:ind w:left="-851" w:right="-1140"/>
        <w:rPr>
          <w:b/>
          <w:bCs/>
          <w:sz w:val="28"/>
          <w:szCs w:val="28"/>
          <w:lang w:eastAsia="en-IN"/>
        </w:rPr>
      </w:pPr>
      <w:r w:rsidRPr="00F66817">
        <w:rPr>
          <w:b/>
          <w:bCs/>
          <w:sz w:val="28"/>
          <w:szCs w:val="28"/>
          <w:lang w:eastAsia="en-IN"/>
        </w:rPr>
        <w:t>Step 5: Model Fine-Tuning</w:t>
      </w:r>
    </w:p>
    <w:p w14:paraId="2F4267CA" w14:textId="7257FF3F" w:rsidR="006119F3" w:rsidRPr="00F66817" w:rsidRDefault="006119F3" w:rsidP="006119F3">
      <w:pPr>
        <w:pStyle w:val="ListParagraph"/>
        <w:spacing w:beforeLines="20" w:before="48"/>
        <w:ind w:left="-851" w:right="-1140"/>
        <w:rPr>
          <w:lang w:val="en-IN" w:eastAsia="en-IN"/>
        </w:rPr>
      </w:pPr>
      <w:r w:rsidRPr="00F66817">
        <w:rPr>
          <w:lang w:val="en-IN" w:eastAsia="en-IN"/>
        </w:rPr>
        <w:t xml:space="preserve">For binary text classification, the suggested system </w:t>
      </w:r>
      <w:r w:rsidR="00942041" w:rsidRPr="00F66817">
        <w:rPr>
          <w:lang w:val="en-IN" w:eastAsia="en-IN"/>
        </w:rPr>
        <w:t xml:space="preserve">to </w:t>
      </w:r>
      <w:r w:rsidRPr="00F66817">
        <w:rPr>
          <w:lang w:val="en-IN" w:eastAsia="en-IN"/>
        </w:rPr>
        <w:t>make</w:t>
      </w:r>
      <w:r w:rsidR="00942041" w:rsidRPr="00F66817">
        <w:rPr>
          <w:lang w:val="en-IN" w:eastAsia="en-IN"/>
        </w:rPr>
        <w:t xml:space="preserve"> the</w:t>
      </w:r>
      <w:r w:rsidRPr="00F66817">
        <w:rPr>
          <w:lang w:val="en-IN" w:eastAsia="en-IN"/>
        </w:rPr>
        <w:t xml:space="preserve"> use of the XLM-</w:t>
      </w:r>
      <w:proofErr w:type="spellStart"/>
      <w:r w:rsidRPr="00F66817">
        <w:rPr>
          <w:lang w:val="en-IN" w:eastAsia="en-IN"/>
        </w:rPr>
        <w:t>RoBERTa</w:t>
      </w:r>
      <w:proofErr w:type="spellEnd"/>
      <w:r w:rsidRPr="00F66817">
        <w:rPr>
          <w:lang w:val="en-IN" w:eastAsia="en-IN"/>
        </w:rPr>
        <w:t xml:space="preserve"> Base transformer model.</w:t>
      </w:r>
    </w:p>
    <w:p w14:paraId="21948C52" w14:textId="48FDE21D" w:rsidR="006119F3" w:rsidRPr="00F66817" w:rsidRDefault="006119F3" w:rsidP="006119F3">
      <w:pPr>
        <w:pStyle w:val="ListParagraph"/>
        <w:spacing w:beforeLines="20" w:before="48"/>
        <w:ind w:left="-851" w:right="-1140"/>
        <w:rPr>
          <w:lang w:val="en-IN" w:eastAsia="en-IN"/>
        </w:rPr>
      </w:pPr>
      <w:r w:rsidRPr="00F66817">
        <w:rPr>
          <w:lang w:val="en-IN" w:eastAsia="en-IN"/>
        </w:rPr>
        <w:t>The prepared data</w:t>
      </w:r>
      <w:r w:rsidR="00942041" w:rsidRPr="00F66817">
        <w:rPr>
          <w:lang w:val="en-IN" w:eastAsia="en-IN"/>
        </w:rPr>
        <w:t>base</w:t>
      </w:r>
      <w:r w:rsidRPr="00F66817">
        <w:rPr>
          <w:lang w:val="en-IN" w:eastAsia="en-IN"/>
        </w:rPr>
        <w:t xml:space="preserve"> is used to refine th</w:t>
      </w:r>
      <w:r w:rsidR="00942041" w:rsidRPr="00F66817">
        <w:rPr>
          <w:lang w:val="en-IN" w:eastAsia="en-IN"/>
        </w:rPr>
        <w:t>e</w:t>
      </w:r>
      <w:r w:rsidRPr="00F66817">
        <w:rPr>
          <w:lang w:val="en-IN" w:eastAsia="en-IN"/>
        </w:rPr>
        <w:t xml:space="preserve"> transformer rather than training a model from scratch. Compared to </w:t>
      </w:r>
      <w:r w:rsidR="00F75F6B" w:rsidRPr="00F66817">
        <w:rPr>
          <w:lang w:val="en-IN" w:eastAsia="en-IN"/>
        </w:rPr>
        <w:t xml:space="preserve">a </w:t>
      </w:r>
      <w:r w:rsidRPr="00F66817">
        <w:rPr>
          <w:lang w:val="en-IN" w:eastAsia="en-IN"/>
        </w:rPr>
        <w:t>full model training, fine-tuning requires less computing power and enables the model to adjust its learnt language representations to the hate speech detection objective.</w:t>
      </w:r>
    </w:p>
    <w:p w14:paraId="5AD7FAC2" w14:textId="77777777" w:rsidR="006119F3" w:rsidRPr="00F66817" w:rsidRDefault="006119F3" w:rsidP="006119F3">
      <w:pPr>
        <w:pStyle w:val="ListParagraph"/>
        <w:spacing w:beforeLines="20" w:before="48"/>
        <w:ind w:left="-851" w:right="-1140"/>
        <w:rPr>
          <w:lang w:val="en-IN" w:eastAsia="en-IN"/>
        </w:rPr>
      </w:pPr>
      <w:r w:rsidRPr="00F66817">
        <w:rPr>
          <w:lang w:val="en-IN" w:eastAsia="en-IN"/>
        </w:rPr>
        <w:t>Using self-attention mechanisms, the model learns contextual associations between words and predicts one of the following classes:</w:t>
      </w:r>
    </w:p>
    <w:p w14:paraId="218BB2BF" w14:textId="55CAA677" w:rsidR="006119F3" w:rsidRPr="00F66817" w:rsidRDefault="006119F3">
      <w:pPr>
        <w:pStyle w:val="ListParagraph"/>
        <w:numPr>
          <w:ilvl w:val="0"/>
          <w:numId w:val="54"/>
        </w:numPr>
        <w:spacing w:beforeLines="20" w:before="48"/>
        <w:ind w:right="-1140"/>
        <w:rPr>
          <w:lang w:val="en-IN" w:eastAsia="en-IN"/>
        </w:rPr>
      </w:pPr>
      <w:r w:rsidRPr="00F66817">
        <w:rPr>
          <w:lang w:val="en-IN" w:eastAsia="en-IN"/>
        </w:rPr>
        <w:t xml:space="preserve">Hate Speech </w:t>
      </w:r>
    </w:p>
    <w:p w14:paraId="11EECABA" w14:textId="77777777" w:rsidR="00B54033" w:rsidRPr="00F66817" w:rsidRDefault="006119F3">
      <w:pPr>
        <w:pStyle w:val="ListParagraph"/>
        <w:numPr>
          <w:ilvl w:val="0"/>
          <w:numId w:val="53"/>
        </w:numPr>
        <w:spacing w:beforeLines="20" w:before="48"/>
        <w:ind w:right="-1140"/>
        <w:rPr>
          <w:lang w:eastAsia="en-IN"/>
        </w:rPr>
      </w:pPr>
      <w:r w:rsidRPr="00F66817">
        <w:rPr>
          <w:lang w:val="en-IN" w:eastAsia="en-IN"/>
        </w:rPr>
        <w:t>Speech Without Hatred</w:t>
      </w:r>
    </w:p>
    <w:p w14:paraId="1A2CBF87" w14:textId="4F1DE0F3" w:rsidR="00B54033" w:rsidRPr="00F66817" w:rsidRDefault="00B54033" w:rsidP="00913F57">
      <w:pPr>
        <w:pStyle w:val="ListParagraph"/>
        <w:spacing w:beforeLines="20" w:before="48"/>
        <w:ind w:left="-851" w:right="-1140"/>
        <w:rPr>
          <w:b/>
          <w:bCs/>
          <w:sz w:val="28"/>
          <w:szCs w:val="28"/>
          <w:lang w:eastAsia="en-IN"/>
        </w:rPr>
      </w:pPr>
      <w:r w:rsidRPr="00F66817">
        <w:rPr>
          <w:b/>
          <w:bCs/>
          <w:sz w:val="28"/>
          <w:szCs w:val="28"/>
          <w:lang w:eastAsia="en-IN"/>
        </w:rPr>
        <w:t>Step 6: Model Evaluation</w:t>
      </w:r>
    </w:p>
    <w:p w14:paraId="4951E8C7" w14:textId="47DCC5F1" w:rsidR="00B54033" w:rsidRPr="00F66817" w:rsidRDefault="00B54033" w:rsidP="00B54033">
      <w:pPr>
        <w:pStyle w:val="ListParagraph"/>
        <w:spacing w:beforeLines="20" w:before="48"/>
        <w:ind w:left="-851" w:right="-1140"/>
        <w:rPr>
          <w:lang w:val="en-IN" w:eastAsia="en-IN"/>
        </w:rPr>
      </w:pPr>
      <w:r w:rsidRPr="00F66817">
        <w:rPr>
          <w:lang w:val="en-IN" w:eastAsia="en-IN"/>
        </w:rPr>
        <w:t xml:space="preserve">After training, the model performance is </w:t>
      </w:r>
      <w:r w:rsidR="00F75F6B" w:rsidRPr="00F66817">
        <w:rPr>
          <w:lang w:val="en-IN" w:eastAsia="en-IN"/>
        </w:rPr>
        <w:t>seen</w:t>
      </w:r>
      <w:r w:rsidRPr="00F66817">
        <w:rPr>
          <w:lang w:val="en-IN" w:eastAsia="en-IN"/>
        </w:rPr>
        <w:t xml:space="preserve"> using standard classification metrics.</w:t>
      </w:r>
    </w:p>
    <w:p w14:paraId="665BF9D3" w14:textId="77777777" w:rsidR="00B54033" w:rsidRPr="00F66817" w:rsidRDefault="00B54033" w:rsidP="00B54033">
      <w:pPr>
        <w:pStyle w:val="ListParagraph"/>
        <w:spacing w:beforeLines="20" w:before="48"/>
        <w:ind w:left="-851" w:right="-1140"/>
        <w:rPr>
          <w:lang w:val="en-IN" w:eastAsia="en-IN"/>
        </w:rPr>
      </w:pPr>
      <w:r w:rsidRPr="00F66817">
        <w:rPr>
          <w:lang w:val="en-IN" w:eastAsia="en-IN"/>
        </w:rPr>
        <w:t>The evaluation includes:</w:t>
      </w:r>
    </w:p>
    <w:p w14:paraId="16C8B89B" w14:textId="695748A6" w:rsidR="00B54033" w:rsidRPr="00F66817" w:rsidRDefault="00B54033">
      <w:pPr>
        <w:pStyle w:val="ListParagraph"/>
        <w:numPr>
          <w:ilvl w:val="0"/>
          <w:numId w:val="22"/>
        </w:numPr>
        <w:spacing w:beforeLines="20" w:before="48"/>
        <w:ind w:right="-1140"/>
        <w:rPr>
          <w:lang w:val="en-IN" w:eastAsia="en-IN"/>
        </w:rPr>
      </w:pPr>
      <w:r w:rsidRPr="00F66817">
        <w:rPr>
          <w:lang w:val="en-IN" w:eastAsia="en-IN"/>
        </w:rPr>
        <w:t xml:space="preserve">Accuracy </w:t>
      </w:r>
    </w:p>
    <w:p w14:paraId="2D5ED11A" w14:textId="5F08B624" w:rsidR="00B54033" w:rsidRPr="00F66817" w:rsidRDefault="00B54033">
      <w:pPr>
        <w:pStyle w:val="ListParagraph"/>
        <w:numPr>
          <w:ilvl w:val="0"/>
          <w:numId w:val="22"/>
        </w:numPr>
        <w:spacing w:beforeLines="20" w:before="48"/>
        <w:ind w:right="-1140"/>
        <w:rPr>
          <w:lang w:val="en-IN" w:eastAsia="en-IN"/>
        </w:rPr>
      </w:pPr>
      <w:r w:rsidRPr="00F66817">
        <w:rPr>
          <w:lang w:val="en-IN" w:eastAsia="en-IN"/>
        </w:rPr>
        <w:t xml:space="preserve">Precision </w:t>
      </w:r>
    </w:p>
    <w:p w14:paraId="29888E2A" w14:textId="13B4CD4C" w:rsidR="00B54033" w:rsidRPr="00F66817" w:rsidRDefault="00B54033">
      <w:pPr>
        <w:pStyle w:val="ListParagraph"/>
        <w:numPr>
          <w:ilvl w:val="0"/>
          <w:numId w:val="22"/>
        </w:numPr>
        <w:spacing w:beforeLines="20" w:before="48"/>
        <w:ind w:right="-1140"/>
        <w:rPr>
          <w:lang w:val="en-IN" w:eastAsia="en-IN"/>
        </w:rPr>
      </w:pPr>
      <w:r w:rsidRPr="00F66817">
        <w:rPr>
          <w:lang w:val="en-IN" w:eastAsia="en-IN"/>
        </w:rPr>
        <w:t xml:space="preserve">Recall </w:t>
      </w:r>
    </w:p>
    <w:p w14:paraId="76C2B22D" w14:textId="67159864" w:rsidR="00B54033" w:rsidRPr="00F66817" w:rsidRDefault="00B54033">
      <w:pPr>
        <w:pStyle w:val="ListParagraph"/>
        <w:numPr>
          <w:ilvl w:val="0"/>
          <w:numId w:val="22"/>
        </w:numPr>
        <w:spacing w:beforeLines="20" w:before="48"/>
        <w:ind w:right="-1140"/>
        <w:rPr>
          <w:lang w:val="en-IN" w:eastAsia="en-IN"/>
        </w:rPr>
      </w:pPr>
      <w:r w:rsidRPr="00F66817">
        <w:rPr>
          <w:lang w:val="en-IN" w:eastAsia="en-IN"/>
        </w:rPr>
        <w:t xml:space="preserve">F1-Score </w:t>
      </w:r>
    </w:p>
    <w:p w14:paraId="263A6F25" w14:textId="0052A5BF" w:rsidR="00B54033" w:rsidRPr="00F66817" w:rsidRDefault="00B54033">
      <w:pPr>
        <w:pStyle w:val="ListParagraph"/>
        <w:numPr>
          <w:ilvl w:val="0"/>
          <w:numId w:val="22"/>
        </w:numPr>
        <w:spacing w:beforeLines="20" w:before="48"/>
        <w:ind w:right="-1140"/>
        <w:rPr>
          <w:lang w:val="en-IN" w:eastAsia="en-IN"/>
        </w:rPr>
      </w:pPr>
      <w:r w:rsidRPr="00F66817">
        <w:rPr>
          <w:lang w:val="en-IN" w:eastAsia="en-IN"/>
        </w:rPr>
        <w:t xml:space="preserve">Confusion Matrix </w:t>
      </w:r>
    </w:p>
    <w:p w14:paraId="2AC6AF97" w14:textId="2413BA46" w:rsidR="00B54033" w:rsidRPr="00F66817" w:rsidRDefault="00B54033">
      <w:pPr>
        <w:pStyle w:val="ListParagraph"/>
        <w:numPr>
          <w:ilvl w:val="0"/>
          <w:numId w:val="22"/>
        </w:numPr>
        <w:spacing w:beforeLines="20" w:before="48"/>
        <w:ind w:right="-1140"/>
        <w:rPr>
          <w:lang w:val="en-IN" w:eastAsia="en-IN"/>
        </w:rPr>
      </w:pPr>
      <w:r w:rsidRPr="00F66817">
        <w:rPr>
          <w:lang w:val="en-IN" w:eastAsia="en-IN"/>
        </w:rPr>
        <w:t xml:space="preserve">ROC Curve </w:t>
      </w:r>
    </w:p>
    <w:p w14:paraId="234B02D5" w14:textId="3C4C1BD2" w:rsidR="00B54033" w:rsidRPr="00F66817" w:rsidRDefault="00B54033">
      <w:pPr>
        <w:pStyle w:val="ListParagraph"/>
        <w:numPr>
          <w:ilvl w:val="0"/>
          <w:numId w:val="22"/>
        </w:numPr>
        <w:spacing w:beforeLines="20" w:before="48"/>
        <w:ind w:right="-1140"/>
        <w:rPr>
          <w:lang w:val="en-IN" w:eastAsia="en-IN"/>
        </w:rPr>
      </w:pPr>
      <w:r w:rsidRPr="00F66817">
        <w:rPr>
          <w:lang w:val="en-IN" w:eastAsia="en-IN"/>
        </w:rPr>
        <w:t xml:space="preserve">Precision–Recall Curve </w:t>
      </w:r>
    </w:p>
    <w:p w14:paraId="6F91C86E" w14:textId="2BFA79A3" w:rsidR="00B54033" w:rsidRPr="00F66817" w:rsidRDefault="00B54033">
      <w:pPr>
        <w:pStyle w:val="ListParagraph"/>
        <w:numPr>
          <w:ilvl w:val="0"/>
          <w:numId w:val="22"/>
        </w:numPr>
        <w:spacing w:beforeLines="20" w:before="48"/>
        <w:ind w:right="-1140"/>
        <w:rPr>
          <w:lang w:val="en-IN" w:eastAsia="en-IN"/>
        </w:rPr>
      </w:pPr>
      <w:r w:rsidRPr="00F66817">
        <w:rPr>
          <w:lang w:val="en-IN" w:eastAsia="en-IN"/>
        </w:rPr>
        <w:lastRenderedPageBreak/>
        <w:t>Classification Report</w:t>
      </w:r>
    </w:p>
    <w:p w14:paraId="5F837912" w14:textId="5698B781" w:rsidR="00911B9A" w:rsidRPr="00F66817" w:rsidRDefault="00911B9A" w:rsidP="00911B9A">
      <w:pPr>
        <w:pStyle w:val="ListParagraph"/>
        <w:spacing w:beforeLines="20" w:before="48"/>
        <w:ind w:left="-851" w:right="-1140"/>
        <w:rPr>
          <w:lang w:eastAsia="en-IN"/>
        </w:rPr>
      </w:pPr>
      <w:r w:rsidRPr="00F66817">
        <w:rPr>
          <w:lang w:eastAsia="en-IN"/>
        </w:rPr>
        <w:t xml:space="preserve">These metrics provide a </w:t>
      </w:r>
      <w:r w:rsidR="00406ADB" w:rsidRPr="00F66817">
        <w:rPr>
          <w:lang w:eastAsia="en-IN"/>
        </w:rPr>
        <w:t>proper overview</w:t>
      </w:r>
      <w:r w:rsidRPr="00F66817">
        <w:rPr>
          <w:lang w:eastAsia="en-IN"/>
        </w:rPr>
        <w:t xml:space="preserve"> of the effectiveness of the proposed system.</w:t>
      </w:r>
    </w:p>
    <w:p w14:paraId="16AEACB2" w14:textId="77777777" w:rsidR="00911B9A" w:rsidRPr="00F66817" w:rsidRDefault="00911B9A" w:rsidP="007652F7">
      <w:pPr>
        <w:spacing w:beforeLines="20" w:before="48"/>
        <w:ind w:right="-1140"/>
        <w:rPr>
          <w:lang w:eastAsia="en-IN"/>
        </w:rPr>
      </w:pPr>
    </w:p>
    <w:p w14:paraId="6C087CFC" w14:textId="1BA3CC3D" w:rsidR="00911B9A" w:rsidRPr="00E16DD9" w:rsidRDefault="00911B9A" w:rsidP="00911B9A">
      <w:pPr>
        <w:pStyle w:val="ListParagraph"/>
        <w:spacing w:beforeLines="20" w:before="48"/>
        <w:ind w:left="-851" w:right="-1140"/>
        <w:rPr>
          <w:b/>
          <w:bCs/>
          <w:color w:val="2E74B5" w:themeColor="accent1" w:themeShade="BF"/>
          <w:sz w:val="28"/>
          <w:szCs w:val="28"/>
          <w:lang w:val="en-IN" w:eastAsia="en-IN"/>
        </w:rPr>
      </w:pPr>
      <w:r w:rsidRPr="00E16DD9">
        <w:rPr>
          <w:b/>
          <w:bCs/>
          <w:color w:val="2E74B5" w:themeColor="accent1" w:themeShade="BF"/>
          <w:sz w:val="28"/>
          <w:szCs w:val="28"/>
          <w:lang w:eastAsia="en-IN"/>
        </w:rPr>
        <w:t>4.3 Proposed System Workflow</w:t>
      </w:r>
    </w:p>
    <w:p w14:paraId="18173B0B" w14:textId="79041CA0" w:rsidR="00672A5D" w:rsidRPr="00F66817" w:rsidRDefault="00911B9A" w:rsidP="00FB37A0">
      <w:pPr>
        <w:spacing w:before="100" w:beforeAutospacing="1" w:after="100" w:afterAutospacing="1"/>
        <w:ind w:left="-851" w:right="-1141"/>
        <w:jc w:val="center"/>
        <w:rPr>
          <w:lang w:val="en-IN" w:eastAsia="en-IN"/>
        </w:rPr>
      </w:pPr>
      <w:r w:rsidRPr="00F66817">
        <w:rPr>
          <w:noProof/>
          <w:lang w:val="en-IN" w:eastAsia="en-IN"/>
        </w:rPr>
        <w:drawing>
          <wp:inline distT="0" distB="0" distL="0" distR="0" wp14:anchorId="7246673E" wp14:editId="452CBAB9">
            <wp:extent cx="4181822" cy="5240867"/>
            <wp:effectExtent l="0" t="0" r="9525" b="0"/>
            <wp:docPr id="865268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52139" cy="5328992"/>
                    </a:xfrm>
                    <a:prstGeom prst="rect">
                      <a:avLst/>
                    </a:prstGeom>
                    <a:noFill/>
                  </pic:spPr>
                </pic:pic>
              </a:graphicData>
            </a:graphic>
          </wp:inline>
        </w:drawing>
      </w:r>
    </w:p>
    <w:p w14:paraId="143F9497" w14:textId="59C02B63" w:rsidR="00682273" w:rsidRPr="00E16DD9" w:rsidRDefault="00682273" w:rsidP="00B9041A">
      <w:pPr>
        <w:spacing w:before="100" w:beforeAutospacing="1" w:after="100" w:afterAutospacing="1"/>
        <w:ind w:left="-851" w:right="-1141"/>
        <w:rPr>
          <w:b/>
          <w:bCs/>
          <w:color w:val="2E74B5" w:themeColor="accent1" w:themeShade="BF"/>
          <w:sz w:val="28"/>
          <w:szCs w:val="28"/>
          <w:lang w:eastAsia="en-IN"/>
        </w:rPr>
      </w:pPr>
      <w:r w:rsidRPr="00E16DD9">
        <w:rPr>
          <w:b/>
          <w:bCs/>
          <w:color w:val="2E74B5" w:themeColor="accent1" w:themeShade="BF"/>
          <w:sz w:val="28"/>
          <w:szCs w:val="28"/>
          <w:lang w:eastAsia="en-IN"/>
        </w:rPr>
        <w:t>4.4 Uniqueness of the Proposed System</w:t>
      </w:r>
    </w:p>
    <w:p w14:paraId="2F827251" w14:textId="3F7D977A" w:rsidR="00BD04A0" w:rsidRPr="00F66817" w:rsidRDefault="004E5B1D" w:rsidP="00BD04A0">
      <w:pPr>
        <w:ind w:left="-851" w:right="-1141"/>
        <w:rPr>
          <w:color w:val="000000" w:themeColor="text1"/>
          <w:lang w:val="en-IN" w:eastAsia="en-IN"/>
        </w:rPr>
      </w:pPr>
      <w:r w:rsidRPr="00F66817">
        <w:rPr>
          <w:color w:val="000000" w:themeColor="text1"/>
          <w:lang w:val="en-IN" w:eastAsia="en-IN"/>
        </w:rPr>
        <w:t>There are</w:t>
      </w:r>
      <w:r w:rsidR="00BD04A0" w:rsidRPr="00F66817">
        <w:rPr>
          <w:color w:val="000000" w:themeColor="text1"/>
          <w:lang w:val="en-IN" w:eastAsia="en-IN"/>
        </w:rPr>
        <w:t xml:space="preserve"> many existing </w:t>
      </w:r>
      <w:r w:rsidR="00BD04A0" w:rsidRPr="00F66817">
        <w:rPr>
          <w:b/>
          <w:bCs/>
          <w:color w:val="000000" w:themeColor="text1"/>
          <w:lang w:val="en-IN" w:eastAsia="en-IN"/>
        </w:rPr>
        <w:t>hate speech detection</w:t>
      </w:r>
      <w:r w:rsidR="00BD04A0" w:rsidRPr="00F66817">
        <w:rPr>
          <w:color w:val="000000" w:themeColor="text1"/>
          <w:lang w:val="en-IN" w:eastAsia="en-IN"/>
        </w:rPr>
        <w:t xml:space="preserve"> studies that primarily focus on the comparative evaluation of </w:t>
      </w:r>
      <w:r w:rsidR="00BD04A0" w:rsidRPr="00F66817">
        <w:rPr>
          <w:b/>
          <w:bCs/>
          <w:color w:val="000000" w:themeColor="text1"/>
          <w:lang w:val="en-IN" w:eastAsia="en-IN"/>
        </w:rPr>
        <w:t>Machine Learning</w:t>
      </w:r>
      <w:r w:rsidR="00BD04A0" w:rsidRPr="00F66817">
        <w:rPr>
          <w:color w:val="000000" w:themeColor="text1"/>
          <w:lang w:val="en-IN" w:eastAsia="en-IN"/>
        </w:rPr>
        <w:t xml:space="preserve">, </w:t>
      </w:r>
      <w:r w:rsidR="00BD04A0" w:rsidRPr="00F66817">
        <w:rPr>
          <w:b/>
          <w:bCs/>
          <w:color w:val="000000" w:themeColor="text1"/>
          <w:lang w:val="en-IN" w:eastAsia="en-IN"/>
        </w:rPr>
        <w:t>Deep Learning</w:t>
      </w:r>
      <w:r w:rsidR="00BD04A0" w:rsidRPr="00F66817">
        <w:rPr>
          <w:color w:val="000000" w:themeColor="text1"/>
          <w:lang w:val="en-IN" w:eastAsia="en-IN"/>
        </w:rPr>
        <w:t xml:space="preserve">, or </w:t>
      </w:r>
      <w:r w:rsidR="00BD04A0" w:rsidRPr="00F66817">
        <w:rPr>
          <w:b/>
          <w:bCs/>
          <w:color w:val="000000" w:themeColor="text1"/>
          <w:lang w:val="en-IN" w:eastAsia="en-IN"/>
        </w:rPr>
        <w:t>Transformer-based models</w:t>
      </w:r>
      <w:r w:rsidR="00BD04A0" w:rsidRPr="00F66817">
        <w:rPr>
          <w:color w:val="000000" w:themeColor="text1"/>
          <w:lang w:val="en-IN" w:eastAsia="en-IN"/>
        </w:rPr>
        <w:t xml:space="preserve">, the proposed system emphasizes the development of a </w:t>
      </w:r>
      <w:r w:rsidR="00BD04A0" w:rsidRPr="00F66817">
        <w:rPr>
          <w:b/>
          <w:bCs/>
          <w:color w:val="000000" w:themeColor="text1"/>
          <w:lang w:val="en-IN" w:eastAsia="en-IN"/>
        </w:rPr>
        <w:t>practical</w:t>
      </w:r>
      <w:r w:rsidR="00BD04A0" w:rsidRPr="00F66817">
        <w:rPr>
          <w:color w:val="000000" w:themeColor="text1"/>
          <w:lang w:val="en-IN" w:eastAsia="en-IN"/>
        </w:rPr>
        <w:t xml:space="preserve">, </w:t>
      </w:r>
      <w:r w:rsidR="00BD04A0" w:rsidRPr="00F66817">
        <w:rPr>
          <w:b/>
          <w:bCs/>
          <w:color w:val="000000" w:themeColor="text1"/>
          <w:lang w:val="en-IN" w:eastAsia="en-IN"/>
        </w:rPr>
        <w:t>deployment-oriented hate speech detection</w:t>
      </w:r>
      <w:r w:rsidR="00BD04A0" w:rsidRPr="00F66817">
        <w:rPr>
          <w:color w:val="000000" w:themeColor="text1"/>
          <w:lang w:val="en-IN" w:eastAsia="en-IN"/>
        </w:rPr>
        <w:t xml:space="preserve">. The system integrates </w:t>
      </w:r>
      <w:r w:rsidR="00BD04A0" w:rsidRPr="00F66817">
        <w:rPr>
          <w:b/>
          <w:bCs/>
          <w:color w:val="000000" w:themeColor="text1"/>
          <w:lang w:val="en-IN" w:eastAsia="en-IN"/>
        </w:rPr>
        <w:t>context-preserving preprocessing</w:t>
      </w:r>
      <w:r w:rsidR="00BD04A0" w:rsidRPr="00F66817">
        <w:rPr>
          <w:color w:val="000000" w:themeColor="text1"/>
          <w:lang w:val="en-IN" w:eastAsia="en-IN"/>
        </w:rPr>
        <w:t xml:space="preserve">, </w:t>
      </w:r>
      <w:r w:rsidR="00BD04A0" w:rsidRPr="00F66817">
        <w:rPr>
          <w:b/>
          <w:bCs/>
          <w:color w:val="000000" w:themeColor="text1"/>
          <w:lang w:val="en-IN" w:eastAsia="en-IN"/>
        </w:rPr>
        <w:t>Transformer-based contextual learning</w:t>
      </w:r>
      <w:r w:rsidR="00BD04A0" w:rsidRPr="00F66817">
        <w:rPr>
          <w:color w:val="000000" w:themeColor="text1"/>
          <w:lang w:val="en-IN" w:eastAsia="en-IN"/>
        </w:rPr>
        <w:t xml:space="preserve">, </w:t>
      </w:r>
      <w:r w:rsidR="00BD04A0" w:rsidRPr="00F66817">
        <w:rPr>
          <w:b/>
          <w:bCs/>
          <w:color w:val="000000" w:themeColor="text1"/>
          <w:lang w:val="en-IN" w:eastAsia="en-IN"/>
        </w:rPr>
        <w:t>comprehensive performance evaluation</w:t>
      </w:r>
      <w:r w:rsidR="00BD04A0" w:rsidRPr="00F66817">
        <w:rPr>
          <w:color w:val="000000" w:themeColor="text1"/>
          <w:lang w:val="en-IN" w:eastAsia="en-IN"/>
        </w:rPr>
        <w:t xml:space="preserve">, and a </w:t>
      </w:r>
      <w:r w:rsidR="00BD04A0" w:rsidRPr="00F66817">
        <w:rPr>
          <w:b/>
          <w:bCs/>
          <w:color w:val="000000" w:themeColor="text1"/>
          <w:lang w:val="en-IN" w:eastAsia="en-IN"/>
        </w:rPr>
        <w:t>modular architecture</w:t>
      </w:r>
      <w:r w:rsidR="00BD04A0" w:rsidRPr="00F66817">
        <w:rPr>
          <w:color w:val="000000" w:themeColor="text1"/>
          <w:lang w:val="en-IN" w:eastAsia="en-IN"/>
        </w:rPr>
        <w:t xml:space="preserve"> designed for future </w:t>
      </w:r>
      <w:r w:rsidR="00BD04A0" w:rsidRPr="00F66817">
        <w:rPr>
          <w:b/>
          <w:bCs/>
          <w:color w:val="000000" w:themeColor="text1"/>
          <w:lang w:val="en-IN" w:eastAsia="en-IN"/>
        </w:rPr>
        <w:t>deployment</w:t>
      </w:r>
      <w:r w:rsidR="00BD04A0" w:rsidRPr="00F66817">
        <w:rPr>
          <w:color w:val="000000" w:themeColor="text1"/>
          <w:lang w:val="en-IN" w:eastAsia="en-IN"/>
        </w:rPr>
        <w:t>.</w:t>
      </w:r>
    </w:p>
    <w:p w14:paraId="3A68470C" w14:textId="7727050B" w:rsidR="00BD04A0" w:rsidRPr="00F66817" w:rsidRDefault="00BD04A0" w:rsidP="00BD04A0">
      <w:pPr>
        <w:ind w:left="-851" w:right="-1141"/>
        <w:rPr>
          <w:color w:val="000000" w:themeColor="text1"/>
          <w:lang w:val="en-IN" w:eastAsia="en-IN"/>
        </w:rPr>
      </w:pPr>
      <w:r w:rsidRPr="00F66817">
        <w:rPr>
          <w:color w:val="000000" w:themeColor="text1"/>
          <w:lang w:val="en-IN" w:eastAsia="en-IN"/>
        </w:rPr>
        <w:t xml:space="preserve">The uniqueness of the proposed work </w:t>
      </w:r>
      <w:r w:rsidR="00C676A9" w:rsidRPr="00F66817">
        <w:rPr>
          <w:color w:val="000000" w:themeColor="text1"/>
          <w:lang w:val="en-IN" w:eastAsia="en-IN"/>
        </w:rPr>
        <w:t>is</w:t>
      </w:r>
      <w:r w:rsidRPr="00F66817">
        <w:rPr>
          <w:color w:val="000000" w:themeColor="text1"/>
          <w:lang w:val="en-IN" w:eastAsia="en-IN"/>
        </w:rPr>
        <w:t xml:space="preserve"> not in the use of a single algorithm, but in the </w:t>
      </w:r>
      <w:r w:rsidRPr="00F66817">
        <w:rPr>
          <w:b/>
          <w:bCs/>
          <w:color w:val="000000" w:themeColor="text1"/>
          <w:lang w:val="en-IN" w:eastAsia="en-IN"/>
        </w:rPr>
        <w:t>overall system design</w:t>
      </w:r>
      <w:r w:rsidRPr="00F66817">
        <w:rPr>
          <w:color w:val="000000" w:themeColor="text1"/>
          <w:lang w:val="en-IN" w:eastAsia="en-IN"/>
        </w:rPr>
        <w:t xml:space="preserve">, </w:t>
      </w:r>
      <w:r w:rsidR="00C676A9" w:rsidRPr="00F66817">
        <w:rPr>
          <w:color w:val="000000" w:themeColor="text1"/>
          <w:lang w:val="en-IN" w:eastAsia="en-IN"/>
        </w:rPr>
        <w:t>that</w:t>
      </w:r>
      <w:r w:rsidRPr="00F66817">
        <w:rPr>
          <w:color w:val="000000" w:themeColor="text1"/>
          <w:lang w:val="en-IN" w:eastAsia="en-IN"/>
        </w:rPr>
        <w:t xml:space="preserve"> combines multiple components into an efficient </w:t>
      </w:r>
      <w:r w:rsidRPr="00F66817">
        <w:rPr>
          <w:b/>
          <w:bCs/>
          <w:color w:val="000000" w:themeColor="text1"/>
          <w:lang w:val="en-IN" w:eastAsia="en-IN"/>
        </w:rPr>
        <w:t>hate speech detection pipeline</w:t>
      </w:r>
      <w:r w:rsidRPr="00F66817">
        <w:rPr>
          <w:color w:val="000000" w:themeColor="text1"/>
          <w:lang w:val="en-IN" w:eastAsia="en-IN"/>
        </w:rPr>
        <w:t xml:space="preserve">. Instead of removing all </w:t>
      </w:r>
      <w:r w:rsidRPr="00F66817">
        <w:rPr>
          <w:b/>
          <w:bCs/>
          <w:color w:val="000000" w:themeColor="text1"/>
          <w:lang w:val="en-IN" w:eastAsia="en-IN"/>
        </w:rPr>
        <w:t>special textual elements</w:t>
      </w:r>
      <w:r w:rsidRPr="00F66817">
        <w:rPr>
          <w:color w:val="000000" w:themeColor="text1"/>
          <w:lang w:val="en-IN" w:eastAsia="en-IN"/>
        </w:rPr>
        <w:t xml:space="preserve"> during preprocessing</w:t>
      </w:r>
      <w:r w:rsidR="0050650B" w:rsidRPr="00F66817">
        <w:rPr>
          <w:color w:val="000000" w:themeColor="text1"/>
          <w:lang w:val="en-IN" w:eastAsia="en-IN"/>
        </w:rPr>
        <w:t xml:space="preserve"> process</w:t>
      </w:r>
      <w:r w:rsidRPr="00F66817">
        <w:rPr>
          <w:color w:val="000000" w:themeColor="text1"/>
          <w:lang w:val="en-IN" w:eastAsia="en-IN"/>
        </w:rPr>
        <w:t xml:space="preserve">, the proposed system preserves </w:t>
      </w:r>
      <w:r w:rsidRPr="00F66817">
        <w:rPr>
          <w:b/>
          <w:bCs/>
          <w:color w:val="000000" w:themeColor="text1"/>
          <w:lang w:val="en-IN" w:eastAsia="en-IN"/>
        </w:rPr>
        <w:t>emojis</w:t>
      </w:r>
      <w:r w:rsidRPr="00F66817">
        <w:rPr>
          <w:color w:val="000000" w:themeColor="text1"/>
          <w:lang w:val="en-IN" w:eastAsia="en-IN"/>
        </w:rPr>
        <w:t xml:space="preserve">, </w:t>
      </w:r>
      <w:r w:rsidRPr="00F66817">
        <w:rPr>
          <w:b/>
          <w:bCs/>
          <w:color w:val="000000" w:themeColor="text1"/>
          <w:lang w:val="en-IN" w:eastAsia="en-IN"/>
        </w:rPr>
        <w:t>hashtags</w:t>
      </w:r>
      <w:r w:rsidRPr="00F66817">
        <w:rPr>
          <w:color w:val="000000" w:themeColor="text1"/>
          <w:lang w:val="en-IN" w:eastAsia="en-IN"/>
        </w:rPr>
        <w:t xml:space="preserve">, and </w:t>
      </w:r>
      <w:r w:rsidRPr="00F66817">
        <w:rPr>
          <w:b/>
          <w:bCs/>
          <w:color w:val="000000" w:themeColor="text1"/>
          <w:lang w:val="en-IN" w:eastAsia="en-IN"/>
        </w:rPr>
        <w:lastRenderedPageBreak/>
        <w:t>punctuation</w:t>
      </w:r>
      <w:r w:rsidRPr="00F66817">
        <w:rPr>
          <w:color w:val="000000" w:themeColor="text1"/>
          <w:lang w:val="en-IN" w:eastAsia="en-IN"/>
        </w:rPr>
        <w:t xml:space="preserve"> because they often </w:t>
      </w:r>
      <w:r w:rsidR="00BD3143" w:rsidRPr="00F66817">
        <w:rPr>
          <w:color w:val="000000" w:themeColor="text1"/>
          <w:lang w:val="en-IN" w:eastAsia="en-IN"/>
        </w:rPr>
        <w:t>a</w:t>
      </w:r>
      <w:r w:rsidRPr="00F66817">
        <w:rPr>
          <w:color w:val="000000" w:themeColor="text1"/>
          <w:lang w:val="en-IN" w:eastAsia="en-IN"/>
        </w:rPr>
        <w:t xml:space="preserve"> meaningful </w:t>
      </w:r>
      <w:r w:rsidRPr="00F66817">
        <w:rPr>
          <w:b/>
          <w:bCs/>
          <w:color w:val="000000" w:themeColor="text1"/>
          <w:lang w:val="en-IN" w:eastAsia="en-IN"/>
        </w:rPr>
        <w:t>contextual</w:t>
      </w:r>
      <w:r w:rsidRPr="00F66817">
        <w:rPr>
          <w:color w:val="000000" w:themeColor="text1"/>
          <w:lang w:val="en-IN" w:eastAsia="en-IN"/>
        </w:rPr>
        <w:t xml:space="preserve"> and </w:t>
      </w:r>
      <w:r w:rsidRPr="00F66817">
        <w:rPr>
          <w:b/>
          <w:bCs/>
          <w:color w:val="000000" w:themeColor="text1"/>
          <w:lang w:val="en-IN" w:eastAsia="en-IN"/>
        </w:rPr>
        <w:t>emotional information</w:t>
      </w:r>
      <w:r w:rsidRPr="00F66817">
        <w:rPr>
          <w:color w:val="000000" w:themeColor="text1"/>
          <w:lang w:val="en-IN" w:eastAsia="en-IN"/>
        </w:rPr>
        <w:t xml:space="preserve">. This enables the </w:t>
      </w:r>
      <w:r w:rsidRPr="00F66817">
        <w:rPr>
          <w:b/>
          <w:bCs/>
          <w:color w:val="000000" w:themeColor="text1"/>
          <w:lang w:val="en-IN" w:eastAsia="en-IN"/>
        </w:rPr>
        <w:t>XLM-</w:t>
      </w:r>
      <w:proofErr w:type="spellStart"/>
      <w:r w:rsidRPr="00F66817">
        <w:rPr>
          <w:b/>
          <w:bCs/>
          <w:color w:val="000000" w:themeColor="text1"/>
          <w:lang w:val="en-IN" w:eastAsia="en-IN"/>
        </w:rPr>
        <w:t>RoBERTa</w:t>
      </w:r>
      <w:proofErr w:type="spellEnd"/>
      <w:r w:rsidRPr="00F66817">
        <w:rPr>
          <w:color w:val="000000" w:themeColor="text1"/>
          <w:lang w:val="en-IN" w:eastAsia="en-IN"/>
        </w:rPr>
        <w:t xml:space="preserve"> model to capture </w:t>
      </w:r>
      <w:r w:rsidRPr="00F66817">
        <w:rPr>
          <w:b/>
          <w:bCs/>
          <w:color w:val="000000" w:themeColor="text1"/>
          <w:lang w:val="en-IN" w:eastAsia="en-IN"/>
        </w:rPr>
        <w:t>semantic relationships</w:t>
      </w:r>
      <w:r w:rsidRPr="00F66817">
        <w:rPr>
          <w:color w:val="000000" w:themeColor="text1"/>
          <w:lang w:val="en-IN" w:eastAsia="en-IN"/>
        </w:rPr>
        <w:t xml:space="preserve"> more </w:t>
      </w:r>
      <w:r w:rsidR="00101B87" w:rsidRPr="00F66817">
        <w:rPr>
          <w:color w:val="000000" w:themeColor="text1"/>
          <w:lang w:val="en-IN" w:eastAsia="en-IN"/>
        </w:rPr>
        <w:t>efficiently</w:t>
      </w:r>
      <w:r w:rsidRPr="00F66817">
        <w:rPr>
          <w:color w:val="000000" w:themeColor="text1"/>
          <w:lang w:val="en-IN" w:eastAsia="en-IN"/>
        </w:rPr>
        <w:t xml:space="preserve"> during </w:t>
      </w:r>
      <w:r w:rsidRPr="00F66817">
        <w:rPr>
          <w:b/>
          <w:bCs/>
          <w:color w:val="000000" w:themeColor="text1"/>
          <w:lang w:val="en-IN" w:eastAsia="en-IN"/>
        </w:rPr>
        <w:t>fine-tuning</w:t>
      </w:r>
      <w:r w:rsidRPr="00F66817">
        <w:rPr>
          <w:color w:val="000000" w:themeColor="text1"/>
          <w:lang w:val="en-IN" w:eastAsia="en-IN"/>
        </w:rPr>
        <w:t>.</w:t>
      </w:r>
    </w:p>
    <w:p w14:paraId="7E93D496" w14:textId="77777777" w:rsidR="00BD04A0" w:rsidRPr="00F66817" w:rsidRDefault="00BD04A0" w:rsidP="00BD04A0">
      <w:pPr>
        <w:ind w:left="-851" w:right="-1141"/>
        <w:rPr>
          <w:color w:val="000000" w:themeColor="text1"/>
          <w:lang w:val="en-IN" w:eastAsia="en-IN"/>
        </w:rPr>
      </w:pPr>
    </w:p>
    <w:p w14:paraId="4D7A64FC" w14:textId="34C6FB5B" w:rsidR="00BD04A0" w:rsidRPr="00F66817" w:rsidRDefault="00BD04A0" w:rsidP="00BD04A0">
      <w:pPr>
        <w:ind w:left="-851" w:right="-1141"/>
        <w:rPr>
          <w:color w:val="000000" w:themeColor="text1"/>
          <w:lang w:val="en-IN" w:eastAsia="en-IN"/>
        </w:rPr>
      </w:pPr>
      <w:r w:rsidRPr="00F66817">
        <w:rPr>
          <w:color w:val="000000" w:themeColor="text1"/>
          <w:lang w:val="en-IN" w:eastAsia="en-IN"/>
        </w:rPr>
        <w:t xml:space="preserve">Furthermore, unlike many studies that primarily report </w:t>
      </w:r>
      <w:r w:rsidRPr="00F66817">
        <w:rPr>
          <w:b/>
          <w:bCs/>
          <w:color w:val="000000" w:themeColor="text1"/>
          <w:lang w:val="en-IN" w:eastAsia="en-IN"/>
        </w:rPr>
        <w:t>benchmark performance</w:t>
      </w:r>
      <w:r w:rsidRPr="00F66817">
        <w:rPr>
          <w:color w:val="000000" w:themeColor="text1"/>
          <w:lang w:val="en-IN" w:eastAsia="en-IN"/>
        </w:rPr>
        <w:t xml:space="preserve">, the proposed work focuses on building a </w:t>
      </w:r>
      <w:r w:rsidRPr="00F66817">
        <w:rPr>
          <w:b/>
          <w:bCs/>
          <w:color w:val="000000" w:themeColor="text1"/>
          <w:lang w:val="en-IN" w:eastAsia="en-IN"/>
        </w:rPr>
        <w:t>complete implementation</w:t>
      </w:r>
      <w:r w:rsidRPr="00F66817">
        <w:rPr>
          <w:color w:val="000000" w:themeColor="text1"/>
          <w:lang w:val="en-IN" w:eastAsia="en-IN"/>
        </w:rPr>
        <w:t xml:space="preserve"> that can be integrated into future </w:t>
      </w:r>
      <w:r w:rsidRPr="00F66817">
        <w:rPr>
          <w:b/>
          <w:bCs/>
          <w:color w:val="000000" w:themeColor="text1"/>
          <w:lang w:val="en-IN" w:eastAsia="en-IN"/>
        </w:rPr>
        <w:t>browser-based systems</w:t>
      </w:r>
      <w:r w:rsidRPr="00F66817">
        <w:rPr>
          <w:color w:val="000000" w:themeColor="text1"/>
          <w:lang w:val="en-IN" w:eastAsia="en-IN"/>
        </w:rPr>
        <w:t xml:space="preserve">. The </w:t>
      </w:r>
      <w:r w:rsidRPr="00F66817">
        <w:rPr>
          <w:b/>
          <w:bCs/>
          <w:color w:val="000000" w:themeColor="text1"/>
          <w:lang w:val="en-IN" w:eastAsia="en-IN"/>
        </w:rPr>
        <w:t>modular architecture</w:t>
      </w:r>
      <w:r w:rsidRPr="00F66817">
        <w:rPr>
          <w:color w:val="000000" w:themeColor="text1"/>
          <w:lang w:val="en-IN" w:eastAsia="en-IN"/>
        </w:rPr>
        <w:t xml:space="preserve"> also allows future extension toward </w:t>
      </w:r>
      <w:r w:rsidRPr="00F66817">
        <w:rPr>
          <w:b/>
          <w:bCs/>
          <w:color w:val="000000" w:themeColor="text1"/>
          <w:lang w:val="en-IN" w:eastAsia="en-IN"/>
        </w:rPr>
        <w:t>multilingual hate speech detection</w:t>
      </w:r>
      <w:r w:rsidRPr="00F66817">
        <w:rPr>
          <w:color w:val="000000" w:themeColor="text1"/>
          <w:lang w:val="en-IN" w:eastAsia="en-IN"/>
        </w:rPr>
        <w:t xml:space="preserve">, </w:t>
      </w:r>
      <w:r w:rsidRPr="00F66817">
        <w:rPr>
          <w:b/>
          <w:bCs/>
          <w:color w:val="000000" w:themeColor="text1"/>
          <w:lang w:val="en-IN" w:eastAsia="en-IN"/>
        </w:rPr>
        <w:t>Explainable Artificial Intelligence (XAI)</w:t>
      </w:r>
      <w:r w:rsidRPr="00F66817">
        <w:rPr>
          <w:color w:val="000000" w:themeColor="text1"/>
          <w:lang w:val="en-IN" w:eastAsia="en-IN"/>
        </w:rPr>
        <w:t xml:space="preserve">, and </w:t>
      </w:r>
      <w:r w:rsidRPr="00F66817">
        <w:rPr>
          <w:b/>
          <w:bCs/>
          <w:color w:val="000000" w:themeColor="text1"/>
          <w:lang w:val="en-IN" w:eastAsia="en-IN"/>
        </w:rPr>
        <w:t>real-time content moderation</w:t>
      </w:r>
      <w:r w:rsidRPr="00F66817">
        <w:rPr>
          <w:color w:val="000000" w:themeColor="text1"/>
          <w:lang w:val="en-IN" w:eastAsia="en-IN"/>
        </w:rPr>
        <w:t xml:space="preserve"> without requiring significant </w:t>
      </w:r>
      <w:r w:rsidRPr="00F66817">
        <w:rPr>
          <w:b/>
          <w:bCs/>
          <w:color w:val="000000" w:themeColor="text1"/>
          <w:lang w:val="en-IN" w:eastAsia="en-IN"/>
        </w:rPr>
        <w:t>architectural modifications</w:t>
      </w:r>
      <w:r w:rsidRPr="00F66817">
        <w:rPr>
          <w:color w:val="000000" w:themeColor="text1"/>
          <w:lang w:val="en-IN" w:eastAsia="en-IN"/>
        </w:rPr>
        <w:t>.</w:t>
      </w:r>
    </w:p>
    <w:p w14:paraId="59E6565A" w14:textId="77777777" w:rsidR="00BD04A0" w:rsidRPr="00F66817" w:rsidRDefault="00BD04A0" w:rsidP="00BD04A0">
      <w:pPr>
        <w:ind w:left="-851" w:right="-1141"/>
        <w:rPr>
          <w:color w:val="000000" w:themeColor="text1"/>
          <w:lang w:eastAsia="en-IN"/>
        </w:rPr>
      </w:pPr>
    </w:p>
    <w:p w14:paraId="28D128D3" w14:textId="27419778" w:rsidR="00BD04A0" w:rsidRPr="00F66817" w:rsidRDefault="00BD04A0" w:rsidP="00BD04A0">
      <w:pPr>
        <w:ind w:left="-851" w:right="-1141"/>
        <w:rPr>
          <w:color w:val="2E74B5" w:themeColor="accent1" w:themeShade="BF"/>
          <w:sz w:val="28"/>
          <w:szCs w:val="28"/>
          <w:lang w:eastAsia="en-IN"/>
        </w:rPr>
      </w:pPr>
      <w:r w:rsidRPr="00F66817">
        <w:rPr>
          <w:color w:val="2E74B5" w:themeColor="accent1" w:themeShade="BF"/>
          <w:sz w:val="28"/>
          <w:szCs w:val="28"/>
          <w:lang w:eastAsia="en-IN"/>
        </w:rPr>
        <w:t>Table 4.1 Uniqueness of the Proposed System</w:t>
      </w:r>
    </w:p>
    <w:p w14:paraId="0D77DB65" w14:textId="77777777" w:rsidR="00BD04A0" w:rsidRPr="00F66817" w:rsidRDefault="00BD04A0" w:rsidP="00BD04A0">
      <w:pPr>
        <w:ind w:left="-851" w:right="-1141"/>
        <w:rPr>
          <w:color w:val="000000" w:themeColor="text1"/>
          <w:lang w:eastAsia="en-IN"/>
        </w:rPr>
      </w:pPr>
    </w:p>
    <w:tbl>
      <w:tblPr>
        <w:tblStyle w:val="GridTable5Dark-Accent6"/>
        <w:tblW w:w="10065" w:type="dxa"/>
        <w:tblInd w:w="-572" w:type="dxa"/>
        <w:tblLook w:val="04A0" w:firstRow="1" w:lastRow="0" w:firstColumn="1" w:lastColumn="0" w:noHBand="0" w:noVBand="1"/>
      </w:tblPr>
      <w:tblGrid>
        <w:gridCol w:w="1867"/>
        <w:gridCol w:w="3789"/>
        <w:gridCol w:w="4409"/>
      </w:tblGrid>
      <w:tr w:rsidR="00BD04A0" w:rsidRPr="00F66817" w14:paraId="143E1117" w14:textId="77777777" w:rsidTr="00BD04A0">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1F827CB4" w14:textId="77777777" w:rsidR="00BD04A0" w:rsidRPr="00F66817" w:rsidRDefault="00BD04A0">
            <w:pPr>
              <w:jc w:val="center"/>
            </w:pPr>
            <w:r w:rsidRPr="00F66817">
              <w:rPr>
                <w:b w:val="0"/>
                <w:bCs w:val="0"/>
              </w:rPr>
              <w:t>Feature</w:t>
            </w:r>
          </w:p>
        </w:tc>
        <w:tc>
          <w:tcPr>
            <w:tcW w:w="0" w:type="auto"/>
            <w:hideMark/>
          </w:tcPr>
          <w:p w14:paraId="6BF6BFD5" w14:textId="77777777" w:rsidR="00BD04A0" w:rsidRPr="00F66817" w:rsidRDefault="00BD04A0">
            <w:pPr>
              <w:jc w:val="center"/>
              <w:cnfStyle w:val="100000000000" w:firstRow="1" w:lastRow="0" w:firstColumn="0" w:lastColumn="0" w:oddVBand="0" w:evenVBand="0" w:oddHBand="0" w:evenHBand="0" w:firstRowFirstColumn="0" w:firstRowLastColumn="0" w:lastRowFirstColumn="0" w:lastRowLastColumn="0"/>
              <w:rPr>
                <w:b w:val="0"/>
                <w:bCs w:val="0"/>
              </w:rPr>
            </w:pPr>
            <w:r w:rsidRPr="00F66817">
              <w:rPr>
                <w:b w:val="0"/>
                <w:bCs w:val="0"/>
              </w:rPr>
              <w:t>Existing Research</w:t>
            </w:r>
          </w:p>
        </w:tc>
        <w:tc>
          <w:tcPr>
            <w:tcW w:w="4409" w:type="dxa"/>
            <w:hideMark/>
          </w:tcPr>
          <w:p w14:paraId="742A424A" w14:textId="77777777" w:rsidR="00BD04A0" w:rsidRPr="00F66817" w:rsidRDefault="00BD04A0">
            <w:pPr>
              <w:jc w:val="center"/>
              <w:cnfStyle w:val="100000000000" w:firstRow="1" w:lastRow="0" w:firstColumn="0" w:lastColumn="0" w:oddVBand="0" w:evenVBand="0" w:oddHBand="0" w:evenHBand="0" w:firstRowFirstColumn="0" w:firstRowLastColumn="0" w:lastRowFirstColumn="0" w:lastRowLastColumn="0"/>
              <w:rPr>
                <w:b w:val="0"/>
                <w:bCs w:val="0"/>
              </w:rPr>
            </w:pPr>
            <w:r w:rsidRPr="00F66817">
              <w:rPr>
                <w:b w:val="0"/>
                <w:bCs w:val="0"/>
              </w:rPr>
              <w:t>Proposed System</w:t>
            </w:r>
          </w:p>
        </w:tc>
      </w:tr>
      <w:tr w:rsidR="00BD04A0" w:rsidRPr="00F66817" w14:paraId="60EC6BDC" w14:textId="77777777" w:rsidTr="00BD04A0">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2C224ABE" w14:textId="77777777" w:rsidR="00BD04A0" w:rsidRPr="00F66817" w:rsidRDefault="00BD04A0">
            <w:pPr>
              <w:rPr>
                <w:b w:val="0"/>
                <w:bCs w:val="0"/>
              </w:rPr>
            </w:pPr>
            <w:r w:rsidRPr="00F66817">
              <w:t>Primary Focus</w:t>
            </w:r>
          </w:p>
        </w:tc>
        <w:tc>
          <w:tcPr>
            <w:tcW w:w="0" w:type="auto"/>
            <w:hideMark/>
          </w:tcPr>
          <w:p w14:paraId="3A9A1505" w14:textId="77777777" w:rsidR="00BD04A0" w:rsidRPr="00F66817" w:rsidRDefault="00BD04A0">
            <w:pPr>
              <w:cnfStyle w:val="000000100000" w:firstRow="0" w:lastRow="0" w:firstColumn="0" w:lastColumn="0" w:oddVBand="0" w:evenVBand="0" w:oddHBand="1" w:evenHBand="0" w:firstRowFirstColumn="0" w:firstRowLastColumn="0" w:lastRowFirstColumn="0" w:lastRowLastColumn="0"/>
            </w:pPr>
            <w:r w:rsidRPr="00F66817">
              <w:t>Model comparison or literature surveys</w:t>
            </w:r>
          </w:p>
        </w:tc>
        <w:tc>
          <w:tcPr>
            <w:tcW w:w="4409" w:type="dxa"/>
            <w:hideMark/>
          </w:tcPr>
          <w:p w14:paraId="44252AEC" w14:textId="77777777" w:rsidR="00BD04A0" w:rsidRPr="00F66817" w:rsidRDefault="00BD04A0">
            <w:pPr>
              <w:cnfStyle w:val="000000100000" w:firstRow="0" w:lastRow="0" w:firstColumn="0" w:lastColumn="0" w:oddVBand="0" w:evenVBand="0" w:oddHBand="1" w:evenHBand="0" w:firstRowFirstColumn="0" w:firstRowLastColumn="0" w:lastRowFirstColumn="0" w:lastRowLastColumn="0"/>
            </w:pPr>
            <w:r w:rsidRPr="00F66817">
              <w:t>Practical hate speech detection framework</w:t>
            </w:r>
          </w:p>
        </w:tc>
      </w:tr>
      <w:tr w:rsidR="00BD04A0" w:rsidRPr="00F66817" w14:paraId="6D33C02E" w14:textId="77777777" w:rsidTr="00BD04A0">
        <w:trPr>
          <w:trHeight w:val="949"/>
        </w:trPr>
        <w:tc>
          <w:tcPr>
            <w:cnfStyle w:val="001000000000" w:firstRow="0" w:lastRow="0" w:firstColumn="1" w:lastColumn="0" w:oddVBand="0" w:evenVBand="0" w:oddHBand="0" w:evenHBand="0" w:firstRowFirstColumn="0" w:firstRowLastColumn="0" w:lastRowFirstColumn="0" w:lastRowLastColumn="0"/>
            <w:tcW w:w="0" w:type="auto"/>
            <w:hideMark/>
          </w:tcPr>
          <w:p w14:paraId="68F2C5BD" w14:textId="77777777" w:rsidR="00BD04A0" w:rsidRPr="00F66817" w:rsidRDefault="00BD04A0">
            <w:r w:rsidRPr="00F66817">
              <w:t>Context Preservation</w:t>
            </w:r>
          </w:p>
        </w:tc>
        <w:tc>
          <w:tcPr>
            <w:tcW w:w="0" w:type="auto"/>
            <w:hideMark/>
          </w:tcPr>
          <w:p w14:paraId="4498D64D" w14:textId="77777777" w:rsidR="00BD04A0" w:rsidRPr="00F66817" w:rsidRDefault="00BD04A0">
            <w:pPr>
              <w:cnfStyle w:val="000000000000" w:firstRow="0" w:lastRow="0" w:firstColumn="0" w:lastColumn="0" w:oddVBand="0" w:evenVBand="0" w:oddHBand="0" w:evenHBand="0" w:firstRowFirstColumn="0" w:firstRowLastColumn="0" w:lastRowFirstColumn="0" w:lastRowLastColumn="0"/>
            </w:pPr>
            <w:r w:rsidRPr="00F66817">
              <w:t>Often removes emojis, hashtags and punctuation during preprocessing</w:t>
            </w:r>
          </w:p>
        </w:tc>
        <w:tc>
          <w:tcPr>
            <w:tcW w:w="4409" w:type="dxa"/>
            <w:hideMark/>
          </w:tcPr>
          <w:p w14:paraId="36621E5E" w14:textId="77777777" w:rsidR="00BD04A0" w:rsidRPr="00F66817" w:rsidRDefault="00BD04A0">
            <w:pPr>
              <w:cnfStyle w:val="000000000000" w:firstRow="0" w:lastRow="0" w:firstColumn="0" w:lastColumn="0" w:oddVBand="0" w:evenVBand="0" w:oddHBand="0" w:evenHBand="0" w:firstRowFirstColumn="0" w:firstRowLastColumn="0" w:lastRowFirstColumn="0" w:lastRowLastColumn="0"/>
            </w:pPr>
            <w:r w:rsidRPr="00F66817">
              <w:t>Preserves contextual elements to retain semantic meaning</w:t>
            </w:r>
          </w:p>
        </w:tc>
      </w:tr>
      <w:tr w:rsidR="00BD04A0" w:rsidRPr="00F66817" w14:paraId="7E5346A1" w14:textId="77777777" w:rsidTr="00BD04A0">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0" w:type="auto"/>
            <w:hideMark/>
          </w:tcPr>
          <w:p w14:paraId="7560A237" w14:textId="77777777" w:rsidR="00BD04A0" w:rsidRPr="00F66817" w:rsidRDefault="00BD04A0">
            <w:r w:rsidRPr="00F66817">
              <w:t>Learning Model</w:t>
            </w:r>
          </w:p>
        </w:tc>
        <w:tc>
          <w:tcPr>
            <w:tcW w:w="0" w:type="auto"/>
            <w:hideMark/>
          </w:tcPr>
          <w:p w14:paraId="173BFB6A" w14:textId="77777777" w:rsidR="00BD04A0" w:rsidRPr="00F66817" w:rsidRDefault="00BD04A0">
            <w:pPr>
              <w:cnfStyle w:val="000000100000" w:firstRow="0" w:lastRow="0" w:firstColumn="0" w:lastColumn="0" w:oddVBand="0" w:evenVBand="0" w:oddHBand="1" w:evenHBand="0" w:firstRowFirstColumn="0" w:firstRowLastColumn="0" w:lastRowFirstColumn="0" w:lastRowLastColumn="0"/>
            </w:pPr>
            <w:r w:rsidRPr="00F66817">
              <w:t>ML, DL, Transformers or LLMs</w:t>
            </w:r>
          </w:p>
        </w:tc>
        <w:tc>
          <w:tcPr>
            <w:tcW w:w="4409" w:type="dxa"/>
            <w:hideMark/>
          </w:tcPr>
          <w:p w14:paraId="7328C67B" w14:textId="77777777" w:rsidR="00BD04A0" w:rsidRPr="00F66817" w:rsidRDefault="00BD04A0">
            <w:pPr>
              <w:cnfStyle w:val="000000100000" w:firstRow="0" w:lastRow="0" w:firstColumn="0" w:lastColumn="0" w:oddVBand="0" w:evenVBand="0" w:oddHBand="1" w:evenHBand="0" w:firstRowFirstColumn="0" w:firstRowLastColumn="0" w:lastRowFirstColumn="0" w:lastRowLastColumn="0"/>
            </w:pPr>
            <w:r w:rsidRPr="00F66817">
              <w:t>Fine-tuned XLM-</w:t>
            </w:r>
            <w:proofErr w:type="spellStart"/>
            <w:r w:rsidRPr="00F66817">
              <w:t>RoBERTa</w:t>
            </w:r>
            <w:proofErr w:type="spellEnd"/>
            <w:r w:rsidRPr="00F66817">
              <w:t xml:space="preserve"> Transformer</w:t>
            </w:r>
          </w:p>
        </w:tc>
      </w:tr>
      <w:tr w:rsidR="00BD04A0" w:rsidRPr="00F66817" w14:paraId="66E7A6B9" w14:textId="77777777" w:rsidTr="00BD04A0">
        <w:trPr>
          <w:trHeight w:val="963"/>
        </w:trPr>
        <w:tc>
          <w:tcPr>
            <w:cnfStyle w:val="001000000000" w:firstRow="0" w:lastRow="0" w:firstColumn="1" w:lastColumn="0" w:oddVBand="0" w:evenVBand="0" w:oddHBand="0" w:evenHBand="0" w:firstRowFirstColumn="0" w:firstRowLastColumn="0" w:lastRowFirstColumn="0" w:lastRowLastColumn="0"/>
            <w:tcW w:w="0" w:type="auto"/>
            <w:hideMark/>
          </w:tcPr>
          <w:p w14:paraId="5BC988B2" w14:textId="77777777" w:rsidR="00BD04A0" w:rsidRPr="00F66817" w:rsidRDefault="00BD04A0">
            <w:r w:rsidRPr="00F66817">
              <w:t>Evaluation</w:t>
            </w:r>
          </w:p>
        </w:tc>
        <w:tc>
          <w:tcPr>
            <w:tcW w:w="0" w:type="auto"/>
            <w:hideMark/>
          </w:tcPr>
          <w:p w14:paraId="5D8DF864" w14:textId="77777777" w:rsidR="00BD04A0" w:rsidRPr="00F66817" w:rsidRDefault="00BD04A0">
            <w:pPr>
              <w:cnfStyle w:val="000000000000" w:firstRow="0" w:lastRow="0" w:firstColumn="0" w:lastColumn="0" w:oddVBand="0" w:evenVBand="0" w:oddHBand="0" w:evenHBand="0" w:firstRowFirstColumn="0" w:firstRowLastColumn="0" w:lastRowFirstColumn="0" w:lastRowLastColumn="0"/>
            </w:pPr>
            <w:r w:rsidRPr="00F66817">
              <w:t>Mostly benchmark accuracy</w:t>
            </w:r>
          </w:p>
        </w:tc>
        <w:tc>
          <w:tcPr>
            <w:tcW w:w="4409" w:type="dxa"/>
            <w:hideMark/>
          </w:tcPr>
          <w:p w14:paraId="2A7F0B77" w14:textId="77777777" w:rsidR="00BD04A0" w:rsidRPr="00F66817" w:rsidRDefault="00BD04A0">
            <w:pPr>
              <w:cnfStyle w:val="000000000000" w:firstRow="0" w:lastRow="0" w:firstColumn="0" w:lastColumn="0" w:oddVBand="0" w:evenVBand="0" w:oddHBand="0" w:evenHBand="0" w:firstRowFirstColumn="0" w:firstRowLastColumn="0" w:lastRowFirstColumn="0" w:lastRowLastColumn="0"/>
            </w:pPr>
            <w:r w:rsidRPr="00F66817">
              <w:t>Comprehensive evaluation using multiple performance metrics</w:t>
            </w:r>
          </w:p>
        </w:tc>
      </w:tr>
      <w:tr w:rsidR="00BD04A0" w:rsidRPr="00F66817" w14:paraId="4C30373B" w14:textId="77777777" w:rsidTr="00BD04A0">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0" w:type="auto"/>
            <w:hideMark/>
          </w:tcPr>
          <w:p w14:paraId="5FF406E2" w14:textId="77777777" w:rsidR="00BD04A0" w:rsidRPr="00F66817" w:rsidRDefault="00BD04A0">
            <w:r w:rsidRPr="00F66817">
              <w:t>System Design</w:t>
            </w:r>
          </w:p>
        </w:tc>
        <w:tc>
          <w:tcPr>
            <w:tcW w:w="0" w:type="auto"/>
            <w:hideMark/>
          </w:tcPr>
          <w:p w14:paraId="2FB8F9B9" w14:textId="77777777" w:rsidR="00BD04A0" w:rsidRPr="00F66817" w:rsidRDefault="00BD04A0">
            <w:pPr>
              <w:cnfStyle w:val="000000100000" w:firstRow="0" w:lastRow="0" w:firstColumn="0" w:lastColumn="0" w:oddVBand="0" w:evenVBand="0" w:oddHBand="1" w:evenHBand="0" w:firstRowFirstColumn="0" w:firstRowLastColumn="0" w:lastRowFirstColumn="0" w:lastRowLastColumn="0"/>
            </w:pPr>
            <w:r w:rsidRPr="00F66817">
              <w:t>Research-oriented implementation</w:t>
            </w:r>
          </w:p>
        </w:tc>
        <w:tc>
          <w:tcPr>
            <w:tcW w:w="4409" w:type="dxa"/>
            <w:hideMark/>
          </w:tcPr>
          <w:p w14:paraId="6650FE14" w14:textId="77777777" w:rsidR="00BD04A0" w:rsidRPr="00F66817" w:rsidRDefault="00BD04A0">
            <w:pPr>
              <w:cnfStyle w:val="000000100000" w:firstRow="0" w:lastRow="0" w:firstColumn="0" w:lastColumn="0" w:oddVBand="0" w:evenVBand="0" w:oddHBand="1" w:evenHBand="0" w:firstRowFirstColumn="0" w:firstRowLastColumn="0" w:lastRowFirstColumn="0" w:lastRowLastColumn="0"/>
            </w:pPr>
            <w:r w:rsidRPr="00F66817">
              <w:t>Modular and deployment-oriented architecture</w:t>
            </w:r>
          </w:p>
        </w:tc>
      </w:tr>
      <w:tr w:rsidR="00BD04A0" w:rsidRPr="00F66817" w14:paraId="7F53556D" w14:textId="77777777" w:rsidTr="00BD04A0">
        <w:trPr>
          <w:trHeight w:val="846"/>
        </w:trPr>
        <w:tc>
          <w:tcPr>
            <w:cnfStyle w:val="001000000000" w:firstRow="0" w:lastRow="0" w:firstColumn="1" w:lastColumn="0" w:oddVBand="0" w:evenVBand="0" w:oddHBand="0" w:evenHBand="0" w:firstRowFirstColumn="0" w:firstRowLastColumn="0" w:lastRowFirstColumn="0" w:lastRowLastColumn="0"/>
            <w:tcW w:w="0" w:type="auto"/>
            <w:hideMark/>
          </w:tcPr>
          <w:p w14:paraId="70C3B6D6" w14:textId="77777777" w:rsidR="00BD04A0" w:rsidRPr="00F66817" w:rsidRDefault="00BD04A0">
            <w:r w:rsidRPr="00F66817">
              <w:t>Future Deployment</w:t>
            </w:r>
          </w:p>
        </w:tc>
        <w:tc>
          <w:tcPr>
            <w:tcW w:w="0" w:type="auto"/>
            <w:hideMark/>
          </w:tcPr>
          <w:p w14:paraId="1F4A18DE" w14:textId="77777777" w:rsidR="00BD04A0" w:rsidRPr="00F66817" w:rsidRDefault="00BD04A0">
            <w:pPr>
              <w:cnfStyle w:val="000000000000" w:firstRow="0" w:lastRow="0" w:firstColumn="0" w:lastColumn="0" w:oddVBand="0" w:evenVBand="0" w:oddHBand="0" w:evenHBand="0" w:firstRowFirstColumn="0" w:firstRowLastColumn="0" w:lastRowFirstColumn="0" w:lastRowLastColumn="0"/>
            </w:pPr>
            <w:r w:rsidRPr="00F66817">
              <w:t>Mostly discussed as future work</w:t>
            </w:r>
          </w:p>
        </w:tc>
        <w:tc>
          <w:tcPr>
            <w:tcW w:w="4409" w:type="dxa"/>
            <w:hideMark/>
          </w:tcPr>
          <w:p w14:paraId="78A8D07D" w14:textId="77777777" w:rsidR="00BD04A0" w:rsidRPr="00F66817" w:rsidRDefault="00BD04A0">
            <w:pPr>
              <w:cnfStyle w:val="000000000000" w:firstRow="0" w:lastRow="0" w:firstColumn="0" w:lastColumn="0" w:oddVBand="0" w:evenVBand="0" w:oddHBand="0" w:evenHBand="0" w:firstRowFirstColumn="0" w:firstRowLastColumn="0" w:lastRowFirstColumn="0" w:lastRowLastColumn="0"/>
            </w:pPr>
            <w:r w:rsidRPr="00F66817">
              <w:t>Designed for future Chrome Extension integration</w:t>
            </w:r>
          </w:p>
        </w:tc>
      </w:tr>
      <w:tr w:rsidR="00BD04A0" w:rsidRPr="00F66817" w14:paraId="6A0E7482" w14:textId="77777777" w:rsidTr="00BD04A0">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3B0126EA" w14:textId="77777777" w:rsidR="00BD04A0" w:rsidRPr="00F66817" w:rsidRDefault="00BD04A0">
            <w:r w:rsidRPr="00F66817">
              <w:t>Scalability</w:t>
            </w:r>
          </w:p>
        </w:tc>
        <w:tc>
          <w:tcPr>
            <w:tcW w:w="0" w:type="auto"/>
            <w:hideMark/>
          </w:tcPr>
          <w:p w14:paraId="363EC3A3" w14:textId="77777777" w:rsidR="00BD04A0" w:rsidRPr="00F66817" w:rsidRDefault="00BD04A0">
            <w:pPr>
              <w:cnfStyle w:val="000000100000" w:firstRow="0" w:lastRow="0" w:firstColumn="0" w:lastColumn="0" w:oddVBand="0" w:evenVBand="0" w:oddHBand="1" w:evenHBand="0" w:firstRowFirstColumn="0" w:firstRowLastColumn="0" w:lastRowFirstColumn="0" w:lastRowLastColumn="0"/>
            </w:pPr>
            <w:r w:rsidRPr="00F66817">
              <w:t>Limited extension</w:t>
            </w:r>
          </w:p>
        </w:tc>
        <w:tc>
          <w:tcPr>
            <w:tcW w:w="4409" w:type="dxa"/>
            <w:hideMark/>
          </w:tcPr>
          <w:p w14:paraId="20E41BE2" w14:textId="77777777" w:rsidR="00BD04A0" w:rsidRPr="00F66817" w:rsidRDefault="00BD04A0">
            <w:pPr>
              <w:cnfStyle w:val="000000100000" w:firstRow="0" w:lastRow="0" w:firstColumn="0" w:lastColumn="0" w:oddVBand="0" w:evenVBand="0" w:oddHBand="1" w:evenHBand="0" w:firstRowFirstColumn="0" w:firstRowLastColumn="0" w:lastRowFirstColumn="0" w:lastRowLastColumn="0"/>
            </w:pPr>
            <w:r w:rsidRPr="00F66817">
              <w:t>Supports future multilingual detection and Explainable AI</w:t>
            </w:r>
          </w:p>
        </w:tc>
      </w:tr>
    </w:tbl>
    <w:p w14:paraId="4444605D" w14:textId="77777777" w:rsidR="00F25AE8" w:rsidRDefault="00F25AE8" w:rsidP="00067672">
      <w:pPr>
        <w:ind w:right="-1141"/>
        <w:rPr>
          <w:color w:val="000000" w:themeColor="text1"/>
          <w:lang w:eastAsia="en-IN"/>
        </w:rPr>
      </w:pPr>
    </w:p>
    <w:p w14:paraId="3EE2FEBC" w14:textId="77777777" w:rsidR="00FD262F" w:rsidRPr="00F66817" w:rsidRDefault="00FD262F" w:rsidP="00067672">
      <w:pPr>
        <w:ind w:right="-1141"/>
        <w:rPr>
          <w:color w:val="000000" w:themeColor="text1"/>
          <w:lang w:eastAsia="en-IN"/>
        </w:rPr>
      </w:pPr>
    </w:p>
    <w:p w14:paraId="51254E0C" w14:textId="7A943B1D" w:rsidR="00B9041A" w:rsidRPr="00F66817" w:rsidRDefault="00E22EE8" w:rsidP="00B9041A">
      <w:pPr>
        <w:spacing w:before="100" w:beforeAutospacing="1" w:after="100" w:afterAutospacing="1"/>
        <w:ind w:left="-851" w:right="-1141"/>
        <w:rPr>
          <w:color w:val="1F4E79" w:themeColor="accent1" w:themeShade="80"/>
          <w:sz w:val="28"/>
          <w:szCs w:val="28"/>
          <w:lang w:eastAsia="en-IN"/>
        </w:rPr>
      </w:pPr>
      <w:r w:rsidRPr="00F66817">
        <w:rPr>
          <w:color w:val="1F4E79" w:themeColor="accent1" w:themeShade="80"/>
          <w:sz w:val="28"/>
          <w:szCs w:val="28"/>
          <w:lang w:eastAsia="en-IN"/>
        </w:rPr>
        <w:t>4.</w:t>
      </w:r>
      <w:r w:rsidR="00682273" w:rsidRPr="00F66817">
        <w:rPr>
          <w:color w:val="1F4E79" w:themeColor="accent1" w:themeShade="80"/>
          <w:sz w:val="28"/>
          <w:szCs w:val="28"/>
          <w:lang w:eastAsia="en-IN"/>
        </w:rPr>
        <w:t>5</w:t>
      </w:r>
      <w:r w:rsidRPr="00F66817">
        <w:rPr>
          <w:color w:val="1F4E79" w:themeColor="accent1" w:themeShade="80"/>
          <w:sz w:val="28"/>
          <w:szCs w:val="28"/>
          <w:lang w:eastAsia="en-IN"/>
        </w:rPr>
        <w:t xml:space="preserve"> Specific Contributions of the Project</w:t>
      </w:r>
    </w:p>
    <w:p w14:paraId="6E1856AD" w14:textId="452C11BD" w:rsidR="00E22EE8" w:rsidRPr="00F66817" w:rsidRDefault="00E22EE8" w:rsidP="001F1FBE">
      <w:pPr>
        <w:spacing w:after="100" w:afterAutospacing="1"/>
        <w:ind w:left="-851" w:right="-1141"/>
        <w:rPr>
          <w:lang w:eastAsia="en-IN"/>
        </w:rPr>
      </w:pPr>
      <w:r w:rsidRPr="00F66817">
        <w:rPr>
          <w:lang w:eastAsia="en-IN"/>
        </w:rPr>
        <w:t xml:space="preserve">The major contributions of the proposed work </w:t>
      </w:r>
      <w:r w:rsidR="00F35A50" w:rsidRPr="00F66817">
        <w:rPr>
          <w:lang w:eastAsia="en-IN"/>
        </w:rPr>
        <w:t>are listed</w:t>
      </w:r>
      <w:r w:rsidRPr="00F66817">
        <w:rPr>
          <w:lang w:eastAsia="en-IN"/>
        </w:rPr>
        <w:t xml:space="preserve"> below:</w:t>
      </w:r>
    </w:p>
    <w:p w14:paraId="2552C485" w14:textId="5F5A809B" w:rsidR="00E22EE8" w:rsidRPr="00F66817" w:rsidRDefault="00E22EE8">
      <w:pPr>
        <w:pStyle w:val="ListParagraph"/>
        <w:numPr>
          <w:ilvl w:val="0"/>
          <w:numId w:val="23"/>
        </w:numPr>
        <w:spacing w:after="100" w:afterAutospacing="1"/>
        <w:ind w:right="-1141"/>
        <w:rPr>
          <w:lang w:val="en-IN" w:eastAsia="en-IN"/>
        </w:rPr>
      </w:pPr>
      <w:r w:rsidRPr="00F66817">
        <w:rPr>
          <w:lang w:val="en-IN" w:eastAsia="en-IN"/>
        </w:rPr>
        <w:t xml:space="preserve">Developed </w:t>
      </w:r>
      <w:r w:rsidR="006764E4" w:rsidRPr="00F66817">
        <w:rPr>
          <w:lang w:val="en-IN" w:eastAsia="en-IN"/>
        </w:rPr>
        <w:t xml:space="preserve">a </w:t>
      </w:r>
      <w:r w:rsidRPr="00F66817">
        <w:rPr>
          <w:lang w:val="en-IN" w:eastAsia="en-IN"/>
        </w:rPr>
        <w:t xml:space="preserve">hate speech detection system using the </w:t>
      </w:r>
      <w:r w:rsidRPr="00F66817">
        <w:rPr>
          <w:b/>
          <w:bCs/>
          <w:lang w:val="en-IN" w:eastAsia="en-IN"/>
        </w:rPr>
        <w:t>XLM-</w:t>
      </w:r>
      <w:proofErr w:type="spellStart"/>
      <w:r w:rsidRPr="00F66817">
        <w:rPr>
          <w:b/>
          <w:bCs/>
          <w:lang w:val="en-IN" w:eastAsia="en-IN"/>
        </w:rPr>
        <w:t>RoBERTa</w:t>
      </w:r>
      <w:proofErr w:type="spellEnd"/>
      <w:r w:rsidRPr="00F66817">
        <w:rPr>
          <w:b/>
          <w:bCs/>
          <w:lang w:val="en-IN" w:eastAsia="en-IN"/>
        </w:rPr>
        <w:t xml:space="preserve"> Transformer</w:t>
      </w:r>
      <w:r w:rsidRPr="00F66817">
        <w:rPr>
          <w:lang w:val="en-IN" w:eastAsia="en-IN"/>
        </w:rPr>
        <w:t xml:space="preserve">. </w:t>
      </w:r>
    </w:p>
    <w:p w14:paraId="7349EB5E" w14:textId="50C506C5" w:rsidR="00E22EE8" w:rsidRPr="00F66817" w:rsidRDefault="00E22EE8">
      <w:pPr>
        <w:pStyle w:val="ListParagraph"/>
        <w:numPr>
          <w:ilvl w:val="0"/>
          <w:numId w:val="23"/>
        </w:numPr>
        <w:spacing w:after="100" w:afterAutospacing="1"/>
        <w:ind w:right="-1141"/>
        <w:rPr>
          <w:lang w:val="en-IN" w:eastAsia="en-IN"/>
        </w:rPr>
      </w:pPr>
      <w:r w:rsidRPr="00F66817">
        <w:rPr>
          <w:lang w:val="en-IN" w:eastAsia="en-IN"/>
        </w:rPr>
        <w:t xml:space="preserve">Utilized a large English hate speech dataset </w:t>
      </w:r>
      <w:r w:rsidR="006764E4" w:rsidRPr="00F66817">
        <w:rPr>
          <w:lang w:val="en-IN" w:eastAsia="en-IN"/>
        </w:rPr>
        <w:t>which contains</w:t>
      </w:r>
      <w:r w:rsidRPr="00F66817">
        <w:rPr>
          <w:b/>
          <w:bCs/>
          <w:lang w:val="en-IN" w:eastAsia="en-IN"/>
        </w:rPr>
        <w:t xml:space="preserve"> </w:t>
      </w:r>
      <w:proofErr w:type="spellStart"/>
      <w:r w:rsidRPr="00F66817">
        <w:rPr>
          <w:b/>
          <w:bCs/>
          <w:lang w:val="en-IN" w:eastAsia="en-IN"/>
        </w:rPr>
        <w:t>labeled</w:t>
      </w:r>
      <w:proofErr w:type="spellEnd"/>
      <w:r w:rsidRPr="00F66817">
        <w:rPr>
          <w:b/>
          <w:bCs/>
          <w:lang w:val="en-IN" w:eastAsia="en-IN"/>
        </w:rPr>
        <w:t xml:space="preserve"> samples</w:t>
      </w:r>
      <w:r w:rsidRPr="00F66817">
        <w:rPr>
          <w:lang w:val="en-IN" w:eastAsia="en-IN"/>
        </w:rPr>
        <w:t xml:space="preserve"> for binary text classification. </w:t>
      </w:r>
    </w:p>
    <w:p w14:paraId="75D7792B" w14:textId="66E4D6EC" w:rsidR="00E22EE8" w:rsidRPr="00F66817" w:rsidRDefault="00E22EE8">
      <w:pPr>
        <w:pStyle w:val="ListParagraph"/>
        <w:numPr>
          <w:ilvl w:val="0"/>
          <w:numId w:val="23"/>
        </w:numPr>
        <w:spacing w:after="100" w:afterAutospacing="1"/>
        <w:ind w:right="-1141"/>
        <w:rPr>
          <w:lang w:val="en-IN" w:eastAsia="en-IN"/>
        </w:rPr>
      </w:pPr>
      <w:r w:rsidRPr="00F66817">
        <w:rPr>
          <w:lang w:val="en-IN" w:eastAsia="en-IN"/>
        </w:rPr>
        <w:t xml:space="preserve">Designed a preprocessing pipeline that removes </w:t>
      </w:r>
      <w:r w:rsidR="00892F9D" w:rsidRPr="00F66817">
        <w:rPr>
          <w:lang w:val="en-IN" w:eastAsia="en-IN"/>
        </w:rPr>
        <w:t>irrelevant</w:t>
      </w:r>
      <w:r w:rsidRPr="00F66817">
        <w:rPr>
          <w:lang w:val="en-IN" w:eastAsia="en-IN"/>
        </w:rPr>
        <w:t xml:space="preserve"> textual elements while preserving emojis, hashtags, and punctuation to retain contextual information. </w:t>
      </w:r>
    </w:p>
    <w:p w14:paraId="665068EB" w14:textId="73E00F93" w:rsidR="00E22EE8" w:rsidRPr="00F66817" w:rsidRDefault="00E22EE8">
      <w:pPr>
        <w:pStyle w:val="ListParagraph"/>
        <w:numPr>
          <w:ilvl w:val="0"/>
          <w:numId w:val="23"/>
        </w:numPr>
        <w:spacing w:after="100" w:afterAutospacing="1"/>
        <w:ind w:right="-1141"/>
        <w:rPr>
          <w:lang w:val="en-IN" w:eastAsia="en-IN"/>
        </w:rPr>
      </w:pPr>
      <w:r w:rsidRPr="00F66817">
        <w:rPr>
          <w:lang w:val="en-IN" w:eastAsia="en-IN"/>
        </w:rPr>
        <w:t>Fine-tuned the XLM-</w:t>
      </w:r>
      <w:proofErr w:type="spellStart"/>
      <w:r w:rsidRPr="00F66817">
        <w:rPr>
          <w:lang w:val="en-IN" w:eastAsia="en-IN"/>
        </w:rPr>
        <w:t>RoBERTa</w:t>
      </w:r>
      <w:proofErr w:type="spellEnd"/>
      <w:r w:rsidRPr="00F66817">
        <w:rPr>
          <w:lang w:val="en-IN" w:eastAsia="en-IN"/>
        </w:rPr>
        <w:t xml:space="preserve"> model specifically for hate speech detection. </w:t>
      </w:r>
    </w:p>
    <w:p w14:paraId="35D5FAC7" w14:textId="0754938D" w:rsidR="00E22EE8" w:rsidRPr="00F66817" w:rsidRDefault="00E22EE8">
      <w:pPr>
        <w:pStyle w:val="ListParagraph"/>
        <w:numPr>
          <w:ilvl w:val="0"/>
          <w:numId w:val="23"/>
        </w:numPr>
        <w:spacing w:after="100" w:afterAutospacing="1"/>
        <w:ind w:right="-1141"/>
        <w:rPr>
          <w:lang w:val="en-IN" w:eastAsia="en-IN"/>
        </w:rPr>
      </w:pPr>
      <w:r w:rsidRPr="00F66817">
        <w:rPr>
          <w:lang w:val="en-IN" w:eastAsia="en-IN"/>
        </w:rPr>
        <w:lastRenderedPageBreak/>
        <w:t xml:space="preserve">Evaluated the model using multiple performance metrics instead of </w:t>
      </w:r>
      <w:r w:rsidR="00892F9D" w:rsidRPr="00F66817">
        <w:rPr>
          <w:lang w:val="en-IN" w:eastAsia="en-IN"/>
        </w:rPr>
        <w:t>depending</w:t>
      </w:r>
      <w:r w:rsidRPr="00F66817">
        <w:rPr>
          <w:lang w:val="en-IN" w:eastAsia="en-IN"/>
        </w:rPr>
        <w:t xml:space="preserve"> solely on accuracy. </w:t>
      </w:r>
    </w:p>
    <w:p w14:paraId="47DED53B" w14:textId="60BB879C" w:rsidR="00E22EE8" w:rsidRPr="00F66817" w:rsidRDefault="00E22EE8">
      <w:pPr>
        <w:pStyle w:val="ListParagraph"/>
        <w:numPr>
          <w:ilvl w:val="0"/>
          <w:numId w:val="23"/>
        </w:numPr>
        <w:spacing w:after="100" w:afterAutospacing="1"/>
        <w:ind w:right="-1141"/>
        <w:rPr>
          <w:lang w:val="en-IN" w:eastAsia="en-IN"/>
        </w:rPr>
      </w:pPr>
      <w:r w:rsidRPr="00F66817">
        <w:rPr>
          <w:lang w:val="en-IN" w:eastAsia="en-IN"/>
        </w:rPr>
        <w:t>Developed a modular implementation that can be</w:t>
      </w:r>
      <w:r w:rsidR="00B549FF" w:rsidRPr="00F66817">
        <w:rPr>
          <w:lang w:val="en-IN" w:eastAsia="en-IN"/>
        </w:rPr>
        <w:t xml:space="preserve"> in</w:t>
      </w:r>
      <w:r w:rsidR="00892F9D" w:rsidRPr="00F66817">
        <w:rPr>
          <w:lang w:val="en-IN" w:eastAsia="en-IN"/>
        </w:rPr>
        <w:t xml:space="preserve"> future</w:t>
      </w:r>
      <w:r w:rsidRPr="00F66817">
        <w:rPr>
          <w:lang w:val="en-IN" w:eastAsia="en-IN"/>
        </w:rPr>
        <w:t xml:space="preserve"> extended for deployment in web-based or cloud-based content moderation systems.</w:t>
      </w:r>
    </w:p>
    <w:p w14:paraId="74D3524B" w14:textId="77777777" w:rsidR="00AA0486" w:rsidRPr="001F597C" w:rsidRDefault="00AA0486" w:rsidP="00AA0486">
      <w:pPr>
        <w:pStyle w:val="ListParagraph"/>
        <w:spacing w:before="100" w:beforeAutospacing="1" w:after="100" w:afterAutospacing="1"/>
        <w:ind w:left="-131" w:right="-1141"/>
        <w:rPr>
          <w:color w:val="2E74B5" w:themeColor="accent1" w:themeShade="BF"/>
          <w:lang w:val="en-IN" w:eastAsia="en-IN"/>
        </w:rPr>
      </w:pPr>
    </w:p>
    <w:p w14:paraId="0A73CB23" w14:textId="0E5E9219" w:rsidR="00AA0486" w:rsidRPr="001F597C" w:rsidRDefault="00AA0486" w:rsidP="001F1FBE">
      <w:pPr>
        <w:pStyle w:val="ListParagraph"/>
        <w:spacing w:before="100" w:beforeAutospacing="1"/>
        <w:ind w:left="-851" w:right="-1141"/>
        <w:rPr>
          <w:color w:val="2E74B5" w:themeColor="accent1" w:themeShade="BF"/>
          <w:sz w:val="28"/>
          <w:szCs w:val="28"/>
          <w:lang w:eastAsia="en-IN"/>
        </w:rPr>
      </w:pPr>
      <w:r w:rsidRPr="001F597C">
        <w:rPr>
          <w:color w:val="2E74B5" w:themeColor="accent1" w:themeShade="BF"/>
          <w:sz w:val="28"/>
          <w:szCs w:val="28"/>
          <w:lang w:eastAsia="en-IN"/>
        </w:rPr>
        <w:t>4.</w:t>
      </w:r>
      <w:r w:rsidR="00C04BEF" w:rsidRPr="001F597C">
        <w:rPr>
          <w:color w:val="2E74B5" w:themeColor="accent1" w:themeShade="BF"/>
          <w:sz w:val="28"/>
          <w:szCs w:val="28"/>
          <w:lang w:eastAsia="en-IN"/>
        </w:rPr>
        <w:t>6</w:t>
      </w:r>
      <w:r w:rsidRPr="001F597C">
        <w:rPr>
          <w:color w:val="2E74B5" w:themeColor="accent1" w:themeShade="BF"/>
          <w:sz w:val="28"/>
          <w:szCs w:val="28"/>
          <w:lang w:eastAsia="en-IN"/>
        </w:rPr>
        <w:t xml:space="preserve"> Advantages of the Proposed Solution</w:t>
      </w:r>
    </w:p>
    <w:p w14:paraId="07AF754C" w14:textId="77777777" w:rsidR="00AA0486" w:rsidRPr="00F66817" w:rsidRDefault="00AA0486" w:rsidP="001F1FBE">
      <w:pPr>
        <w:pStyle w:val="ListParagraph"/>
        <w:spacing w:before="100" w:beforeAutospacing="1"/>
        <w:ind w:left="-851" w:right="-1141"/>
        <w:rPr>
          <w:sz w:val="28"/>
          <w:szCs w:val="28"/>
          <w:lang w:eastAsia="en-IN"/>
        </w:rPr>
      </w:pPr>
    </w:p>
    <w:p w14:paraId="61C907E6" w14:textId="2D9ABE7E" w:rsidR="00AA0486" w:rsidRPr="00F66817" w:rsidRDefault="0076032D" w:rsidP="001F1FBE">
      <w:pPr>
        <w:pStyle w:val="ListParagraph"/>
        <w:spacing w:before="100" w:beforeAutospacing="1"/>
        <w:ind w:left="-851" w:right="-1141"/>
        <w:rPr>
          <w:lang w:eastAsia="en-IN"/>
        </w:rPr>
      </w:pPr>
      <w:r w:rsidRPr="00F66817">
        <w:rPr>
          <w:lang w:eastAsia="en-IN"/>
        </w:rPr>
        <w:t>The proposed system provides several advantages over traditional hate speech detection techniques:</w:t>
      </w:r>
    </w:p>
    <w:p w14:paraId="5DF7D6E5" w14:textId="1A4DCFEA" w:rsidR="00824145" w:rsidRPr="00F66817" w:rsidRDefault="00824145">
      <w:pPr>
        <w:pStyle w:val="ListParagraph"/>
        <w:numPr>
          <w:ilvl w:val="0"/>
          <w:numId w:val="24"/>
        </w:numPr>
        <w:spacing w:before="100" w:beforeAutospacing="1"/>
        <w:ind w:right="-1141"/>
        <w:rPr>
          <w:lang w:val="en-IN" w:eastAsia="en-IN"/>
        </w:rPr>
      </w:pPr>
      <w:r w:rsidRPr="00F66817">
        <w:rPr>
          <w:lang w:val="en-IN" w:eastAsia="en-IN"/>
        </w:rPr>
        <w:t xml:space="preserve">Captures contextual meaning using transformer-based self-attention mechanisms. </w:t>
      </w:r>
    </w:p>
    <w:p w14:paraId="07FC031C" w14:textId="3F1DACA7" w:rsidR="00824145" w:rsidRPr="00F66817" w:rsidRDefault="00824145">
      <w:pPr>
        <w:pStyle w:val="ListParagraph"/>
        <w:numPr>
          <w:ilvl w:val="0"/>
          <w:numId w:val="24"/>
        </w:numPr>
        <w:spacing w:before="100" w:beforeAutospacing="1"/>
        <w:ind w:right="-1141"/>
        <w:rPr>
          <w:lang w:val="en-IN" w:eastAsia="en-IN"/>
        </w:rPr>
      </w:pPr>
      <w:r w:rsidRPr="00F66817">
        <w:rPr>
          <w:lang w:val="en-IN" w:eastAsia="en-IN"/>
        </w:rPr>
        <w:t xml:space="preserve">Eliminates the need for handcrafted feature engineering. </w:t>
      </w:r>
    </w:p>
    <w:p w14:paraId="6A0FFC92" w14:textId="40FB04FF" w:rsidR="00824145" w:rsidRPr="00F66817" w:rsidRDefault="00824145">
      <w:pPr>
        <w:pStyle w:val="ListParagraph"/>
        <w:numPr>
          <w:ilvl w:val="0"/>
          <w:numId w:val="24"/>
        </w:numPr>
        <w:spacing w:before="100" w:beforeAutospacing="1"/>
        <w:ind w:right="-1141"/>
        <w:rPr>
          <w:lang w:val="en-IN" w:eastAsia="en-IN"/>
        </w:rPr>
      </w:pPr>
      <w:r w:rsidRPr="00F66817">
        <w:rPr>
          <w:lang w:val="en-IN" w:eastAsia="en-IN"/>
        </w:rPr>
        <w:t xml:space="preserve">Preserves contextual elements such as emojis, punctuation, and hashtags. </w:t>
      </w:r>
    </w:p>
    <w:p w14:paraId="02595E1C" w14:textId="374FD971" w:rsidR="00824145" w:rsidRPr="00F66817" w:rsidRDefault="00824145">
      <w:pPr>
        <w:pStyle w:val="ListParagraph"/>
        <w:numPr>
          <w:ilvl w:val="0"/>
          <w:numId w:val="24"/>
        </w:numPr>
        <w:spacing w:before="100" w:beforeAutospacing="1"/>
        <w:ind w:right="-1141"/>
        <w:rPr>
          <w:lang w:val="en-IN" w:eastAsia="en-IN"/>
        </w:rPr>
      </w:pPr>
      <w:r w:rsidRPr="00F66817">
        <w:rPr>
          <w:lang w:val="en-IN" w:eastAsia="en-IN"/>
        </w:rPr>
        <w:t xml:space="preserve">Provides robust binary text classification. </w:t>
      </w:r>
    </w:p>
    <w:p w14:paraId="397C0F52" w14:textId="728A452C" w:rsidR="00824145" w:rsidRPr="00F66817" w:rsidRDefault="00824145">
      <w:pPr>
        <w:pStyle w:val="ListParagraph"/>
        <w:numPr>
          <w:ilvl w:val="0"/>
          <w:numId w:val="24"/>
        </w:numPr>
        <w:spacing w:before="100" w:beforeAutospacing="1"/>
        <w:ind w:right="-1141"/>
        <w:rPr>
          <w:lang w:val="en-IN" w:eastAsia="en-IN"/>
        </w:rPr>
      </w:pPr>
      <w:r w:rsidRPr="00F66817">
        <w:rPr>
          <w:lang w:val="en-IN" w:eastAsia="en-IN"/>
        </w:rPr>
        <w:t xml:space="preserve">Supports efficient fine-tuning using transfer learning. </w:t>
      </w:r>
    </w:p>
    <w:p w14:paraId="67648AA4" w14:textId="73E70BDE" w:rsidR="00824145" w:rsidRPr="00F66817" w:rsidRDefault="00824145">
      <w:pPr>
        <w:pStyle w:val="ListParagraph"/>
        <w:numPr>
          <w:ilvl w:val="0"/>
          <w:numId w:val="24"/>
        </w:numPr>
        <w:spacing w:before="100" w:beforeAutospacing="1"/>
        <w:ind w:right="-1141"/>
        <w:rPr>
          <w:lang w:val="en-IN" w:eastAsia="en-IN"/>
        </w:rPr>
      </w:pPr>
      <w:r w:rsidRPr="00F66817">
        <w:rPr>
          <w:lang w:val="en-IN" w:eastAsia="en-IN"/>
        </w:rPr>
        <w:t xml:space="preserve">Evaluates model performance using multiple standard metrics. </w:t>
      </w:r>
    </w:p>
    <w:p w14:paraId="7EDEE8F0" w14:textId="387E820F" w:rsidR="0076032D" w:rsidRPr="00F66817" w:rsidRDefault="00824145">
      <w:pPr>
        <w:pStyle w:val="ListParagraph"/>
        <w:numPr>
          <w:ilvl w:val="0"/>
          <w:numId w:val="24"/>
        </w:numPr>
        <w:spacing w:before="100" w:beforeAutospacing="1"/>
        <w:ind w:right="-1141"/>
        <w:rPr>
          <w:lang w:val="en-IN" w:eastAsia="en-IN"/>
        </w:rPr>
      </w:pPr>
      <w:r w:rsidRPr="00F66817">
        <w:rPr>
          <w:lang w:val="en-IN" w:eastAsia="en-IN"/>
        </w:rPr>
        <w:t>Offers a scalable architecture suitable for future deployment in real-world applications.</w:t>
      </w:r>
    </w:p>
    <w:p w14:paraId="79BD5EE8" w14:textId="77777777" w:rsidR="00424F4E" w:rsidRPr="00F66817" w:rsidRDefault="00424F4E" w:rsidP="00424F4E">
      <w:pPr>
        <w:pStyle w:val="ListParagraph"/>
        <w:spacing w:before="100" w:beforeAutospacing="1" w:after="100" w:afterAutospacing="1"/>
        <w:ind w:left="-131" w:right="-1141"/>
        <w:rPr>
          <w:lang w:val="en-IN" w:eastAsia="en-IN"/>
        </w:rPr>
      </w:pPr>
    </w:p>
    <w:p w14:paraId="15C689E7" w14:textId="6B6DF076" w:rsidR="00424F4E" w:rsidRPr="001F597C" w:rsidRDefault="00424F4E" w:rsidP="00424F4E">
      <w:pPr>
        <w:pStyle w:val="ListParagraph"/>
        <w:spacing w:before="100" w:beforeAutospacing="1" w:after="100" w:afterAutospacing="1"/>
        <w:ind w:left="-851" w:right="-1141"/>
        <w:rPr>
          <w:color w:val="2E74B5" w:themeColor="accent1" w:themeShade="BF"/>
          <w:lang w:eastAsia="en-IN"/>
        </w:rPr>
      </w:pPr>
      <w:r w:rsidRPr="001F597C">
        <w:rPr>
          <w:color w:val="2E74B5" w:themeColor="accent1" w:themeShade="BF"/>
          <w:sz w:val="28"/>
          <w:szCs w:val="28"/>
          <w:lang w:eastAsia="en-IN"/>
        </w:rPr>
        <w:t>4.</w:t>
      </w:r>
      <w:r w:rsidR="00C04BEF" w:rsidRPr="001F597C">
        <w:rPr>
          <w:color w:val="2E74B5" w:themeColor="accent1" w:themeShade="BF"/>
          <w:sz w:val="28"/>
          <w:szCs w:val="28"/>
          <w:lang w:eastAsia="en-IN"/>
        </w:rPr>
        <w:t>7</w:t>
      </w:r>
      <w:r w:rsidRPr="001F597C">
        <w:rPr>
          <w:color w:val="2E74B5" w:themeColor="accent1" w:themeShade="BF"/>
          <w:sz w:val="28"/>
          <w:szCs w:val="28"/>
          <w:lang w:eastAsia="en-IN"/>
        </w:rPr>
        <w:t xml:space="preserve"> Summary</w:t>
      </w:r>
    </w:p>
    <w:p w14:paraId="263F3691" w14:textId="77777777" w:rsidR="00424F4E" w:rsidRPr="00F66817" w:rsidRDefault="00424F4E" w:rsidP="001F1FBE">
      <w:pPr>
        <w:pStyle w:val="ListParagraph"/>
        <w:spacing w:before="100" w:beforeAutospacing="1"/>
        <w:ind w:left="-851" w:right="-1141"/>
        <w:rPr>
          <w:lang w:eastAsia="en-IN"/>
        </w:rPr>
      </w:pPr>
    </w:p>
    <w:p w14:paraId="135319F1" w14:textId="28601FDD" w:rsidR="00ED7F13" w:rsidRPr="00F66817" w:rsidRDefault="00424F4E" w:rsidP="001F1FBE">
      <w:pPr>
        <w:pStyle w:val="ListParagraph"/>
        <w:spacing w:before="100" w:beforeAutospacing="1"/>
        <w:ind w:left="-851" w:right="-1141"/>
        <w:rPr>
          <w:lang w:eastAsia="en-IN"/>
        </w:rPr>
      </w:pPr>
      <w:r w:rsidRPr="00F66817">
        <w:rPr>
          <w:lang w:eastAsia="en-IN"/>
        </w:rPr>
        <w:t xml:space="preserve">The proposed solution </w:t>
      </w:r>
      <w:r w:rsidR="00DF32AB" w:rsidRPr="00F66817">
        <w:rPr>
          <w:lang w:eastAsia="en-IN"/>
        </w:rPr>
        <w:t>combines</w:t>
      </w:r>
      <w:r w:rsidRPr="00F66817">
        <w:rPr>
          <w:lang w:eastAsia="en-IN"/>
        </w:rPr>
        <w:t xml:space="preserve"> advanced Natural Language Processing techniques with the XLM-</w:t>
      </w:r>
      <w:proofErr w:type="spellStart"/>
      <w:r w:rsidRPr="00F66817">
        <w:rPr>
          <w:lang w:eastAsia="en-IN"/>
        </w:rPr>
        <w:t>RoBERTa</w:t>
      </w:r>
      <w:proofErr w:type="spellEnd"/>
      <w:r w:rsidRPr="00F66817">
        <w:rPr>
          <w:lang w:eastAsia="en-IN"/>
        </w:rPr>
        <w:t xml:space="preserve"> transformer model to develop an efficient hate speech detection system. By combining effective preprocessing, contextual tokenization, transfer learning, and comprehensive evaluation, th</w:t>
      </w:r>
      <w:r w:rsidR="00BB5C1C" w:rsidRPr="00F66817">
        <w:rPr>
          <w:lang w:eastAsia="en-IN"/>
        </w:rPr>
        <w:t xml:space="preserve">e main </w:t>
      </w:r>
      <w:r w:rsidRPr="00F66817">
        <w:rPr>
          <w:lang w:eastAsia="en-IN"/>
        </w:rPr>
        <w:t>aim</w:t>
      </w:r>
      <w:r w:rsidR="00BB5C1C" w:rsidRPr="00F66817">
        <w:rPr>
          <w:lang w:eastAsia="en-IN"/>
        </w:rPr>
        <w:t xml:space="preserve"> is</w:t>
      </w:r>
      <w:r w:rsidRPr="00F66817">
        <w:rPr>
          <w:lang w:eastAsia="en-IN"/>
        </w:rPr>
        <w:t xml:space="preserve"> to provide accurate and reliable hate speech classification while overcoming the limitations of conventional keyword-based and traditional machine learning methods.</w:t>
      </w:r>
    </w:p>
    <w:p w14:paraId="12F10685" w14:textId="77777777" w:rsidR="001F1FBE" w:rsidRPr="00F66817" w:rsidRDefault="001F1FBE" w:rsidP="001F1FBE">
      <w:pPr>
        <w:pStyle w:val="ListParagraph"/>
        <w:spacing w:before="100" w:beforeAutospacing="1"/>
        <w:ind w:left="-851" w:right="-1141"/>
        <w:rPr>
          <w:lang w:eastAsia="en-IN"/>
        </w:rPr>
      </w:pPr>
    </w:p>
    <w:p w14:paraId="2D29D205" w14:textId="5F5534F3" w:rsidR="00620930" w:rsidRPr="00F66817" w:rsidRDefault="0037604D" w:rsidP="001F1FBE">
      <w:pPr>
        <w:pStyle w:val="Heading1"/>
        <w:spacing w:before="0"/>
        <w:ind w:left="-851" w:right="-999"/>
        <w:rPr>
          <w:rFonts w:ascii="Times New Roman" w:hAnsi="Times New Roman" w:cs="Times New Roman"/>
        </w:rPr>
      </w:pPr>
      <w:r w:rsidRPr="00F66817">
        <w:rPr>
          <w:rFonts w:ascii="Times New Roman" w:hAnsi="Times New Roman" w:cs="Times New Roman"/>
        </w:rPr>
        <w:t>Project Planning</w:t>
      </w:r>
    </w:p>
    <w:p w14:paraId="3295169E" w14:textId="77777777" w:rsidR="001F1FBE" w:rsidRPr="00F66817" w:rsidRDefault="001F1FBE" w:rsidP="001F1FBE"/>
    <w:p w14:paraId="414B0C2B" w14:textId="0AC5BBC7" w:rsidR="00503906" w:rsidRPr="00D119A6" w:rsidRDefault="00503906" w:rsidP="001F1FBE">
      <w:pPr>
        <w:tabs>
          <w:tab w:val="num" w:pos="1080"/>
          <w:tab w:val="left" w:pos="3460"/>
        </w:tabs>
        <w:ind w:left="-851" w:right="-999"/>
        <w:jc w:val="both"/>
        <w:rPr>
          <w:b/>
          <w:bCs/>
          <w:color w:val="2E74B5" w:themeColor="accent1" w:themeShade="BF"/>
          <w:sz w:val="28"/>
          <w:szCs w:val="28"/>
        </w:rPr>
      </w:pPr>
      <w:r w:rsidRPr="00D119A6">
        <w:rPr>
          <w:b/>
          <w:bCs/>
          <w:color w:val="2E74B5" w:themeColor="accent1" w:themeShade="BF"/>
          <w:sz w:val="28"/>
          <w:szCs w:val="28"/>
        </w:rPr>
        <w:t>5.1 Introduction</w:t>
      </w:r>
    </w:p>
    <w:p w14:paraId="4EFC5798" w14:textId="58FF49D5" w:rsidR="006119F3" w:rsidRPr="00F66817" w:rsidRDefault="006119F3" w:rsidP="001F1FBE">
      <w:pPr>
        <w:tabs>
          <w:tab w:val="num" w:pos="1080"/>
          <w:tab w:val="left" w:pos="3460"/>
        </w:tabs>
        <w:ind w:left="-851" w:right="-999"/>
        <w:jc w:val="both"/>
        <w:rPr>
          <w:lang w:val="en-IN"/>
        </w:rPr>
      </w:pPr>
      <w:r w:rsidRPr="00F66817">
        <w:rPr>
          <w:lang w:val="en-IN"/>
        </w:rPr>
        <w:t>In software development, project planning is a</w:t>
      </w:r>
      <w:r w:rsidR="0083365F" w:rsidRPr="00F66817">
        <w:rPr>
          <w:lang w:val="en-IN"/>
        </w:rPr>
        <w:t>n important</w:t>
      </w:r>
      <w:r w:rsidRPr="00F66817">
        <w:rPr>
          <w:lang w:val="en-IN"/>
        </w:rPr>
        <w:t xml:space="preserve"> stage that guarantees the completion of project tasks within the allotted time and resource constraints. It include</w:t>
      </w:r>
      <w:r w:rsidR="00F75F55" w:rsidRPr="00F66817">
        <w:rPr>
          <w:lang w:val="en-IN"/>
        </w:rPr>
        <w:t>s</w:t>
      </w:r>
      <w:r w:rsidRPr="00F66817">
        <w:rPr>
          <w:lang w:val="en-IN"/>
        </w:rPr>
        <w:t xml:space="preserve"> determining the project goals, defining tasks, projecting time and resources, assigning duties, controlling dependencies, and keeping an eye </w:t>
      </w:r>
      <w:r w:rsidR="00F75F55" w:rsidRPr="00F66817">
        <w:rPr>
          <w:lang w:val="en-IN"/>
        </w:rPr>
        <w:t>at</w:t>
      </w:r>
      <w:r w:rsidRPr="00F66817">
        <w:rPr>
          <w:lang w:val="en-IN"/>
        </w:rPr>
        <w:t xml:space="preserve"> the project advancement. Effective planning reduces project risks, </w:t>
      </w:r>
      <w:r w:rsidR="00A668FB" w:rsidRPr="00F66817">
        <w:rPr>
          <w:lang w:val="en-IN"/>
        </w:rPr>
        <w:t>improves</w:t>
      </w:r>
      <w:r w:rsidRPr="00F66817">
        <w:rPr>
          <w:lang w:val="en-IN"/>
        </w:rPr>
        <w:t xml:space="preserve"> output, and guarantees that the suggested system </w:t>
      </w:r>
      <w:r w:rsidR="00D3162F" w:rsidRPr="00F66817">
        <w:rPr>
          <w:lang w:val="en-IN"/>
        </w:rPr>
        <w:t>shall</w:t>
      </w:r>
      <w:r w:rsidRPr="00F66817">
        <w:rPr>
          <w:lang w:val="en-IN"/>
        </w:rPr>
        <w:t xml:space="preserve"> be finished on schedule.</w:t>
      </w:r>
    </w:p>
    <w:p w14:paraId="1D8B78D6" w14:textId="6D558613" w:rsidR="00913F57" w:rsidRPr="00F66817" w:rsidRDefault="006119F3" w:rsidP="006119F3">
      <w:pPr>
        <w:tabs>
          <w:tab w:val="num" w:pos="1080"/>
          <w:tab w:val="left" w:pos="3460"/>
        </w:tabs>
        <w:spacing w:before="240"/>
        <w:ind w:left="-851" w:right="-999"/>
        <w:jc w:val="both"/>
        <w:rPr>
          <w:b/>
          <w:bCs/>
          <w:color w:val="1F4E79" w:themeColor="accent1" w:themeShade="80"/>
          <w:sz w:val="28"/>
          <w:szCs w:val="28"/>
        </w:rPr>
      </w:pPr>
      <w:r w:rsidRPr="00F66817">
        <w:rPr>
          <w:lang w:val="en-IN"/>
        </w:rPr>
        <w:t>The planning method for this project, Hate Speech Detection using XLM-</w:t>
      </w:r>
      <w:proofErr w:type="spellStart"/>
      <w:r w:rsidRPr="00F66817">
        <w:rPr>
          <w:lang w:val="en-IN"/>
        </w:rPr>
        <w:t>RoBERTa</w:t>
      </w:r>
      <w:proofErr w:type="spellEnd"/>
      <w:r w:rsidRPr="00F66817">
        <w:rPr>
          <w:lang w:val="en-IN"/>
        </w:rPr>
        <w:t xml:space="preserve"> Transformer, was divided into many development phases, starting with problem identification and </w:t>
      </w:r>
      <w:r w:rsidR="009A632A" w:rsidRPr="00F66817">
        <w:rPr>
          <w:lang w:val="en-IN"/>
        </w:rPr>
        <w:t>ending</w:t>
      </w:r>
      <w:r w:rsidRPr="00F66817">
        <w:rPr>
          <w:lang w:val="en-IN"/>
        </w:rPr>
        <w:t xml:space="preserve"> with model evaluation and documentation. Task dependencies and project milestones </w:t>
      </w:r>
      <w:r w:rsidR="006F52C8" w:rsidRPr="00F66817">
        <w:rPr>
          <w:lang w:val="en-IN"/>
        </w:rPr>
        <w:t>are</w:t>
      </w:r>
      <w:r w:rsidRPr="00F66817">
        <w:rPr>
          <w:lang w:val="en-IN"/>
        </w:rPr>
        <w:t xml:space="preserve"> </w:t>
      </w:r>
      <w:r w:rsidR="006F52C8" w:rsidRPr="00F66817">
        <w:rPr>
          <w:lang w:val="en-IN"/>
        </w:rPr>
        <w:t xml:space="preserve">also </w:t>
      </w:r>
      <w:r w:rsidRPr="00F66817">
        <w:rPr>
          <w:lang w:val="en-IN"/>
        </w:rPr>
        <w:t xml:space="preserve">taken into consideration as each phase </w:t>
      </w:r>
      <w:r w:rsidR="006F52C8" w:rsidRPr="00F66817">
        <w:rPr>
          <w:lang w:val="en-IN"/>
        </w:rPr>
        <w:t>is</w:t>
      </w:r>
      <w:r w:rsidRPr="00F66817">
        <w:rPr>
          <w:lang w:val="en-IN"/>
        </w:rPr>
        <w:t xml:space="preserve"> finished in order.</w:t>
      </w:r>
    </w:p>
    <w:p w14:paraId="59CEB344" w14:textId="30468C92" w:rsidR="00503906" w:rsidRPr="00D119A6" w:rsidRDefault="00503906" w:rsidP="00503906">
      <w:pPr>
        <w:tabs>
          <w:tab w:val="num" w:pos="1080"/>
          <w:tab w:val="left" w:pos="3460"/>
        </w:tabs>
        <w:spacing w:before="240"/>
        <w:ind w:left="-851" w:right="-999"/>
        <w:jc w:val="both"/>
        <w:rPr>
          <w:b/>
          <w:bCs/>
          <w:color w:val="2E74B5" w:themeColor="accent1" w:themeShade="BF"/>
          <w:sz w:val="28"/>
          <w:szCs w:val="28"/>
        </w:rPr>
      </w:pPr>
      <w:r w:rsidRPr="00D119A6">
        <w:rPr>
          <w:b/>
          <w:bCs/>
          <w:color w:val="2E74B5" w:themeColor="accent1" w:themeShade="BF"/>
          <w:sz w:val="28"/>
          <w:szCs w:val="28"/>
        </w:rPr>
        <w:t>5.2 Project Development Plan</w:t>
      </w:r>
    </w:p>
    <w:p w14:paraId="4500AE74" w14:textId="16D25FC8" w:rsidR="00845004" w:rsidRDefault="00845004" w:rsidP="00D66A75">
      <w:pPr>
        <w:tabs>
          <w:tab w:val="num" w:pos="1080"/>
          <w:tab w:val="left" w:pos="3460"/>
        </w:tabs>
        <w:ind w:left="-851" w:right="-999"/>
        <w:jc w:val="both"/>
        <w:rPr>
          <w:lang w:val="en-IN"/>
        </w:rPr>
      </w:pPr>
      <w:r w:rsidRPr="00F66817">
        <w:rPr>
          <w:lang w:val="en-IN"/>
        </w:rPr>
        <w:t xml:space="preserve">Throughout the development lifecycle, the project's progress was </w:t>
      </w:r>
      <w:r w:rsidR="004C170F" w:rsidRPr="00F66817">
        <w:rPr>
          <w:lang w:val="en-IN"/>
        </w:rPr>
        <w:t>properly</w:t>
      </w:r>
      <w:r w:rsidRPr="00F66817">
        <w:rPr>
          <w:lang w:val="en-IN"/>
        </w:rPr>
        <w:t xml:space="preserve"> tracked utilizing a structured Project Monitoring Sheet. The monitoring procedure made sure that each stage of the project was finished in </w:t>
      </w:r>
      <w:r w:rsidR="00DB24C5" w:rsidRPr="00F66817">
        <w:rPr>
          <w:lang w:val="en-IN"/>
        </w:rPr>
        <w:t>the stipulated time</w:t>
      </w:r>
      <w:r w:rsidRPr="00F66817">
        <w:rPr>
          <w:lang w:val="en-IN"/>
        </w:rPr>
        <w:t xml:space="preserve">. The project guide and </w:t>
      </w:r>
      <w:r w:rsidR="00DB24C5" w:rsidRPr="00F66817">
        <w:rPr>
          <w:lang w:val="en-IN"/>
        </w:rPr>
        <w:t>we</w:t>
      </w:r>
      <w:r w:rsidRPr="00F66817">
        <w:rPr>
          <w:lang w:val="en-IN"/>
        </w:rPr>
        <w:t xml:space="preserve"> had weekly meetings to </w:t>
      </w:r>
      <w:proofErr w:type="spellStart"/>
      <w:r w:rsidRPr="00F66817">
        <w:rPr>
          <w:lang w:val="en-IN"/>
        </w:rPr>
        <w:t>analyze</w:t>
      </w:r>
      <w:proofErr w:type="spellEnd"/>
      <w:r w:rsidRPr="00F66817">
        <w:rPr>
          <w:lang w:val="en-IN"/>
        </w:rPr>
        <w:t xml:space="preserve"> the finished work, pinpoint problems, and organize future tasks.</w:t>
      </w:r>
    </w:p>
    <w:p w14:paraId="6C30B4FD" w14:textId="77777777" w:rsidR="00B421A0" w:rsidRDefault="00B421A0" w:rsidP="00D66A75">
      <w:pPr>
        <w:tabs>
          <w:tab w:val="num" w:pos="1080"/>
          <w:tab w:val="left" w:pos="3460"/>
        </w:tabs>
        <w:ind w:left="-851" w:right="-999"/>
        <w:jc w:val="both"/>
        <w:rPr>
          <w:lang w:val="en-IN"/>
        </w:rPr>
      </w:pPr>
    </w:p>
    <w:p w14:paraId="3D792B5A" w14:textId="77777777" w:rsidR="00B421A0" w:rsidRDefault="00B421A0" w:rsidP="00D66A75">
      <w:pPr>
        <w:tabs>
          <w:tab w:val="num" w:pos="1080"/>
          <w:tab w:val="left" w:pos="3460"/>
        </w:tabs>
        <w:ind w:left="-851" w:right="-999"/>
        <w:jc w:val="both"/>
        <w:rPr>
          <w:lang w:val="en-IN"/>
        </w:rPr>
      </w:pPr>
    </w:p>
    <w:p w14:paraId="275E9CB7" w14:textId="77777777" w:rsidR="00B421A0" w:rsidRPr="00F66817" w:rsidRDefault="00B421A0" w:rsidP="00D66A75">
      <w:pPr>
        <w:tabs>
          <w:tab w:val="num" w:pos="1080"/>
          <w:tab w:val="left" w:pos="3460"/>
        </w:tabs>
        <w:ind w:left="-851" w:right="-999"/>
        <w:jc w:val="both"/>
        <w:rPr>
          <w:lang w:val="en-IN"/>
        </w:rPr>
      </w:pPr>
    </w:p>
    <w:p w14:paraId="1C66AED2" w14:textId="16CF4C83" w:rsidR="00503906" w:rsidRPr="00F66817" w:rsidRDefault="00503906" w:rsidP="00D66A75">
      <w:pPr>
        <w:tabs>
          <w:tab w:val="num" w:pos="1080"/>
          <w:tab w:val="left" w:pos="3460"/>
        </w:tabs>
        <w:ind w:left="-851" w:right="-999"/>
        <w:jc w:val="both"/>
        <w:rPr>
          <w:lang w:val="en-IN"/>
        </w:rPr>
      </w:pPr>
      <w:r w:rsidRPr="00F66817">
        <w:rPr>
          <w:lang w:val="en-IN"/>
        </w:rPr>
        <w:lastRenderedPageBreak/>
        <w:t>The project monitoring sheet records the following information:</w:t>
      </w:r>
    </w:p>
    <w:p w14:paraId="29547517" w14:textId="2F6D682E" w:rsidR="00503906" w:rsidRPr="00F66817" w:rsidRDefault="00503906">
      <w:pPr>
        <w:pStyle w:val="ListParagraph"/>
        <w:numPr>
          <w:ilvl w:val="0"/>
          <w:numId w:val="25"/>
        </w:numPr>
        <w:tabs>
          <w:tab w:val="num" w:pos="1080"/>
          <w:tab w:val="left" w:pos="3460"/>
        </w:tabs>
        <w:spacing w:before="240"/>
        <w:ind w:right="-999"/>
        <w:jc w:val="both"/>
        <w:rPr>
          <w:lang w:val="en-IN"/>
        </w:rPr>
      </w:pPr>
      <w:r w:rsidRPr="00F66817">
        <w:rPr>
          <w:lang w:val="en-IN"/>
        </w:rPr>
        <w:t xml:space="preserve">Date of discussion </w:t>
      </w:r>
    </w:p>
    <w:p w14:paraId="281CB9B7" w14:textId="19B4964E" w:rsidR="00503906" w:rsidRPr="00F66817" w:rsidRDefault="00503906">
      <w:pPr>
        <w:pStyle w:val="ListParagraph"/>
        <w:numPr>
          <w:ilvl w:val="0"/>
          <w:numId w:val="25"/>
        </w:numPr>
        <w:tabs>
          <w:tab w:val="num" w:pos="1080"/>
          <w:tab w:val="left" w:pos="3460"/>
        </w:tabs>
        <w:spacing w:before="240"/>
        <w:ind w:right="-999"/>
        <w:jc w:val="both"/>
        <w:rPr>
          <w:lang w:val="en-IN"/>
        </w:rPr>
      </w:pPr>
      <w:r w:rsidRPr="00F66817">
        <w:rPr>
          <w:lang w:val="en-IN"/>
        </w:rPr>
        <w:t xml:space="preserve">Problem discussed </w:t>
      </w:r>
    </w:p>
    <w:p w14:paraId="710D6A75" w14:textId="3BC7E6D1" w:rsidR="00503906" w:rsidRPr="00F66817" w:rsidRDefault="00503906">
      <w:pPr>
        <w:pStyle w:val="ListParagraph"/>
        <w:numPr>
          <w:ilvl w:val="0"/>
          <w:numId w:val="25"/>
        </w:numPr>
        <w:tabs>
          <w:tab w:val="num" w:pos="1080"/>
          <w:tab w:val="left" w:pos="3460"/>
        </w:tabs>
        <w:spacing w:before="240"/>
        <w:ind w:right="-999"/>
        <w:jc w:val="both"/>
        <w:rPr>
          <w:lang w:val="en-IN"/>
        </w:rPr>
      </w:pPr>
      <w:r w:rsidRPr="00F66817">
        <w:rPr>
          <w:lang w:val="en-IN"/>
        </w:rPr>
        <w:t xml:space="preserve">Semester </w:t>
      </w:r>
    </w:p>
    <w:p w14:paraId="2ABA0790" w14:textId="1F8214BE" w:rsidR="00503906" w:rsidRPr="00F66817" w:rsidRDefault="00503906">
      <w:pPr>
        <w:pStyle w:val="ListParagraph"/>
        <w:numPr>
          <w:ilvl w:val="0"/>
          <w:numId w:val="25"/>
        </w:numPr>
        <w:tabs>
          <w:tab w:val="num" w:pos="1080"/>
          <w:tab w:val="left" w:pos="3460"/>
        </w:tabs>
        <w:spacing w:before="240"/>
        <w:ind w:right="-999"/>
        <w:jc w:val="both"/>
        <w:rPr>
          <w:lang w:val="en-IN"/>
        </w:rPr>
      </w:pPr>
      <w:r w:rsidRPr="00F66817">
        <w:rPr>
          <w:lang w:val="en-IN"/>
        </w:rPr>
        <w:t xml:space="preserve">Deliverable </w:t>
      </w:r>
    </w:p>
    <w:p w14:paraId="3DC0D8EF" w14:textId="6D83592D" w:rsidR="00503906" w:rsidRPr="00F66817" w:rsidRDefault="00503906">
      <w:pPr>
        <w:pStyle w:val="ListParagraph"/>
        <w:numPr>
          <w:ilvl w:val="0"/>
          <w:numId w:val="25"/>
        </w:numPr>
        <w:tabs>
          <w:tab w:val="num" w:pos="1080"/>
          <w:tab w:val="left" w:pos="3460"/>
        </w:tabs>
        <w:spacing w:before="240"/>
        <w:ind w:right="-999"/>
        <w:jc w:val="both"/>
        <w:rPr>
          <w:lang w:val="en-IN"/>
        </w:rPr>
      </w:pPr>
      <w:r w:rsidRPr="00F66817">
        <w:rPr>
          <w:lang w:val="en-IN"/>
        </w:rPr>
        <w:t xml:space="preserve">Item contribution </w:t>
      </w:r>
    </w:p>
    <w:p w14:paraId="2A4F1674" w14:textId="0F360963" w:rsidR="00503906" w:rsidRPr="00F66817" w:rsidRDefault="00503906">
      <w:pPr>
        <w:pStyle w:val="ListParagraph"/>
        <w:numPr>
          <w:ilvl w:val="0"/>
          <w:numId w:val="25"/>
        </w:numPr>
        <w:tabs>
          <w:tab w:val="num" w:pos="1080"/>
          <w:tab w:val="left" w:pos="3460"/>
        </w:tabs>
        <w:spacing w:before="240"/>
        <w:ind w:right="-999"/>
        <w:jc w:val="both"/>
        <w:rPr>
          <w:lang w:val="en-IN"/>
        </w:rPr>
      </w:pPr>
      <w:r w:rsidRPr="00F66817">
        <w:rPr>
          <w:lang w:val="en-IN"/>
        </w:rPr>
        <w:t xml:space="preserve">Attendance status </w:t>
      </w:r>
    </w:p>
    <w:p w14:paraId="371D1A83" w14:textId="0BAA9542" w:rsidR="00503906" w:rsidRPr="00F66817" w:rsidRDefault="00503906">
      <w:pPr>
        <w:pStyle w:val="ListParagraph"/>
        <w:numPr>
          <w:ilvl w:val="0"/>
          <w:numId w:val="25"/>
        </w:numPr>
        <w:tabs>
          <w:tab w:val="num" w:pos="1080"/>
          <w:tab w:val="left" w:pos="3460"/>
        </w:tabs>
        <w:spacing w:before="240"/>
        <w:ind w:right="-999"/>
        <w:jc w:val="both"/>
        <w:rPr>
          <w:lang w:val="en-IN"/>
        </w:rPr>
      </w:pPr>
      <w:r w:rsidRPr="00F66817">
        <w:rPr>
          <w:lang w:val="en-IN"/>
        </w:rPr>
        <w:t xml:space="preserve">Faculty remarks </w:t>
      </w:r>
    </w:p>
    <w:p w14:paraId="19B30548" w14:textId="28C87E2E" w:rsidR="00503906" w:rsidRPr="00F66817" w:rsidRDefault="00503906">
      <w:pPr>
        <w:pStyle w:val="ListParagraph"/>
        <w:numPr>
          <w:ilvl w:val="0"/>
          <w:numId w:val="25"/>
        </w:numPr>
        <w:tabs>
          <w:tab w:val="num" w:pos="1080"/>
          <w:tab w:val="left" w:pos="3460"/>
        </w:tabs>
        <w:spacing w:before="240"/>
        <w:ind w:right="-999"/>
        <w:jc w:val="both"/>
        <w:rPr>
          <w:lang w:val="en-IN"/>
        </w:rPr>
      </w:pPr>
      <w:r w:rsidRPr="00F66817">
        <w:rPr>
          <w:lang w:val="en-IN"/>
        </w:rPr>
        <w:t>Overall project completion percentage</w:t>
      </w:r>
    </w:p>
    <w:p w14:paraId="02882025" w14:textId="4C6D64F8" w:rsidR="001820C1" w:rsidRPr="00F66817" w:rsidRDefault="00556463" w:rsidP="00694FE8">
      <w:pPr>
        <w:tabs>
          <w:tab w:val="num" w:pos="1080"/>
          <w:tab w:val="left" w:pos="3460"/>
        </w:tabs>
        <w:spacing w:before="240"/>
        <w:ind w:left="-851" w:right="-999"/>
        <w:jc w:val="both"/>
        <w:rPr>
          <w:lang w:val="en-IN"/>
        </w:rPr>
      </w:pPr>
      <w:r w:rsidRPr="00F66817">
        <w:rPr>
          <w:noProof/>
          <w:lang w:val="en-IN"/>
        </w:rPr>
        <w:drawing>
          <wp:inline distT="0" distB="0" distL="0" distR="0" wp14:anchorId="553808B1" wp14:editId="01D3CE3E">
            <wp:extent cx="6995160" cy="4221480"/>
            <wp:effectExtent l="0" t="0" r="0" b="7620"/>
            <wp:docPr id="208218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82153" name=""/>
                    <pic:cNvPicPr/>
                  </pic:nvPicPr>
                  <pic:blipFill>
                    <a:blip r:embed="rId12"/>
                    <a:stretch>
                      <a:fillRect/>
                    </a:stretch>
                  </pic:blipFill>
                  <pic:spPr>
                    <a:xfrm>
                      <a:off x="0" y="0"/>
                      <a:ext cx="6995160" cy="4221480"/>
                    </a:xfrm>
                    <a:prstGeom prst="rect">
                      <a:avLst/>
                    </a:prstGeom>
                  </pic:spPr>
                </pic:pic>
              </a:graphicData>
            </a:graphic>
          </wp:inline>
        </w:drawing>
      </w:r>
    </w:p>
    <w:p w14:paraId="24ABC6F8" w14:textId="576551BD" w:rsidR="00D514ED" w:rsidRPr="00A875E0" w:rsidRDefault="007859E7" w:rsidP="00D66A75">
      <w:pPr>
        <w:tabs>
          <w:tab w:val="num" w:pos="1080"/>
          <w:tab w:val="left" w:pos="3460"/>
        </w:tabs>
        <w:spacing w:before="240"/>
        <w:ind w:right="-999"/>
        <w:jc w:val="center"/>
        <w:rPr>
          <w:b/>
          <w:bCs/>
          <w:color w:val="2E74B5" w:themeColor="accent1" w:themeShade="BF"/>
          <w:sz w:val="28"/>
          <w:szCs w:val="28"/>
        </w:rPr>
      </w:pPr>
      <w:r w:rsidRPr="00A875E0">
        <w:rPr>
          <w:b/>
          <w:bCs/>
          <w:color w:val="2E74B5" w:themeColor="accent1" w:themeShade="BF"/>
          <w:sz w:val="28"/>
          <w:szCs w:val="28"/>
        </w:rPr>
        <w:t xml:space="preserve">Figure </w:t>
      </w:r>
      <w:proofErr w:type="gramStart"/>
      <w:r w:rsidRPr="00A875E0">
        <w:rPr>
          <w:b/>
          <w:bCs/>
          <w:color w:val="2E74B5" w:themeColor="accent1" w:themeShade="BF"/>
          <w:sz w:val="28"/>
          <w:szCs w:val="28"/>
        </w:rPr>
        <w:t>5.1 :</w:t>
      </w:r>
      <w:proofErr w:type="gramEnd"/>
      <w:r w:rsidRPr="00A875E0">
        <w:rPr>
          <w:b/>
          <w:bCs/>
          <w:color w:val="2E74B5" w:themeColor="accent1" w:themeShade="BF"/>
          <w:sz w:val="28"/>
          <w:szCs w:val="28"/>
        </w:rPr>
        <w:t xml:space="preserve"> Project </w:t>
      </w:r>
      <w:r w:rsidR="004415B1" w:rsidRPr="00A875E0">
        <w:rPr>
          <w:b/>
          <w:bCs/>
          <w:color w:val="2E74B5" w:themeColor="accent1" w:themeShade="BF"/>
          <w:sz w:val="28"/>
          <w:szCs w:val="28"/>
        </w:rPr>
        <w:t>Monitoring Log</w:t>
      </w:r>
    </w:p>
    <w:p w14:paraId="7BCAB852" w14:textId="77777777" w:rsidR="00645FB2" w:rsidRDefault="00645FB2" w:rsidP="00D66A75">
      <w:pPr>
        <w:tabs>
          <w:tab w:val="num" w:pos="1080"/>
          <w:tab w:val="left" w:pos="3460"/>
        </w:tabs>
        <w:spacing w:before="240"/>
        <w:ind w:right="-999"/>
        <w:jc w:val="center"/>
        <w:rPr>
          <w:b/>
          <w:bCs/>
          <w:color w:val="1F4E79" w:themeColor="accent1" w:themeShade="80"/>
          <w:sz w:val="28"/>
          <w:szCs w:val="28"/>
        </w:rPr>
      </w:pPr>
    </w:p>
    <w:p w14:paraId="54DC915B" w14:textId="77777777" w:rsidR="00645FB2" w:rsidRDefault="00645FB2" w:rsidP="00D66A75">
      <w:pPr>
        <w:tabs>
          <w:tab w:val="num" w:pos="1080"/>
          <w:tab w:val="left" w:pos="3460"/>
        </w:tabs>
        <w:spacing w:before="240"/>
        <w:ind w:right="-999"/>
        <w:jc w:val="center"/>
        <w:rPr>
          <w:b/>
          <w:bCs/>
          <w:color w:val="1F4E79" w:themeColor="accent1" w:themeShade="80"/>
          <w:sz w:val="28"/>
          <w:szCs w:val="28"/>
        </w:rPr>
      </w:pPr>
    </w:p>
    <w:p w14:paraId="0B9075CA" w14:textId="77777777" w:rsidR="00645FB2" w:rsidRDefault="00645FB2" w:rsidP="00D66A75">
      <w:pPr>
        <w:tabs>
          <w:tab w:val="num" w:pos="1080"/>
          <w:tab w:val="left" w:pos="3460"/>
        </w:tabs>
        <w:spacing w:before="240"/>
        <w:ind w:right="-999"/>
        <w:jc w:val="center"/>
        <w:rPr>
          <w:b/>
          <w:bCs/>
          <w:color w:val="1F4E79" w:themeColor="accent1" w:themeShade="80"/>
          <w:sz w:val="28"/>
          <w:szCs w:val="28"/>
        </w:rPr>
      </w:pPr>
    </w:p>
    <w:p w14:paraId="7E85239C" w14:textId="77777777" w:rsidR="00645FB2" w:rsidRPr="00F66817" w:rsidRDefault="00645FB2" w:rsidP="002F7A23">
      <w:pPr>
        <w:tabs>
          <w:tab w:val="num" w:pos="1080"/>
          <w:tab w:val="left" w:pos="3460"/>
        </w:tabs>
        <w:spacing w:before="240"/>
        <w:ind w:right="-999"/>
        <w:rPr>
          <w:b/>
          <w:bCs/>
          <w:color w:val="1F4E79" w:themeColor="accent1" w:themeShade="80"/>
          <w:sz w:val="28"/>
          <w:szCs w:val="28"/>
        </w:rPr>
      </w:pPr>
    </w:p>
    <w:p w14:paraId="04B630A0" w14:textId="29B47701" w:rsidR="00694FE8" w:rsidRPr="00A158C3" w:rsidRDefault="00694FE8" w:rsidP="003E1500">
      <w:pPr>
        <w:tabs>
          <w:tab w:val="num" w:pos="1080"/>
          <w:tab w:val="left" w:pos="3460"/>
        </w:tabs>
        <w:spacing w:before="240"/>
        <w:ind w:left="-851" w:right="-999"/>
        <w:jc w:val="both"/>
        <w:rPr>
          <w:b/>
          <w:bCs/>
          <w:color w:val="2E74B5" w:themeColor="accent1" w:themeShade="BF"/>
          <w:sz w:val="28"/>
          <w:szCs w:val="28"/>
        </w:rPr>
      </w:pPr>
      <w:r w:rsidRPr="00A158C3">
        <w:rPr>
          <w:b/>
          <w:bCs/>
          <w:color w:val="2E74B5" w:themeColor="accent1" w:themeShade="BF"/>
          <w:sz w:val="28"/>
          <w:szCs w:val="28"/>
        </w:rPr>
        <w:lastRenderedPageBreak/>
        <w:t>5.3 Project Milestones</w:t>
      </w:r>
    </w:p>
    <w:p w14:paraId="799932CD" w14:textId="369E0198" w:rsidR="00694FE8" w:rsidRPr="00F66817" w:rsidRDefault="00694FE8" w:rsidP="003E1500">
      <w:pPr>
        <w:tabs>
          <w:tab w:val="num" w:pos="1080"/>
          <w:tab w:val="left" w:pos="3460"/>
        </w:tabs>
        <w:spacing w:before="240"/>
        <w:ind w:left="-851" w:right="-999"/>
        <w:jc w:val="both"/>
        <w:rPr>
          <w:lang w:val="en-IN"/>
        </w:rPr>
      </w:pPr>
      <w:r w:rsidRPr="00F66817">
        <w:t>The major milestones achieved during the project are summarized below.</w:t>
      </w:r>
    </w:p>
    <w:p w14:paraId="1B4D6C83" w14:textId="7855F754" w:rsidR="003E1500" w:rsidRPr="00F66817" w:rsidRDefault="00694FE8" w:rsidP="003E1500">
      <w:pPr>
        <w:tabs>
          <w:tab w:val="num" w:pos="1080"/>
          <w:tab w:val="left" w:pos="3460"/>
        </w:tabs>
        <w:spacing w:before="240"/>
        <w:ind w:left="-851" w:right="-999"/>
        <w:jc w:val="center"/>
        <w:rPr>
          <w:lang w:val="en-IN"/>
        </w:rPr>
      </w:pPr>
      <w:r w:rsidRPr="00F66817">
        <w:rPr>
          <w:noProof/>
          <w:lang w:val="en-IN"/>
        </w:rPr>
        <w:drawing>
          <wp:inline distT="0" distB="0" distL="0" distR="0" wp14:anchorId="1398B5AD" wp14:editId="6B55CEB5">
            <wp:extent cx="6050280" cy="3764280"/>
            <wp:effectExtent l="76200" t="76200" r="140970" b="140970"/>
            <wp:docPr id="1511658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r="4145" b="7193"/>
                    <a:stretch>
                      <a:fillRect/>
                    </a:stretch>
                  </pic:blipFill>
                  <pic:spPr bwMode="auto">
                    <a:xfrm>
                      <a:off x="0" y="0"/>
                      <a:ext cx="6069685" cy="37763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57C82C2" w14:textId="5DBF42F0" w:rsidR="00CE6689" w:rsidRPr="00BA5466" w:rsidRDefault="007859E7" w:rsidP="007859E7">
      <w:pPr>
        <w:tabs>
          <w:tab w:val="num" w:pos="1080"/>
          <w:tab w:val="left" w:pos="3460"/>
        </w:tabs>
        <w:spacing w:before="240"/>
        <w:ind w:left="-851" w:right="-999"/>
        <w:jc w:val="center"/>
        <w:rPr>
          <w:b/>
          <w:bCs/>
          <w:color w:val="2E74B5" w:themeColor="accent1" w:themeShade="BF"/>
          <w:lang w:val="en-IN"/>
        </w:rPr>
      </w:pPr>
      <w:r w:rsidRPr="00BA5466">
        <w:rPr>
          <w:b/>
          <w:bCs/>
          <w:color w:val="2E74B5" w:themeColor="accent1" w:themeShade="BF"/>
          <w:lang w:val="en-IN"/>
        </w:rPr>
        <w:t xml:space="preserve">Figure </w:t>
      </w:r>
      <w:proofErr w:type="gramStart"/>
      <w:r w:rsidRPr="00BA5466">
        <w:rPr>
          <w:b/>
          <w:bCs/>
          <w:color w:val="2E74B5" w:themeColor="accent1" w:themeShade="BF"/>
          <w:lang w:val="en-IN"/>
        </w:rPr>
        <w:t>5.2 :</w:t>
      </w:r>
      <w:proofErr w:type="gramEnd"/>
      <w:r w:rsidRPr="00BA5466">
        <w:rPr>
          <w:b/>
          <w:bCs/>
          <w:color w:val="2E74B5" w:themeColor="accent1" w:themeShade="BF"/>
          <w:lang w:val="en-IN"/>
        </w:rPr>
        <w:t xml:space="preserve"> Project Milestone Timeline</w:t>
      </w:r>
    </w:p>
    <w:p w14:paraId="78999FCE" w14:textId="456298C6" w:rsidR="00CE6689" w:rsidRPr="00F66817" w:rsidRDefault="00BE5CDA" w:rsidP="00684045">
      <w:pPr>
        <w:tabs>
          <w:tab w:val="num" w:pos="1080"/>
          <w:tab w:val="left" w:pos="3460"/>
        </w:tabs>
        <w:spacing w:before="240"/>
        <w:ind w:left="-851" w:right="-999"/>
        <w:rPr>
          <w:b/>
          <w:bCs/>
          <w:color w:val="1F4E79" w:themeColor="accent1" w:themeShade="80"/>
          <w:sz w:val="28"/>
          <w:szCs w:val="28"/>
          <w:lang w:val="en-IN"/>
        </w:rPr>
      </w:pPr>
      <w:r w:rsidRPr="00F66817">
        <w:rPr>
          <w:b/>
          <w:bCs/>
          <w:color w:val="000000" w:themeColor="text1"/>
        </w:rPr>
        <w:t xml:space="preserve">The Above </w:t>
      </w:r>
      <w:r w:rsidR="00684045" w:rsidRPr="00F66817">
        <w:rPr>
          <w:b/>
          <w:bCs/>
          <w:color w:val="000000" w:themeColor="text1"/>
        </w:rPr>
        <w:t xml:space="preserve">Figure </w:t>
      </w:r>
      <w:r w:rsidR="00DB24C5" w:rsidRPr="00F66817">
        <w:rPr>
          <w:color w:val="000000" w:themeColor="text1"/>
        </w:rPr>
        <w:t>shows</w:t>
      </w:r>
      <w:r w:rsidR="00684045" w:rsidRPr="00F66817">
        <w:rPr>
          <w:color w:val="000000" w:themeColor="text1"/>
        </w:rPr>
        <w:t xml:space="preserve"> the </w:t>
      </w:r>
      <w:r w:rsidR="00684045" w:rsidRPr="00F66817">
        <w:rPr>
          <w:b/>
          <w:bCs/>
          <w:color w:val="000000" w:themeColor="text1"/>
        </w:rPr>
        <w:t>Project Milestone Timeline</w:t>
      </w:r>
      <w:r w:rsidR="00684045" w:rsidRPr="00F66817">
        <w:rPr>
          <w:color w:val="000000" w:themeColor="text1"/>
        </w:rPr>
        <w:t xml:space="preserve">, </w:t>
      </w:r>
      <w:r w:rsidR="00DB24C5" w:rsidRPr="00F66817">
        <w:rPr>
          <w:color w:val="000000" w:themeColor="text1"/>
        </w:rPr>
        <w:t>displaying</w:t>
      </w:r>
      <w:r w:rsidR="00684045" w:rsidRPr="00F66817">
        <w:rPr>
          <w:color w:val="000000" w:themeColor="text1"/>
        </w:rPr>
        <w:t xml:space="preserve"> the major development phases and their current completion status throughout the project lifecycle</w:t>
      </w:r>
      <w:r w:rsidR="00BD4EC0" w:rsidRPr="00F66817">
        <w:rPr>
          <w:color w:val="000000" w:themeColor="text1"/>
        </w:rPr>
        <w:t xml:space="preserve"> process</w:t>
      </w:r>
      <w:r w:rsidR="00684045" w:rsidRPr="00F66817">
        <w:rPr>
          <w:color w:val="000000" w:themeColor="text1"/>
        </w:rPr>
        <w:t xml:space="preserve">. The timeline demonstrates that all </w:t>
      </w:r>
      <w:r w:rsidR="00B83F69" w:rsidRPr="00F66817">
        <w:rPr>
          <w:color w:val="000000" w:themeColor="text1"/>
        </w:rPr>
        <w:t xml:space="preserve">the </w:t>
      </w:r>
      <w:r w:rsidR="00684045" w:rsidRPr="00F66817">
        <w:rPr>
          <w:color w:val="000000" w:themeColor="text1"/>
        </w:rPr>
        <w:t xml:space="preserve">essential milestones, including </w:t>
      </w:r>
      <w:r w:rsidR="00684045" w:rsidRPr="00F66817">
        <w:rPr>
          <w:b/>
          <w:bCs/>
          <w:color w:val="000000" w:themeColor="text1"/>
        </w:rPr>
        <w:t>topic approval, existing system analysis, requirement finalization, methodology approval, literature review, dataset finalization, model selection and fine-tuning, model training, performance evaluation, prototype development, and testing</w:t>
      </w:r>
      <w:r w:rsidR="00684045" w:rsidRPr="00F66817">
        <w:rPr>
          <w:color w:val="000000" w:themeColor="text1"/>
        </w:rPr>
        <w:t>, have been successfully completed</w:t>
      </w:r>
      <w:r w:rsidR="006B6D84" w:rsidRPr="00F66817">
        <w:rPr>
          <w:color w:val="000000" w:themeColor="text1"/>
        </w:rPr>
        <w:t xml:space="preserve"> within the time</w:t>
      </w:r>
      <w:r w:rsidR="00684045" w:rsidRPr="00F66817">
        <w:rPr>
          <w:color w:val="000000" w:themeColor="text1"/>
        </w:rPr>
        <w:t xml:space="preserve">. These completed stages indicate that the proposed </w:t>
      </w:r>
      <w:r w:rsidR="00684045" w:rsidRPr="00F66817">
        <w:rPr>
          <w:b/>
          <w:bCs/>
          <w:color w:val="000000" w:themeColor="text1"/>
        </w:rPr>
        <w:t>XLM-</w:t>
      </w:r>
      <w:proofErr w:type="spellStart"/>
      <w:r w:rsidR="00684045" w:rsidRPr="00F66817">
        <w:rPr>
          <w:b/>
          <w:bCs/>
          <w:color w:val="000000" w:themeColor="text1"/>
        </w:rPr>
        <w:t>RoBERTa</w:t>
      </w:r>
      <w:proofErr w:type="spellEnd"/>
      <w:r w:rsidR="00684045" w:rsidRPr="00F66817">
        <w:rPr>
          <w:b/>
          <w:bCs/>
          <w:color w:val="000000" w:themeColor="text1"/>
        </w:rPr>
        <w:t>-based Hate Speech Detection System</w:t>
      </w:r>
      <w:r w:rsidR="00684045" w:rsidRPr="00F66817">
        <w:rPr>
          <w:color w:val="000000" w:themeColor="text1"/>
        </w:rPr>
        <w:t xml:space="preserve"> has been designed, implemented, and validated. At present, the project is in the </w:t>
      </w:r>
      <w:r w:rsidR="00684045" w:rsidRPr="00F66817">
        <w:rPr>
          <w:b/>
          <w:bCs/>
          <w:color w:val="000000" w:themeColor="text1"/>
        </w:rPr>
        <w:t>documentation</w:t>
      </w:r>
      <w:r w:rsidR="00684045" w:rsidRPr="00F66817">
        <w:rPr>
          <w:color w:val="000000" w:themeColor="text1"/>
        </w:rPr>
        <w:t xml:space="preserve"> phase, while the </w:t>
      </w:r>
      <w:r w:rsidR="00684045" w:rsidRPr="00F66817">
        <w:rPr>
          <w:b/>
          <w:bCs/>
          <w:color w:val="000000" w:themeColor="text1"/>
        </w:rPr>
        <w:t>final submission</w:t>
      </w:r>
      <w:r w:rsidR="00684045" w:rsidRPr="00F66817">
        <w:rPr>
          <w:color w:val="000000" w:themeColor="text1"/>
        </w:rPr>
        <w:t xml:space="preserve"> is pending. This milestone timeline reflects the </w:t>
      </w:r>
      <w:proofErr w:type="gramStart"/>
      <w:r w:rsidR="00684045" w:rsidRPr="00F66817">
        <w:rPr>
          <w:color w:val="000000" w:themeColor="text1"/>
        </w:rPr>
        <w:t>structured ,</w:t>
      </w:r>
      <w:proofErr w:type="gramEnd"/>
      <w:r w:rsidR="00684045" w:rsidRPr="00F66817">
        <w:rPr>
          <w:color w:val="000000" w:themeColor="text1"/>
        </w:rPr>
        <w:t xml:space="preserve"> steady progress, and </w:t>
      </w:r>
      <w:r w:rsidR="00057B45" w:rsidRPr="00F66817">
        <w:rPr>
          <w:color w:val="000000" w:themeColor="text1"/>
        </w:rPr>
        <w:t>complete</w:t>
      </w:r>
      <w:r w:rsidR="00684045" w:rsidRPr="00F66817">
        <w:rPr>
          <w:color w:val="000000" w:themeColor="text1"/>
        </w:rPr>
        <w:t xml:space="preserve"> execution of the project in accordance with the proposed development schedule, ensuring that all major objectives </w:t>
      </w:r>
      <w:r w:rsidR="00FB172E" w:rsidRPr="00F66817">
        <w:rPr>
          <w:color w:val="000000" w:themeColor="text1"/>
        </w:rPr>
        <w:t>will</w:t>
      </w:r>
      <w:r w:rsidR="00684045" w:rsidRPr="00F66817">
        <w:rPr>
          <w:color w:val="000000" w:themeColor="text1"/>
        </w:rPr>
        <w:t xml:space="preserve"> </w:t>
      </w:r>
      <w:proofErr w:type="gramStart"/>
      <w:r w:rsidR="00684045" w:rsidRPr="00F66817">
        <w:rPr>
          <w:color w:val="000000" w:themeColor="text1"/>
        </w:rPr>
        <w:t>been</w:t>
      </w:r>
      <w:proofErr w:type="gramEnd"/>
      <w:r w:rsidR="00684045" w:rsidRPr="00F66817">
        <w:rPr>
          <w:color w:val="000000" w:themeColor="text1"/>
        </w:rPr>
        <w:t xml:space="preserve"> achieved before the final submission.</w:t>
      </w:r>
    </w:p>
    <w:p w14:paraId="3827B63E" w14:textId="77777777" w:rsidR="00CE6689" w:rsidRPr="00F66817" w:rsidRDefault="00CE6689" w:rsidP="003E1500">
      <w:pPr>
        <w:tabs>
          <w:tab w:val="num" w:pos="1080"/>
          <w:tab w:val="left" w:pos="3460"/>
        </w:tabs>
        <w:spacing w:before="240"/>
        <w:ind w:left="-851" w:right="-999"/>
        <w:jc w:val="center"/>
        <w:rPr>
          <w:b/>
          <w:bCs/>
          <w:color w:val="1F4E79" w:themeColor="accent1" w:themeShade="80"/>
          <w:sz w:val="28"/>
          <w:szCs w:val="28"/>
          <w:lang w:val="en-IN"/>
        </w:rPr>
      </w:pPr>
    </w:p>
    <w:p w14:paraId="6F264EA7" w14:textId="77777777" w:rsidR="00CE6689" w:rsidRPr="00F66817" w:rsidRDefault="00CE6689" w:rsidP="003E1500">
      <w:pPr>
        <w:tabs>
          <w:tab w:val="num" w:pos="1080"/>
          <w:tab w:val="left" w:pos="3460"/>
        </w:tabs>
        <w:spacing w:before="240"/>
        <w:ind w:left="-851" w:right="-999"/>
        <w:jc w:val="center"/>
        <w:rPr>
          <w:b/>
          <w:bCs/>
          <w:color w:val="1F4E79" w:themeColor="accent1" w:themeShade="80"/>
          <w:sz w:val="28"/>
          <w:szCs w:val="28"/>
          <w:lang w:val="en-IN"/>
        </w:rPr>
      </w:pPr>
    </w:p>
    <w:p w14:paraId="325B50E0" w14:textId="77777777" w:rsidR="00845004" w:rsidRPr="00F66817" w:rsidRDefault="00845004" w:rsidP="00684045">
      <w:pPr>
        <w:tabs>
          <w:tab w:val="num" w:pos="1080"/>
          <w:tab w:val="left" w:pos="3460"/>
        </w:tabs>
        <w:spacing w:before="240"/>
        <w:ind w:right="-999"/>
        <w:rPr>
          <w:b/>
          <w:bCs/>
          <w:color w:val="1F4E79" w:themeColor="accent1" w:themeShade="80"/>
          <w:sz w:val="28"/>
          <w:szCs w:val="28"/>
          <w:lang w:val="en-IN"/>
        </w:rPr>
      </w:pPr>
    </w:p>
    <w:p w14:paraId="452DFE69" w14:textId="0E97C216" w:rsidR="00EE3CCB" w:rsidRPr="007209E2" w:rsidRDefault="00CF6FB9" w:rsidP="00CF6FB9">
      <w:pPr>
        <w:tabs>
          <w:tab w:val="num" w:pos="1080"/>
          <w:tab w:val="left" w:pos="3460"/>
        </w:tabs>
        <w:spacing w:before="240"/>
        <w:ind w:left="-851" w:right="-999"/>
        <w:rPr>
          <w:b/>
          <w:bCs/>
          <w:color w:val="2E74B5" w:themeColor="accent1" w:themeShade="BF"/>
          <w:sz w:val="28"/>
          <w:szCs w:val="28"/>
          <w:lang w:val="en-IN"/>
        </w:rPr>
      </w:pPr>
      <w:r w:rsidRPr="007209E2">
        <w:rPr>
          <w:b/>
          <w:bCs/>
          <w:color w:val="2E74B5" w:themeColor="accent1" w:themeShade="BF"/>
          <w:sz w:val="28"/>
          <w:szCs w:val="28"/>
          <w:lang w:val="en-IN"/>
        </w:rPr>
        <w:lastRenderedPageBreak/>
        <w:t xml:space="preserve">5.4 </w:t>
      </w:r>
      <w:r w:rsidR="005E37B8" w:rsidRPr="007209E2">
        <w:rPr>
          <w:b/>
          <w:bCs/>
          <w:color w:val="2E74B5" w:themeColor="accent1" w:themeShade="BF"/>
          <w:sz w:val="28"/>
          <w:szCs w:val="28"/>
          <w:lang w:val="en-IN"/>
        </w:rPr>
        <w:t xml:space="preserve">Gantt Chart </w:t>
      </w:r>
    </w:p>
    <w:p w14:paraId="4271195D" w14:textId="20473378" w:rsidR="007958B9" w:rsidRPr="00F66817" w:rsidRDefault="007958B9" w:rsidP="007958B9">
      <w:pPr>
        <w:tabs>
          <w:tab w:val="num" w:pos="1080"/>
          <w:tab w:val="left" w:pos="3460"/>
        </w:tabs>
        <w:spacing w:before="240"/>
        <w:ind w:left="-851" w:right="-999"/>
        <w:jc w:val="center"/>
        <w:rPr>
          <w:noProof/>
          <w:lang w:val="en-IN"/>
        </w:rPr>
      </w:pPr>
      <w:r w:rsidRPr="00F66817">
        <w:rPr>
          <w:noProof/>
          <w:lang w:val="en-IN"/>
        </w:rPr>
        <w:drawing>
          <wp:inline distT="0" distB="0" distL="0" distR="0" wp14:anchorId="4D7FFF47" wp14:editId="7623B6E5">
            <wp:extent cx="6964680" cy="4587240"/>
            <wp:effectExtent l="0" t="0" r="7620" b="3810"/>
            <wp:docPr id="1458766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64680" cy="4587240"/>
                    </a:xfrm>
                    <a:prstGeom prst="rect">
                      <a:avLst/>
                    </a:prstGeom>
                    <a:noFill/>
                    <a:ln>
                      <a:noFill/>
                    </a:ln>
                  </pic:spPr>
                </pic:pic>
              </a:graphicData>
            </a:graphic>
          </wp:inline>
        </w:drawing>
      </w:r>
    </w:p>
    <w:p w14:paraId="53ACA67D" w14:textId="5AA7D1DC" w:rsidR="00EC11DC" w:rsidRPr="00F66817" w:rsidRDefault="00EC11DC" w:rsidP="007958B9">
      <w:pPr>
        <w:tabs>
          <w:tab w:val="num" w:pos="1080"/>
          <w:tab w:val="left" w:pos="3460"/>
        </w:tabs>
        <w:spacing w:before="240"/>
        <w:ind w:left="-851" w:right="-999"/>
        <w:jc w:val="center"/>
        <w:rPr>
          <w:b/>
          <w:bCs/>
          <w:noProof/>
          <w:color w:val="2E74B5" w:themeColor="accent1" w:themeShade="BF"/>
          <w:lang w:val="en-IN"/>
        </w:rPr>
      </w:pPr>
      <w:r w:rsidRPr="00F66817">
        <w:rPr>
          <w:b/>
          <w:bCs/>
          <w:noProof/>
          <w:color w:val="2E74B5" w:themeColor="accent1" w:themeShade="BF"/>
          <w:lang w:val="en-IN"/>
        </w:rPr>
        <w:t>Figure 5.3 : Gantt Chart</w:t>
      </w:r>
    </w:p>
    <w:p w14:paraId="51654261" w14:textId="49EDBA9B" w:rsidR="00913F57" w:rsidRPr="00F66817" w:rsidRDefault="00BE5CDA" w:rsidP="007958B9">
      <w:pPr>
        <w:tabs>
          <w:tab w:val="num" w:pos="1080"/>
          <w:tab w:val="left" w:pos="3460"/>
        </w:tabs>
        <w:spacing w:before="240"/>
        <w:ind w:left="-851" w:right="-999"/>
      </w:pPr>
      <w:r w:rsidRPr="00F66817">
        <w:rPr>
          <w:rStyle w:val="Strong"/>
        </w:rPr>
        <w:t>The Above Figure</w:t>
      </w:r>
      <w:r w:rsidRPr="00F66817">
        <w:t xml:space="preserve"> </w:t>
      </w:r>
      <w:r w:rsidR="001E3329" w:rsidRPr="00F66817">
        <w:t>re</w:t>
      </w:r>
      <w:r w:rsidRPr="00F66817">
        <w:t xml:space="preserve">presents the </w:t>
      </w:r>
      <w:r w:rsidRPr="00F66817">
        <w:rPr>
          <w:rStyle w:val="Strong"/>
        </w:rPr>
        <w:t>Project Plan Gantt Chart</w:t>
      </w:r>
      <w:r w:rsidRPr="00F66817">
        <w:t xml:space="preserve">, </w:t>
      </w:r>
      <w:r w:rsidR="001E3329" w:rsidRPr="00F66817">
        <w:t xml:space="preserve">which </w:t>
      </w:r>
      <w:r w:rsidRPr="00F66817">
        <w:t>provid</w:t>
      </w:r>
      <w:r w:rsidR="001E3329" w:rsidRPr="00F66817">
        <w:t>es</w:t>
      </w:r>
      <w:r w:rsidRPr="00F66817">
        <w:t xml:space="preserve"> a comprehensive timeline for the </w:t>
      </w:r>
      <w:r w:rsidR="001E3329" w:rsidRPr="00F66817">
        <w:t>complete</w:t>
      </w:r>
      <w:r w:rsidRPr="00F66817">
        <w:t xml:space="preserve"> execution of the proposed </w:t>
      </w:r>
      <w:r w:rsidRPr="00F66817">
        <w:rPr>
          <w:rStyle w:val="Strong"/>
        </w:rPr>
        <w:t>XLM-</w:t>
      </w:r>
      <w:proofErr w:type="spellStart"/>
      <w:r w:rsidRPr="00F66817">
        <w:rPr>
          <w:rStyle w:val="Strong"/>
        </w:rPr>
        <w:t>RoBERTa</w:t>
      </w:r>
      <w:proofErr w:type="spellEnd"/>
      <w:r w:rsidRPr="00F66817">
        <w:rPr>
          <w:rStyle w:val="Strong"/>
        </w:rPr>
        <w:t>-based Hate Speech Detection System</w:t>
      </w:r>
      <w:r w:rsidRPr="00F66817">
        <w:t xml:space="preserve">. The project is </w:t>
      </w:r>
      <w:r w:rsidR="005D3381" w:rsidRPr="00F66817">
        <w:t>evenly</w:t>
      </w:r>
      <w:r w:rsidRPr="00F66817">
        <w:t xml:space="preserve"> divided into five major phases: </w:t>
      </w:r>
      <w:r w:rsidRPr="00F66817">
        <w:rPr>
          <w:rStyle w:val="Strong"/>
        </w:rPr>
        <w:t>Research</w:t>
      </w:r>
      <w:r w:rsidRPr="00F66817">
        <w:t xml:space="preserve">, </w:t>
      </w:r>
      <w:r w:rsidRPr="00F66817">
        <w:rPr>
          <w:rStyle w:val="Strong"/>
        </w:rPr>
        <w:t>Dataset Preparation</w:t>
      </w:r>
      <w:r w:rsidRPr="00F66817">
        <w:t xml:space="preserve">, </w:t>
      </w:r>
      <w:r w:rsidRPr="00F66817">
        <w:rPr>
          <w:rStyle w:val="Strong"/>
        </w:rPr>
        <w:t>Model Development</w:t>
      </w:r>
      <w:r w:rsidRPr="00F66817">
        <w:t xml:space="preserve">, </w:t>
      </w:r>
      <w:r w:rsidRPr="00F66817">
        <w:rPr>
          <w:rStyle w:val="Strong"/>
        </w:rPr>
        <w:t>Testing</w:t>
      </w:r>
      <w:r w:rsidRPr="00F66817">
        <w:t xml:space="preserve">, and </w:t>
      </w:r>
      <w:r w:rsidRPr="00F66817">
        <w:rPr>
          <w:rStyle w:val="Strong"/>
        </w:rPr>
        <w:t>Documentation</w:t>
      </w:r>
      <w:r w:rsidRPr="00F66817">
        <w:t>. Each</w:t>
      </w:r>
      <w:r w:rsidR="005D3381" w:rsidRPr="00F66817">
        <w:t xml:space="preserve"> and every</w:t>
      </w:r>
      <w:r w:rsidRPr="00F66817">
        <w:t xml:space="preserve"> phase includes a sequence of well-defined tasks such as </w:t>
      </w:r>
      <w:r w:rsidRPr="00F66817">
        <w:rPr>
          <w:rStyle w:val="Strong"/>
        </w:rPr>
        <w:t>topic identification, literature review, problem formulation, methodology planning, dataset collection, preprocessing, model selection, fine-tuning, model training, performance evaluation, optimization, testing, validation, and report preparation</w:t>
      </w:r>
      <w:r w:rsidRPr="00F66817">
        <w:t xml:space="preserve">. The chart also </w:t>
      </w:r>
      <w:r w:rsidR="005D3381" w:rsidRPr="00F66817">
        <w:t>explains</w:t>
      </w:r>
      <w:r w:rsidRPr="00F66817">
        <w:t xml:space="preserve"> the dependencies among tasks, ensuring a logical workflow and efficient resource throughout the project lifecycle. By defining the start and end dates for each activity, the Gantt chart serves as an effective project management tool for tracking progress, monitoring milestones, minimizing scheduling conflicts, and ensuring the </w:t>
      </w:r>
      <w:r w:rsidR="007160DD" w:rsidRPr="00F66817">
        <w:t>time-to-time</w:t>
      </w:r>
      <w:r w:rsidRPr="00F66817">
        <w:t xml:space="preserve"> completion of the project within the </w:t>
      </w:r>
      <w:r w:rsidR="007D336E" w:rsidRPr="00F66817">
        <w:t>scheduled</w:t>
      </w:r>
      <w:r w:rsidRPr="00F66817">
        <w:t xml:space="preserve"> timeframe. It reflects a structured development approach that supports systematic planning, implementation, and successful </w:t>
      </w:r>
      <w:r w:rsidR="007160DD" w:rsidRPr="00F66817">
        <w:t>completion</w:t>
      </w:r>
      <w:r w:rsidRPr="00F66817">
        <w:t xml:space="preserve"> of the proposed system.</w:t>
      </w:r>
    </w:p>
    <w:p w14:paraId="1F105790" w14:textId="77777777" w:rsidR="00747187" w:rsidRPr="00F66817" w:rsidRDefault="00747187" w:rsidP="00D514ED">
      <w:pPr>
        <w:tabs>
          <w:tab w:val="num" w:pos="1080"/>
          <w:tab w:val="left" w:pos="3460"/>
        </w:tabs>
        <w:spacing w:before="240"/>
        <w:ind w:right="-999"/>
        <w:rPr>
          <w:b/>
          <w:bCs/>
          <w:color w:val="1F4E79" w:themeColor="accent1" w:themeShade="80"/>
          <w:sz w:val="28"/>
          <w:szCs w:val="28"/>
        </w:rPr>
      </w:pPr>
    </w:p>
    <w:p w14:paraId="1E0C4DAF" w14:textId="0C01AF97" w:rsidR="003E1500" w:rsidRPr="00980E76" w:rsidRDefault="006C1B61" w:rsidP="003E1500">
      <w:pPr>
        <w:tabs>
          <w:tab w:val="num" w:pos="1080"/>
          <w:tab w:val="left" w:pos="3460"/>
        </w:tabs>
        <w:spacing w:before="240"/>
        <w:ind w:left="-851" w:right="-999"/>
        <w:rPr>
          <w:b/>
          <w:bCs/>
          <w:color w:val="2E74B5" w:themeColor="accent1" w:themeShade="BF"/>
          <w:sz w:val="28"/>
          <w:szCs w:val="28"/>
        </w:rPr>
      </w:pPr>
      <w:r w:rsidRPr="00980E76">
        <w:rPr>
          <w:b/>
          <w:bCs/>
          <w:color w:val="2E74B5" w:themeColor="accent1" w:themeShade="BF"/>
          <w:sz w:val="28"/>
          <w:szCs w:val="28"/>
        </w:rPr>
        <w:lastRenderedPageBreak/>
        <w:t>5.</w:t>
      </w:r>
      <w:r w:rsidR="00CF6FB9" w:rsidRPr="00980E76">
        <w:rPr>
          <w:b/>
          <w:bCs/>
          <w:color w:val="2E74B5" w:themeColor="accent1" w:themeShade="BF"/>
          <w:sz w:val="28"/>
          <w:szCs w:val="28"/>
        </w:rPr>
        <w:t>5</w:t>
      </w:r>
      <w:r w:rsidRPr="00980E76">
        <w:rPr>
          <w:b/>
          <w:bCs/>
          <w:color w:val="2E74B5" w:themeColor="accent1" w:themeShade="BF"/>
          <w:sz w:val="28"/>
          <w:szCs w:val="28"/>
        </w:rPr>
        <w:t xml:space="preserve"> Software Development Life Cycle (SDLC)</w:t>
      </w:r>
    </w:p>
    <w:p w14:paraId="091EACA5" w14:textId="10398C84" w:rsidR="00845004" w:rsidRPr="00F66817" w:rsidRDefault="00845004" w:rsidP="00845004">
      <w:pPr>
        <w:tabs>
          <w:tab w:val="num" w:pos="1080"/>
          <w:tab w:val="left" w:pos="3460"/>
        </w:tabs>
        <w:spacing w:before="240"/>
        <w:ind w:left="-851" w:right="-999"/>
        <w:rPr>
          <w:lang w:val="en-IN"/>
        </w:rPr>
      </w:pPr>
      <w:r w:rsidRPr="00F66817">
        <w:rPr>
          <w:lang w:val="en-IN"/>
        </w:rPr>
        <w:t xml:space="preserve">The </w:t>
      </w:r>
      <w:r w:rsidR="00DE210F" w:rsidRPr="00F66817">
        <w:rPr>
          <w:lang w:val="en-IN"/>
        </w:rPr>
        <w:t>proposed</w:t>
      </w:r>
      <w:r w:rsidRPr="00F66817">
        <w:rPr>
          <w:lang w:val="en-IN"/>
        </w:rPr>
        <w:t xml:space="preserve"> Hate Speech Detection using XLM-</w:t>
      </w:r>
      <w:proofErr w:type="spellStart"/>
      <w:r w:rsidRPr="00F66817">
        <w:rPr>
          <w:lang w:val="en-IN"/>
        </w:rPr>
        <w:t>RoBERTa</w:t>
      </w:r>
      <w:proofErr w:type="spellEnd"/>
      <w:r w:rsidRPr="00F66817">
        <w:rPr>
          <w:lang w:val="en-IN"/>
        </w:rPr>
        <w:t xml:space="preserve"> Transformer project was developed utilizing the Agile Software Development Life Cycle (SDLC) approach. </w:t>
      </w:r>
      <w:r w:rsidR="00DE210F" w:rsidRPr="00F66817">
        <w:rPr>
          <w:lang w:val="en-IN"/>
        </w:rPr>
        <w:t xml:space="preserve">An </w:t>
      </w:r>
      <w:r w:rsidRPr="00F66817">
        <w:rPr>
          <w:lang w:val="en-IN"/>
        </w:rPr>
        <w:t xml:space="preserve">Agile is an incremental and iterative approach to software development that emphasizes ongoing planning, testing, development, and improvement. The project was created through several iterations, with each phase being checked </w:t>
      </w:r>
      <w:r w:rsidR="00DE210F" w:rsidRPr="00F66817">
        <w:rPr>
          <w:lang w:val="en-IN"/>
        </w:rPr>
        <w:t xml:space="preserve">thoroughly </w:t>
      </w:r>
      <w:r w:rsidRPr="00F66817">
        <w:rPr>
          <w:lang w:val="en-IN"/>
        </w:rPr>
        <w:t>with the project guide before moving on to the next, rather than being finished in a continuous sequence.</w:t>
      </w:r>
    </w:p>
    <w:p w14:paraId="4B346C54" w14:textId="499EE0DB" w:rsidR="00C4671A" w:rsidRPr="00F66817" w:rsidRDefault="00845004" w:rsidP="00845004">
      <w:pPr>
        <w:tabs>
          <w:tab w:val="num" w:pos="1080"/>
          <w:tab w:val="left" w:pos="3460"/>
        </w:tabs>
        <w:spacing w:before="240"/>
        <w:ind w:left="-851" w:right="-999"/>
        <w:rPr>
          <w:lang w:val="en-IN"/>
        </w:rPr>
      </w:pPr>
      <w:r w:rsidRPr="00F66817">
        <w:rPr>
          <w:lang w:val="en-IN"/>
        </w:rPr>
        <w:t xml:space="preserve">Because the project required </w:t>
      </w:r>
      <w:r w:rsidR="00DE210F" w:rsidRPr="00F66817">
        <w:rPr>
          <w:lang w:val="en-IN"/>
        </w:rPr>
        <w:t xml:space="preserve">a </w:t>
      </w:r>
      <w:r w:rsidRPr="00F66817">
        <w:rPr>
          <w:lang w:val="en-IN"/>
        </w:rPr>
        <w:t xml:space="preserve">constant experimentation </w:t>
      </w:r>
      <w:r w:rsidR="00DE210F" w:rsidRPr="00F66817">
        <w:rPr>
          <w:lang w:val="en-IN"/>
        </w:rPr>
        <w:t xml:space="preserve">along </w:t>
      </w:r>
      <w:r w:rsidRPr="00F66817">
        <w:rPr>
          <w:lang w:val="en-IN"/>
        </w:rPr>
        <w:t xml:space="preserve">with dataset preprocessing, model selection, hyperparameter tuning, and performance evaluation, the Agile technique was used. Frequent input from the project manager enhanced the model's </w:t>
      </w:r>
      <w:r w:rsidR="00EF2155" w:rsidRPr="00F66817">
        <w:rPr>
          <w:lang w:val="en-IN"/>
        </w:rPr>
        <w:t>accuracy</w:t>
      </w:r>
      <w:r w:rsidRPr="00F66817">
        <w:rPr>
          <w:lang w:val="en-IN"/>
        </w:rPr>
        <w:t>,</w:t>
      </w:r>
      <w:r w:rsidR="00C36113" w:rsidRPr="00F66817">
        <w:rPr>
          <w:lang w:val="en-IN"/>
        </w:rPr>
        <w:t xml:space="preserve"> which</w:t>
      </w:r>
      <w:r w:rsidRPr="00F66817">
        <w:rPr>
          <w:lang w:val="en-IN"/>
        </w:rPr>
        <w:t xml:space="preserve"> improved preprocessing methods, and maximized system performance. </w:t>
      </w:r>
      <w:r w:rsidR="00C4671A" w:rsidRPr="00F66817">
        <w:rPr>
          <w:lang w:val="en-IN"/>
        </w:rPr>
        <w:t>This iterative approach enabled better problem-solving, easier debugging, and gradual enhancement of the proposed s</w:t>
      </w:r>
      <w:r w:rsidR="00744EC9" w:rsidRPr="00F66817">
        <w:rPr>
          <w:lang w:val="en-IN"/>
        </w:rPr>
        <w:t>olution</w:t>
      </w:r>
      <w:r w:rsidR="00C4671A" w:rsidRPr="00F66817">
        <w:rPr>
          <w:lang w:val="en-IN"/>
        </w:rPr>
        <w:t>.</w:t>
      </w:r>
    </w:p>
    <w:p w14:paraId="0AC7B00D" w14:textId="1E28E867" w:rsidR="00C4671A" w:rsidRPr="00F66817" w:rsidRDefault="00C4671A" w:rsidP="00C4671A">
      <w:pPr>
        <w:tabs>
          <w:tab w:val="num" w:pos="1080"/>
          <w:tab w:val="left" w:pos="3460"/>
        </w:tabs>
        <w:spacing w:before="240"/>
        <w:ind w:left="-851" w:right="-999"/>
      </w:pPr>
      <w:r w:rsidRPr="00F66817">
        <w:t xml:space="preserve">The Agile development cycle </w:t>
      </w:r>
      <w:r w:rsidR="00AC69D2" w:rsidRPr="00F66817">
        <w:t xml:space="preserve">is </w:t>
      </w:r>
      <w:r w:rsidRPr="00F66817">
        <w:t>adopted in this project consists of the following phases:</w:t>
      </w:r>
    </w:p>
    <w:p w14:paraId="2506950D" w14:textId="7EBCEA9E" w:rsidR="00C4671A" w:rsidRPr="00F66817" w:rsidRDefault="00C4671A">
      <w:pPr>
        <w:pStyle w:val="ListParagraph"/>
        <w:numPr>
          <w:ilvl w:val="0"/>
          <w:numId w:val="26"/>
        </w:numPr>
        <w:tabs>
          <w:tab w:val="num" w:pos="1080"/>
          <w:tab w:val="left" w:pos="3460"/>
        </w:tabs>
        <w:spacing w:before="240"/>
        <w:ind w:right="-999"/>
      </w:pPr>
      <w:r w:rsidRPr="00F66817">
        <w:t>Requirement Analysis</w:t>
      </w:r>
    </w:p>
    <w:p w14:paraId="50E4F33D" w14:textId="32078CC3" w:rsidR="00C4671A" w:rsidRPr="00F66817" w:rsidRDefault="00C4671A">
      <w:pPr>
        <w:pStyle w:val="ListParagraph"/>
        <w:numPr>
          <w:ilvl w:val="0"/>
          <w:numId w:val="27"/>
        </w:numPr>
        <w:tabs>
          <w:tab w:val="num" w:pos="1080"/>
          <w:tab w:val="left" w:pos="3460"/>
        </w:tabs>
        <w:spacing w:before="240"/>
        <w:ind w:right="-999"/>
        <w:rPr>
          <w:lang w:val="en-IN"/>
        </w:rPr>
      </w:pPr>
      <w:r w:rsidRPr="00F66817">
        <w:rPr>
          <w:lang w:val="en-IN"/>
        </w:rPr>
        <w:t xml:space="preserve">Identified the problem of online hate speech detection. </w:t>
      </w:r>
    </w:p>
    <w:p w14:paraId="7A54558E" w14:textId="5E97EFBA" w:rsidR="00C4671A" w:rsidRPr="00F66817" w:rsidRDefault="00C4671A">
      <w:pPr>
        <w:pStyle w:val="ListParagraph"/>
        <w:numPr>
          <w:ilvl w:val="0"/>
          <w:numId w:val="27"/>
        </w:numPr>
        <w:tabs>
          <w:tab w:val="num" w:pos="1080"/>
          <w:tab w:val="left" w:pos="3460"/>
        </w:tabs>
        <w:spacing w:before="240"/>
        <w:ind w:right="-999"/>
        <w:rPr>
          <w:lang w:val="en-IN"/>
        </w:rPr>
      </w:pPr>
      <w:r w:rsidRPr="00F66817">
        <w:rPr>
          <w:lang w:val="en-IN"/>
        </w:rPr>
        <w:t xml:space="preserve">Defined the project objectives and scope. </w:t>
      </w:r>
    </w:p>
    <w:p w14:paraId="28A2ACB4" w14:textId="1ED521DE" w:rsidR="00C4671A" w:rsidRPr="00F66817" w:rsidRDefault="00C4671A">
      <w:pPr>
        <w:pStyle w:val="ListParagraph"/>
        <w:numPr>
          <w:ilvl w:val="0"/>
          <w:numId w:val="27"/>
        </w:numPr>
        <w:tabs>
          <w:tab w:val="num" w:pos="1080"/>
          <w:tab w:val="left" w:pos="3460"/>
        </w:tabs>
        <w:spacing w:before="240"/>
        <w:ind w:right="-999"/>
      </w:pPr>
      <w:r w:rsidRPr="00F66817">
        <w:rPr>
          <w:lang w:val="en-IN"/>
        </w:rPr>
        <w:t>Selected the English hate speech dataset.</w:t>
      </w:r>
    </w:p>
    <w:p w14:paraId="6A273F86" w14:textId="02DF10AB" w:rsidR="00C4671A" w:rsidRPr="00F66817" w:rsidRDefault="00C4671A">
      <w:pPr>
        <w:pStyle w:val="ListParagraph"/>
        <w:numPr>
          <w:ilvl w:val="0"/>
          <w:numId w:val="26"/>
        </w:numPr>
        <w:tabs>
          <w:tab w:val="num" w:pos="1080"/>
          <w:tab w:val="left" w:pos="3460"/>
        </w:tabs>
        <w:spacing w:before="240"/>
        <w:ind w:right="-999"/>
        <w:rPr>
          <w:lang w:val="en-IN"/>
        </w:rPr>
      </w:pPr>
      <w:r w:rsidRPr="00F66817">
        <w:t>Planning</w:t>
      </w:r>
    </w:p>
    <w:p w14:paraId="5C9E9D28" w14:textId="466B7872" w:rsidR="00C4671A" w:rsidRPr="00F66817" w:rsidRDefault="00C4671A">
      <w:pPr>
        <w:pStyle w:val="ListParagraph"/>
        <w:numPr>
          <w:ilvl w:val="0"/>
          <w:numId w:val="28"/>
        </w:numPr>
        <w:tabs>
          <w:tab w:val="num" w:pos="1080"/>
          <w:tab w:val="left" w:pos="3460"/>
        </w:tabs>
        <w:spacing w:before="240"/>
        <w:ind w:right="-999"/>
        <w:rPr>
          <w:lang w:val="en-IN"/>
        </w:rPr>
      </w:pPr>
      <w:r w:rsidRPr="00F66817">
        <w:rPr>
          <w:lang w:val="en-IN"/>
        </w:rPr>
        <w:t xml:space="preserve">Prepared the project schedule and milestones. </w:t>
      </w:r>
    </w:p>
    <w:p w14:paraId="4BFFEEDB" w14:textId="7100400B" w:rsidR="00C4671A" w:rsidRPr="00F66817" w:rsidRDefault="00C4671A">
      <w:pPr>
        <w:pStyle w:val="ListParagraph"/>
        <w:numPr>
          <w:ilvl w:val="0"/>
          <w:numId w:val="28"/>
        </w:numPr>
        <w:tabs>
          <w:tab w:val="num" w:pos="1080"/>
          <w:tab w:val="left" w:pos="3460"/>
        </w:tabs>
        <w:spacing w:before="240"/>
        <w:ind w:right="-999"/>
        <w:rPr>
          <w:lang w:val="en-IN"/>
        </w:rPr>
      </w:pPr>
      <w:r w:rsidRPr="00F66817">
        <w:rPr>
          <w:lang w:val="en-IN"/>
        </w:rPr>
        <w:t xml:space="preserve">Identified software tools, libraries, and hardware requirements. </w:t>
      </w:r>
    </w:p>
    <w:p w14:paraId="074D3069" w14:textId="310C93BC" w:rsidR="00C4671A" w:rsidRPr="00F66817" w:rsidRDefault="00C4671A">
      <w:pPr>
        <w:pStyle w:val="ListParagraph"/>
        <w:numPr>
          <w:ilvl w:val="0"/>
          <w:numId w:val="28"/>
        </w:numPr>
        <w:tabs>
          <w:tab w:val="num" w:pos="1080"/>
          <w:tab w:val="left" w:pos="3460"/>
        </w:tabs>
        <w:spacing w:before="240"/>
        <w:ind w:right="-999"/>
        <w:rPr>
          <w:lang w:val="en-IN"/>
        </w:rPr>
      </w:pPr>
      <w:r w:rsidRPr="00F66817">
        <w:rPr>
          <w:lang w:val="en-IN"/>
        </w:rPr>
        <w:t>Assigned development tasks based on project phases.</w:t>
      </w:r>
    </w:p>
    <w:p w14:paraId="7DB1C352" w14:textId="67890E52" w:rsidR="00C4671A" w:rsidRPr="00F66817" w:rsidRDefault="00C4671A">
      <w:pPr>
        <w:pStyle w:val="ListParagraph"/>
        <w:numPr>
          <w:ilvl w:val="0"/>
          <w:numId w:val="26"/>
        </w:numPr>
        <w:tabs>
          <w:tab w:val="num" w:pos="1080"/>
          <w:tab w:val="left" w:pos="3460"/>
        </w:tabs>
        <w:spacing w:before="240"/>
        <w:ind w:right="-999"/>
        <w:rPr>
          <w:lang w:val="en-IN"/>
        </w:rPr>
      </w:pPr>
      <w:r w:rsidRPr="00F66817">
        <w:t>Design</w:t>
      </w:r>
    </w:p>
    <w:p w14:paraId="0592112F" w14:textId="4FA73DEA" w:rsidR="003F0186" w:rsidRPr="00F66817" w:rsidRDefault="003F0186">
      <w:pPr>
        <w:pStyle w:val="ListParagraph"/>
        <w:numPr>
          <w:ilvl w:val="0"/>
          <w:numId w:val="29"/>
        </w:numPr>
        <w:tabs>
          <w:tab w:val="left" w:pos="3460"/>
        </w:tabs>
        <w:spacing w:before="240"/>
        <w:ind w:right="-999"/>
        <w:rPr>
          <w:lang w:val="en-IN"/>
        </w:rPr>
      </w:pPr>
      <w:r w:rsidRPr="00F66817">
        <w:rPr>
          <w:lang w:val="en-IN"/>
        </w:rPr>
        <w:t xml:space="preserve">Designed the overall system architecture. </w:t>
      </w:r>
    </w:p>
    <w:p w14:paraId="4FA9DD17" w14:textId="21D84817" w:rsidR="003F0186" w:rsidRPr="00F66817" w:rsidRDefault="003F0186">
      <w:pPr>
        <w:pStyle w:val="ListParagraph"/>
        <w:numPr>
          <w:ilvl w:val="0"/>
          <w:numId w:val="29"/>
        </w:numPr>
        <w:tabs>
          <w:tab w:val="left" w:pos="3460"/>
        </w:tabs>
        <w:spacing w:before="240"/>
        <w:ind w:right="-999"/>
        <w:rPr>
          <w:lang w:val="en-IN"/>
        </w:rPr>
      </w:pPr>
      <w:r w:rsidRPr="00F66817">
        <w:rPr>
          <w:lang w:val="en-IN"/>
        </w:rPr>
        <w:t xml:space="preserve">Planned the preprocessing pipeline. </w:t>
      </w:r>
    </w:p>
    <w:p w14:paraId="15E971F2" w14:textId="3249B936" w:rsidR="003F0186" w:rsidRPr="00F66817" w:rsidRDefault="003F0186">
      <w:pPr>
        <w:pStyle w:val="ListParagraph"/>
        <w:numPr>
          <w:ilvl w:val="0"/>
          <w:numId w:val="29"/>
        </w:numPr>
        <w:tabs>
          <w:tab w:val="left" w:pos="3460"/>
        </w:tabs>
        <w:spacing w:before="240"/>
        <w:ind w:right="-999"/>
        <w:rPr>
          <w:lang w:val="en-IN"/>
        </w:rPr>
      </w:pPr>
      <w:r w:rsidRPr="00F66817">
        <w:rPr>
          <w:lang w:val="en-IN"/>
        </w:rPr>
        <w:t>Selected the XLM-</w:t>
      </w:r>
      <w:proofErr w:type="spellStart"/>
      <w:r w:rsidRPr="00F66817">
        <w:rPr>
          <w:lang w:val="en-IN"/>
        </w:rPr>
        <w:t>RoBERTa</w:t>
      </w:r>
      <w:proofErr w:type="spellEnd"/>
      <w:r w:rsidRPr="00F66817">
        <w:rPr>
          <w:lang w:val="en-IN"/>
        </w:rPr>
        <w:t xml:space="preserve"> transformer model.</w:t>
      </w:r>
    </w:p>
    <w:p w14:paraId="5352CF31" w14:textId="4EC84AA6" w:rsidR="00C4671A" w:rsidRPr="00F66817" w:rsidRDefault="00C4671A">
      <w:pPr>
        <w:pStyle w:val="ListParagraph"/>
        <w:numPr>
          <w:ilvl w:val="0"/>
          <w:numId w:val="26"/>
        </w:numPr>
        <w:tabs>
          <w:tab w:val="num" w:pos="1080"/>
          <w:tab w:val="left" w:pos="3460"/>
        </w:tabs>
        <w:spacing w:before="240"/>
        <w:ind w:right="-999"/>
        <w:rPr>
          <w:lang w:val="en-IN"/>
        </w:rPr>
      </w:pPr>
      <w:r w:rsidRPr="00F66817">
        <w:t>Development</w:t>
      </w:r>
    </w:p>
    <w:p w14:paraId="6E3DB35E" w14:textId="61649A57" w:rsidR="003F0186" w:rsidRPr="00F66817" w:rsidRDefault="003F0186">
      <w:pPr>
        <w:pStyle w:val="ListParagraph"/>
        <w:numPr>
          <w:ilvl w:val="0"/>
          <w:numId w:val="30"/>
        </w:numPr>
        <w:tabs>
          <w:tab w:val="num" w:pos="1080"/>
          <w:tab w:val="left" w:pos="3460"/>
        </w:tabs>
        <w:spacing w:before="240"/>
        <w:ind w:right="-999"/>
        <w:rPr>
          <w:lang w:val="en-IN"/>
        </w:rPr>
      </w:pPr>
      <w:r w:rsidRPr="00F66817">
        <w:rPr>
          <w:lang w:val="en-IN"/>
        </w:rPr>
        <w:t xml:space="preserve">Performed dataset preprocessing. </w:t>
      </w:r>
    </w:p>
    <w:p w14:paraId="50171927" w14:textId="653B89EC" w:rsidR="003F0186" w:rsidRPr="00F66817" w:rsidRDefault="003F0186">
      <w:pPr>
        <w:pStyle w:val="ListParagraph"/>
        <w:numPr>
          <w:ilvl w:val="0"/>
          <w:numId w:val="30"/>
        </w:numPr>
        <w:tabs>
          <w:tab w:val="num" w:pos="1080"/>
          <w:tab w:val="left" w:pos="3460"/>
        </w:tabs>
        <w:spacing w:before="240"/>
        <w:ind w:right="-999"/>
        <w:rPr>
          <w:lang w:val="en-IN"/>
        </w:rPr>
      </w:pPr>
      <w:r w:rsidRPr="00F66817">
        <w:rPr>
          <w:lang w:val="en-IN"/>
        </w:rPr>
        <w:t>Implemented tokenization using the XLM-</w:t>
      </w:r>
      <w:proofErr w:type="spellStart"/>
      <w:r w:rsidRPr="00F66817">
        <w:rPr>
          <w:lang w:val="en-IN"/>
        </w:rPr>
        <w:t>RoBERTa</w:t>
      </w:r>
      <w:proofErr w:type="spellEnd"/>
      <w:r w:rsidRPr="00F66817">
        <w:rPr>
          <w:lang w:val="en-IN"/>
        </w:rPr>
        <w:t xml:space="preserve"> tokenizer. </w:t>
      </w:r>
    </w:p>
    <w:p w14:paraId="212CDEB0" w14:textId="3434ADAE" w:rsidR="003F0186" w:rsidRPr="00F66817" w:rsidRDefault="003F0186">
      <w:pPr>
        <w:pStyle w:val="ListParagraph"/>
        <w:numPr>
          <w:ilvl w:val="0"/>
          <w:numId w:val="30"/>
        </w:numPr>
        <w:tabs>
          <w:tab w:val="num" w:pos="1080"/>
          <w:tab w:val="left" w:pos="3460"/>
        </w:tabs>
        <w:spacing w:before="240"/>
        <w:ind w:right="-999"/>
        <w:rPr>
          <w:lang w:val="en-IN"/>
        </w:rPr>
      </w:pPr>
      <w:r w:rsidRPr="00F66817">
        <w:rPr>
          <w:lang w:val="en-IN"/>
        </w:rPr>
        <w:t>Fine-tuned the XLM-</w:t>
      </w:r>
      <w:proofErr w:type="spellStart"/>
      <w:r w:rsidRPr="00F66817">
        <w:rPr>
          <w:lang w:val="en-IN"/>
        </w:rPr>
        <w:t>RoBERTa</w:t>
      </w:r>
      <w:proofErr w:type="spellEnd"/>
      <w:r w:rsidRPr="00F66817">
        <w:rPr>
          <w:lang w:val="en-IN"/>
        </w:rPr>
        <w:t xml:space="preserve"> model. </w:t>
      </w:r>
    </w:p>
    <w:p w14:paraId="7ED19E58" w14:textId="4343A4E9" w:rsidR="003F0186" w:rsidRPr="00F66817" w:rsidRDefault="003F0186">
      <w:pPr>
        <w:pStyle w:val="ListParagraph"/>
        <w:numPr>
          <w:ilvl w:val="0"/>
          <w:numId w:val="30"/>
        </w:numPr>
        <w:tabs>
          <w:tab w:val="num" w:pos="1080"/>
          <w:tab w:val="left" w:pos="3460"/>
        </w:tabs>
        <w:spacing w:before="240"/>
        <w:ind w:right="-999"/>
        <w:rPr>
          <w:lang w:val="en-IN"/>
        </w:rPr>
      </w:pPr>
      <w:r w:rsidRPr="00F66817">
        <w:rPr>
          <w:lang w:val="en-IN"/>
        </w:rPr>
        <w:t>Developed the prediction pipeline.</w:t>
      </w:r>
    </w:p>
    <w:p w14:paraId="2F615D8D" w14:textId="72CB215A" w:rsidR="00C4671A" w:rsidRPr="00F66817" w:rsidRDefault="00C4671A">
      <w:pPr>
        <w:pStyle w:val="ListParagraph"/>
        <w:numPr>
          <w:ilvl w:val="0"/>
          <w:numId w:val="26"/>
        </w:numPr>
        <w:tabs>
          <w:tab w:val="num" w:pos="1080"/>
          <w:tab w:val="left" w:pos="3460"/>
        </w:tabs>
        <w:spacing w:before="240"/>
        <w:ind w:right="-999"/>
        <w:rPr>
          <w:lang w:val="en-IN"/>
        </w:rPr>
      </w:pPr>
      <w:r w:rsidRPr="00F66817">
        <w:t>Testing</w:t>
      </w:r>
    </w:p>
    <w:p w14:paraId="0F2FA4F9" w14:textId="15A7279E" w:rsidR="00B66933" w:rsidRPr="00F66817" w:rsidRDefault="00B66933">
      <w:pPr>
        <w:pStyle w:val="ListParagraph"/>
        <w:numPr>
          <w:ilvl w:val="0"/>
          <w:numId w:val="31"/>
        </w:numPr>
        <w:tabs>
          <w:tab w:val="num" w:pos="1080"/>
          <w:tab w:val="left" w:pos="3460"/>
        </w:tabs>
        <w:spacing w:before="240"/>
        <w:ind w:right="-999"/>
        <w:rPr>
          <w:lang w:val="en-IN"/>
        </w:rPr>
      </w:pPr>
      <w:r w:rsidRPr="00F66817">
        <w:t>Evaluated the model using:</w:t>
      </w:r>
    </w:p>
    <w:p w14:paraId="5E3D57EE" w14:textId="06724F29" w:rsidR="00B66933" w:rsidRPr="00F66817" w:rsidRDefault="00B66933">
      <w:pPr>
        <w:pStyle w:val="ListParagraph"/>
        <w:numPr>
          <w:ilvl w:val="0"/>
          <w:numId w:val="32"/>
        </w:numPr>
        <w:tabs>
          <w:tab w:val="num" w:pos="1080"/>
          <w:tab w:val="left" w:pos="3460"/>
        </w:tabs>
        <w:spacing w:before="240"/>
        <w:ind w:right="-999"/>
        <w:rPr>
          <w:lang w:val="en-IN"/>
        </w:rPr>
      </w:pPr>
      <w:r w:rsidRPr="00F66817">
        <w:rPr>
          <w:lang w:val="en-IN"/>
        </w:rPr>
        <w:t xml:space="preserve">Accuracy </w:t>
      </w:r>
    </w:p>
    <w:p w14:paraId="72633DCB" w14:textId="7042F278" w:rsidR="00B66933" w:rsidRPr="00F66817" w:rsidRDefault="00B66933">
      <w:pPr>
        <w:pStyle w:val="ListParagraph"/>
        <w:numPr>
          <w:ilvl w:val="0"/>
          <w:numId w:val="32"/>
        </w:numPr>
        <w:tabs>
          <w:tab w:val="num" w:pos="1080"/>
          <w:tab w:val="left" w:pos="3460"/>
        </w:tabs>
        <w:spacing w:before="240"/>
        <w:ind w:right="-999"/>
        <w:rPr>
          <w:lang w:val="en-IN"/>
        </w:rPr>
      </w:pPr>
      <w:r w:rsidRPr="00F66817">
        <w:rPr>
          <w:lang w:val="en-IN"/>
        </w:rPr>
        <w:t xml:space="preserve">Precision </w:t>
      </w:r>
    </w:p>
    <w:p w14:paraId="64468A02" w14:textId="25F811F0" w:rsidR="00B66933" w:rsidRPr="00F66817" w:rsidRDefault="00B66933">
      <w:pPr>
        <w:pStyle w:val="ListParagraph"/>
        <w:numPr>
          <w:ilvl w:val="0"/>
          <w:numId w:val="32"/>
        </w:numPr>
        <w:tabs>
          <w:tab w:val="num" w:pos="1080"/>
          <w:tab w:val="left" w:pos="3460"/>
        </w:tabs>
        <w:spacing w:before="240"/>
        <w:ind w:right="-999"/>
        <w:rPr>
          <w:lang w:val="en-IN"/>
        </w:rPr>
      </w:pPr>
      <w:r w:rsidRPr="00F66817">
        <w:rPr>
          <w:lang w:val="en-IN"/>
        </w:rPr>
        <w:t xml:space="preserve">Recall </w:t>
      </w:r>
    </w:p>
    <w:p w14:paraId="012952E9" w14:textId="4433B27A" w:rsidR="00B66933" w:rsidRPr="00F66817" w:rsidRDefault="00B66933">
      <w:pPr>
        <w:pStyle w:val="ListParagraph"/>
        <w:numPr>
          <w:ilvl w:val="0"/>
          <w:numId w:val="32"/>
        </w:numPr>
        <w:tabs>
          <w:tab w:val="num" w:pos="1080"/>
          <w:tab w:val="left" w:pos="3460"/>
        </w:tabs>
        <w:spacing w:before="240"/>
        <w:ind w:right="-999"/>
        <w:rPr>
          <w:lang w:val="en-IN"/>
        </w:rPr>
      </w:pPr>
      <w:r w:rsidRPr="00F66817">
        <w:rPr>
          <w:lang w:val="en-IN"/>
        </w:rPr>
        <w:t xml:space="preserve">F1-Score </w:t>
      </w:r>
    </w:p>
    <w:p w14:paraId="295E6281" w14:textId="14DF04B9" w:rsidR="00B66933" w:rsidRPr="00F66817" w:rsidRDefault="00B66933">
      <w:pPr>
        <w:pStyle w:val="ListParagraph"/>
        <w:numPr>
          <w:ilvl w:val="0"/>
          <w:numId w:val="32"/>
        </w:numPr>
        <w:tabs>
          <w:tab w:val="num" w:pos="1080"/>
          <w:tab w:val="left" w:pos="3460"/>
        </w:tabs>
        <w:spacing w:before="240"/>
        <w:ind w:right="-999"/>
        <w:rPr>
          <w:lang w:val="en-IN"/>
        </w:rPr>
      </w:pPr>
      <w:r w:rsidRPr="00F66817">
        <w:rPr>
          <w:lang w:val="en-IN"/>
        </w:rPr>
        <w:t xml:space="preserve">Confusion Matrix </w:t>
      </w:r>
    </w:p>
    <w:p w14:paraId="24F5A8A3" w14:textId="4B868CA3" w:rsidR="00B66933" w:rsidRPr="00F66817" w:rsidRDefault="00B66933">
      <w:pPr>
        <w:pStyle w:val="ListParagraph"/>
        <w:numPr>
          <w:ilvl w:val="0"/>
          <w:numId w:val="32"/>
        </w:numPr>
        <w:tabs>
          <w:tab w:val="num" w:pos="1080"/>
          <w:tab w:val="left" w:pos="3460"/>
        </w:tabs>
        <w:spacing w:before="240"/>
        <w:ind w:right="-999"/>
        <w:rPr>
          <w:lang w:val="en-IN"/>
        </w:rPr>
      </w:pPr>
      <w:r w:rsidRPr="00F66817">
        <w:rPr>
          <w:lang w:val="en-IN"/>
        </w:rPr>
        <w:t xml:space="preserve">ROC Curve </w:t>
      </w:r>
    </w:p>
    <w:p w14:paraId="07B61A33" w14:textId="17BCB025" w:rsidR="00AF17BF" w:rsidRPr="00F66817" w:rsidRDefault="00B66933">
      <w:pPr>
        <w:pStyle w:val="ListParagraph"/>
        <w:numPr>
          <w:ilvl w:val="0"/>
          <w:numId w:val="32"/>
        </w:numPr>
        <w:tabs>
          <w:tab w:val="num" w:pos="1080"/>
          <w:tab w:val="left" w:pos="3460"/>
        </w:tabs>
        <w:spacing w:before="240"/>
        <w:ind w:right="-999"/>
        <w:rPr>
          <w:lang w:val="en-IN"/>
        </w:rPr>
      </w:pPr>
      <w:r w:rsidRPr="00F66817">
        <w:rPr>
          <w:lang w:val="en-IN"/>
        </w:rPr>
        <w:t>Precision–Recall Curve</w:t>
      </w:r>
    </w:p>
    <w:p w14:paraId="17C64F93" w14:textId="77777777" w:rsidR="003D66D5" w:rsidRPr="00F66817" w:rsidRDefault="003D66D5" w:rsidP="003D66D5">
      <w:pPr>
        <w:tabs>
          <w:tab w:val="num" w:pos="1080"/>
          <w:tab w:val="left" w:pos="3460"/>
        </w:tabs>
        <w:spacing w:before="240"/>
        <w:ind w:right="-999"/>
        <w:rPr>
          <w:lang w:val="en-IN"/>
        </w:rPr>
      </w:pPr>
    </w:p>
    <w:p w14:paraId="40F7A74D" w14:textId="77777777" w:rsidR="00C227BE" w:rsidRPr="00F66817" w:rsidRDefault="00C227BE" w:rsidP="003D66D5">
      <w:pPr>
        <w:tabs>
          <w:tab w:val="num" w:pos="1080"/>
          <w:tab w:val="left" w:pos="3460"/>
        </w:tabs>
        <w:spacing w:before="240"/>
        <w:ind w:right="-999"/>
        <w:rPr>
          <w:lang w:val="en-IN"/>
        </w:rPr>
      </w:pPr>
    </w:p>
    <w:p w14:paraId="4C5C1848" w14:textId="4BE0BCC1" w:rsidR="00165F31" w:rsidRPr="00F66817" w:rsidRDefault="00C4671A">
      <w:pPr>
        <w:pStyle w:val="ListParagraph"/>
        <w:numPr>
          <w:ilvl w:val="0"/>
          <w:numId w:val="26"/>
        </w:numPr>
        <w:tabs>
          <w:tab w:val="num" w:pos="1080"/>
          <w:tab w:val="left" w:pos="3460"/>
        </w:tabs>
        <w:spacing w:before="240"/>
        <w:ind w:right="-999"/>
        <w:rPr>
          <w:lang w:val="en-IN"/>
        </w:rPr>
      </w:pPr>
      <w:r w:rsidRPr="00F66817">
        <w:lastRenderedPageBreak/>
        <w:t>Review and Improvement</w:t>
      </w:r>
    </w:p>
    <w:p w14:paraId="00DE1811" w14:textId="453BB640" w:rsidR="00165F31" w:rsidRPr="00F66817" w:rsidRDefault="00165F31">
      <w:pPr>
        <w:pStyle w:val="ListParagraph"/>
        <w:numPr>
          <w:ilvl w:val="0"/>
          <w:numId w:val="33"/>
        </w:numPr>
        <w:tabs>
          <w:tab w:val="num" w:pos="1080"/>
          <w:tab w:val="left" w:pos="3460"/>
        </w:tabs>
        <w:spacing w:before="240"/>
        <w:ind w:right="-999"/>
        <w:rPr>
          <w:lang w:val="en-IN"/>
        </w:rPr>
      </w:pPr>
      <w:r w:rsidRPr="00F66817">
        <w:rPr>
          <w:lang w:val="en-IN"/>
        </w:rPr>
        <w:t xml:space="preserve">Reviewed experimental results with </w:t>
      </w:r>
      <w:r w:rsidR="00456C43" w:rsidRPr="00F66817">
        <w:rPr>
          <w:lang w:val="en-IN"/>
        </w:rPr>
        <w:t>proper</w:t>
      </w:r>
      <w:r w:rsidRPr="00F66817">
        <w:rPr>
          <w:lang w:val="en-IN"/>
        </w:rPr>
        <w:t xml:space="preserve"> project guide. </w:t>
      </w:r>
    </w:p>
    <w:p w14:paraId="634DF52D" w14:textId="78D53981" w:rsidR="00165F31" w:rsidRPr="00F66817" w:rsidRDefault="00165F31">
      <w:pPr>
        <w:pStyle w:val="ListParagraph"/>
        <w:numPr>
          <w:ilvl w:val="0"/>
          <w:numId w:val="33"/>
        </w:numPr>
        <w:tabs>
          <w:tab w:val="num" w:pos="1080"/>
          <w:tab w:val="left" w:pos="3460"/>
        </w:tabs>
        <w:spacing w:before="240"/>
        <w:ind w:right="-999"/>
        <w:rPr>
          <w:lang w:val="en-IN"/>
        </w:rPr>
      </w:pPr>
      <w:r w:rsidRPr="00F66817">
        <w:rPr>
          <w:lang w:val="en-IN"/>
        </w:rPr>
        <w:t xml:space="preserve">Improved preprocessing techniques. </w:t>
      </w:r>
    </w:p>
    <w:p w14:paraId="40C3B79C" w14:textId="2641FB7A" w:rsidR="00165F31" w:rsidRPr="00F66817" w:rsidRDefault="00165F31">
      <w:pPr>
        <w:pStyle w:val="ListParagraph"/>
        <w:numPr>
          <w:ilvl w:val="0"/>
          <w:numId w:val="33"/>
        </w:numPr>
        <w:tabs>
          <w:tab w:val="num" w:pos="1080"/>
          <w:tab w:val="left" w:pos="3460"/>
        </w:tabs>
        <w:spacing w:before="240"/>
        <w:ind w:right="-999"/>
        <w:rPr>
          <w:lang w:val="en-IN"/>
        </w:rPr>
      </w:pPr>
      <w:r w:rsidRPr="00F66817">
        <w:rPr>
          <w:lang w:val="en-IN"/>
        </w:rPr>
        <w:t xml:space="preserve">Optimized hyperparameters. </w:t>
      </w:r>
    </w:p>
    <w:p w14:paraId="079E0786" w14:textId="159CA959" w:rsidR="00165F31" w:rsidRPr="00F66817" w:rsidRDefault="00165F31">
      <w:pPr>
        <w:pStyle w:val="ListParagraph"/>
        <w:numPr>
          <w:ilvl w:val="0"/>
          <w:numId w:val="33"/>
        </w:numPr>
        <w:tabs>
          <w:tab w:val="num" w:pos="1080"/>
          <w:tab w:val="left" w:pos="3460"/>
        </w:tabs>
        <w:spacing w:before="240"/>
        <w:ind w:right="-999"/>
        <w:rPr>
          <w:lang w:val="en-IN"/>
        </w:rPr>
      </w:pPr>
      <w:r w:rsidRPr="00F66817">
        <w:rPr>
          <w:lang w:val="en-IN"/>
        </w:rPr>
        <w:t>Enhanced model performance based on evaluation results.</w:t>
      </w:r>
    </w:p>
    <w:p w14:paraId="6767D54D" w14:textId="02426090" w:rsidR="00C4671A" w:rsidRPr="00F66817" w:rsidRDefault="00C4671A">
      <w:pPr>
        <w:pStyle w:val="ListParagraph"/>
        <w:numPr>
          <w:ilvl w:val="0"/>
          <w:numId w:val="26"/>
        </w:numPr>
        <w:tabs>
          <w:tab w:val="num" w:pos="1080"/>
          <w:tab w:val="left" w:pos="3460"/>
        </w:tabs>
        <w:spacing w:before="240"/>
        <w:ind w:right="-999"/>
        <w:rPr>
          <w:lang w:val="en-IN"/>
        </w:rPr>
      </w:pPr>
      <w:r w:rsidRPr="00F66817">
        <w:t>Documentation</w:t>
      </w:r>
    </w:p>
    <w:p w14:paraId="6C966326" w14:textId="762DCC7F" w:rsidR="00910D02" w:rsidRPr="00F66817" w:rsidRDefault="00910D02">
      <w:pPr>
        <w:pStyle w:val="ListParagraph"/>
        <w:numPr>
          <w:ilvl w:val="0"/>
          <w:numId w:val="34"/>
        </w:numPr>
        <w:tabs>
          <w:tab w:val="num" w:pos="1080"/>
          <w:tab w:val="left" w:pos="3460"/>
        </w:tabs>
        <w:spacing w:before="240"/>
        <w:ind w:right="-999"/>
        <w:rPr>
          <w:lang w:val="en-IN"/>
        </w:rPr>
      </w:pPr>
      <w:r w:rsidRPr="00F66817">
        <w:rPr>
          <w:lang w:val="en-IN"/>
        </w:rPr>
        <w:t xml:space="preserve">Prepared the project report. </w:t>
      </w:r>
    </w:p>
    <w:p w14:paraId="6066875D" w14:textId="785318CC" w:rsidR="00910D02" w:rsidRPr="00F66817" w:rsidRDefault="00910D02">
      <w:pPr>
        <w:pStyle w:val="ListParagraph"/>
        <w:numPr>
          <w:ilvl w:val="0"/>
          <w:numId w:val="34"/>
        </w:numPr>
        <w:tabs>
          <w:tab w:val="num" w:pos="1080"/>
          <w:tab w:val="left" w:pos="3460"/>
        </w:tabs>
        <w:spacing w:before="240"/>
        <w:ind w:right="-999"/>
        <w:rPr>
          <w:lang w:val="en-IN"/>
        </w:rPr>
      </w:pPr>
      <w:r w:rsidRPr="00F66817">
        <w:rPr>
          <w:lang w:val="en-IN"/>
        </w:rPr>
        <w:t xml:space="preserve">Documented the implementation methodology. </w:t>
      </w:r>
    </w:p>
    <w:p w14:paraId="43FFDECE" w14:textId="652D4C45" w:rsidR="00910D02" w:rsidRPr="00F66817" w:rsidRDefault="00910D02">
      <w:pPr>
        <w:pStyle w:val="ListParagraph"/>
        <w:numPr>
          <w:ilvl w:val="0"/>
          <w:numId w:val="34"/>
        </w:numPr>
        <w:tabs>
          <w:tab w:val="num" w:pos="1080"/>
          <w:tab w:val="left" w:pos="3460"/>
        </w:tabs>
        <w:spacing w:before="240"/>
        <w:ind w:right="-999"/>
        <w:rPr>
          <w:lang w:val="en-IN"/>
        </w:rPr>
      </w:pPr>
      <w:r w:rsidRPr="00F66817">
        <w:rPr>
          <w:lang w:val="en-IN"/>
        </w:rPr>
        <w:t>Recorded experimental observations and performance analysis.</w:t>
      </w:r>
    </w:p>
    <w:p w14:paraId="304A4088" w14:textId="014ABF10" w:rsidR="00282133" w:rsidRPr="00F66817" w:rsidRDefault="00282133" w:rsidP="00282133">
      <w:pPr>
        <w:tabs>
          <w:tab w:val="num" w:pos="1080"/>
          <w:tab w:val="left" w:pos="3460"/>
        </w:tabs>
        <w:spacing w:before="240"/>
        <w:ind w:left="-851" w:right="-999"/>
        <w:rPr>
          <w:b/>
          <w:bCs/>
          <w:color w:val="1F4E79" w:themeColor="accent1" w:themeShade="80"/>
          <w:sz w:val="28"/>
          <w:szCs w:val="28"/>
          <w:lang w:val="en-IN"/>
        </w:rPr>
      </w:pPr>
    </w:p>
    <w:p w14:paraId="4A5012CB" w14:textId="0B8FF50D" w:rsidR="006C1B61" w:rsidRPr="00F66817" w:rsidRDefault="00A518C5" w:rsidP="00727CB5">
      <w:pPr>
        <w:tabs>
          <w:tab w:val="num" w:pos="1080"/>
          <w:tab w:val="left" w:pos="3460"/>
        </w:tabs>
        <w:spacing w:before="240"/>
        <w:ind w:right="-999"/>
        <w:jc w:val="center"/>
        <w:rPr>
          <w:lang w:val="en-IN"/>
        </w:rPr>
      </w:pPr>
      <w:r w:rsidRPr="00F66817">
        <w:rPr>
          <w:noProof/>
          <w:lang w:val="en-IN"/>
        </w:rPr>
        <w:drawing>
          <wp:inline distT="0" distB="0" distL="0" distR="0" wp14:anchorId="551DD6E1" wp14:editId="6F47B32E">
            <wp:extent cx="4831080" cy="3448050"/>
            <wp:effectExtent l="76200" t="76200" r="140970" b="133350"/>
            <wp:docPr id="2433076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3108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25ECA1" w14:textId="0AD431A9" w:rsidR="00124D20" w:rsidRPr="00F66817" w:rsidRDefault="00727CB5" w:rsidP="00727CB5">
      <w:pPr>
        <w:tabs>
          <w:tab w:val="num" w:pos="1080"/>
          <w:tab w:val="left" w:pos="3460"/>
        </w:tabs>
        <w:spacing w:before="240"/>
        <w:ind w:right="-999"/>
        <w:jc w:val="center"/>
        <w:rPr>
          <w:b/>
          <w:bCs/>
          <w:color w:val="2E74B5" w:themeColor="accent1" w:themeShade="BF"/>
          <w:lang w:val="en-IN"/>
        </w:rPr>
      </w:pPr>
      <w:r w:rsidRPr="00F66817">
        <w:rPr>
          <w:b/>
          <w:bCs/>
          <w:color w:val="2E74B5" w:themeColor="accent1" w:themeShade="BF"/>
          <w:lang w:val="en-IN"/>
        </w:rPr>
        <w:t xml:space="preserve">Figure </w:t>
      </w:r>
      <w:proofErr w:type="gramStart"/>
      <w:r w:rsidRPr="00F66817">
        <w:rPr>
          <w:b/>
          <w:bCs/>
          <w:color w:val="2E74B5" w:themeColor="accent1" w:themeShade="BF"/>
          <w:lang w:val="en-IN"/>
        </w:rPr>
        <w:t>5.4 :</w:t>
      </w:r>
      <w:proofErr w:type="gramEnd"/>
      <w:r w:rsidRPr="00F66817">
        <w:rPr>
          <w:b/>
          <w:bCs/>
          <w:color w:val="2E74B5" w:themeColor="accent1" w:themeShade="BF"/>
          <w:lang w:val="en-IN"/>
        </w:rPr>
        <w:t xml:space="preserve"> Agile SCLC Cycle</w:t>
      </w:r>
    </w:p>
    <w:p w14:paraId="6D5AE734" w14:textId="77777777" w:rsidR="00124D20" w:rsidRPr="00F66817" w:rsidRDefault="00124D20" w:rsidP="00D03206">
      <w:pPr>
        <w:tabs>
          <w:tab w:val="num" w:pos="1080"/>
          <w:tab w:val="left" w:pos="3460"/>
        </w:tabs>
        <w:spacing w:before="240"/>
        <w:ind w:right="-999"/>
        <w:rPr>
          <w:lang w:val="en-IN"/>
        </w:rPr>
      </w:pPr>
    </w:p>
    <w:p w14:paraId="58181A92" w14:textId="77777777" w:rsidR="00124D20" w:rsidRPr="00F66817" w:rsidRDefault="00124D20" w:rsidP="00D03206">
      <w:pPr>
        <w:tabs>
          <w:tab w:val="num" w:pos="1080"/>
          <w:tab w:val="left" w:pos="3460"/>
        </w:tabs>
        <w:spacing w:before="240"/>
        <w:ind w:right="-999"/>
        <w:rPr>
          <w:lang w:val="en-IN"/>
        </w:rPr>
      </w:pPr>
    </w:p>
    <w:p w14:paraId="7BBA1792" w14:textId="77777777" w:rsidR="00124D20" w:rsidRPr="00F66817" w:rsidRDefault="00124D20" w:rsidP="00D03206">
      <w:pPr>
        <w:tabs>
          <w:tab w:val="num" w:pos="1080"/>
          <w:tab w:val="left" w:pos="3460"/>
        </w:tabs>
        <w:spacing w:before="240"/>
        <w:ind w:right="-999"/>
        <w:rPr>
          <w:lang w:val="en-IN"/>
        </w:rPr>
      </w:pPr>
    </w:p>
    <w:p w14:paraId="525669B1" w14:textId="77777777" w:rsidR="00124D20" w:rsidRPr="00F66817" w:rsidRDefault="00124D20" w:rsidP="00D03206">
      <w:pPr>
        <w:tabs>
          <w:tab w:val="num" w:pos="1080"/>
          <w:tab w:val="left" w:pos="3460"/>
        </w:tabs>
        <w:spacing w:before="240"/>
        <w:ind w:right="-999"/>
        <w:rPr>
          <w:lang w:val="en-IN"/>
        </w:rPr>
      </w:pPr>
    </w:p>
    <w:p w14:paraId="17E6B44C" w14:textId="77777777" w:rsidR="00124D20" w:rsidRPr="00F66817" w:rsidRDefault="00124D20" w:rsidP="00D03206">
      <w:pPr>
        <w:tabs>
          <w:tab w:val="num" w:pos="1080"/>
          <w:tab w:val="left" w:pos="3460"/>
        </w:tabs>
        <w:spacing w:before="240"/>
        <w:ind w:right="-999"/>
        <w:rPr>
          <w:lang w:val="en-IN"/>
        </w:rPr>
      </w:pPr>
    </w:p>
    <w:p w14:paraId="7F1CBC95" w14:textId="77777777" w:rsidR="00503906" w:rsidRPr="00F66817" w:rsidRDefault="00503906" w:rsidP="005F5B52">
      <w:pPr>
        <w:tabs>
          <w:tab w:val="num" w:pos="1080"/>
          <w:tab w:val="left" w:pos="3460"/>
        </w:tabs>
        <w:ind w:left="-851" w:right="-999"/>
        <w:jc w:val="both"/>
      </w:pPr>
    </w:p>
    <w:p w14:paraId="66B063D3" w14:textId="77777777" w:rsidR="005A37C4" w:rsidRPr="00F66817" w:rsidRDefault="005A37C4" w:rsidP="005F5B52">
      <w:pPr>
        <w:tabs>
          <w:tab w:val="num" w:pos="1080"/>
          <w:tab w:val="left" w:pos="3460"/>
        </w:tabs>
        <w:ind w:left="-851" w:right="-999"/>
        <w:jc w:val="both"/>
      </w:pPr>
    </w:p>
    <w:p w14:paraId="45408D87" w14:textId="77777777" w:rsidR="005A37C4" w:rsidRPr="00F66817" w:rsidRDefault="005A37C4" w:rsidP="000E429E">
      <w:pPr>
        <w:tabs>
          <w:tab w:val="num" w:pos="1080"/>
          <w:tab w:val="left" w:pos="3460"/>
        </w:tabs>
        <w:ind w:right="-999"/>
        <w:jc w:val="both"/>
      </w:pPr>
    </w:p>
    <w:p w14:paraId="21C16C3C" w14:textId="77777777" w:rsidR="0037604D" w:rsidRPr="00F66817" w:rsidRDefault="0037604D" w:rsidP="00E54D7F">
      <w:pPr>
        <w:pStyle w:val="Heading1"/>
        <w:ind w:left="-426" w:right="-999" w:hanging="567"/>
        <w:rPr>
          <w:rFonts w:ascii="Times New Roman" w:hAnsi="Times New Roman" w:cs="Times New Roman"/>
        </w:rPr>
      </w:pPr>
      <w:r w:rsidRPr="00F66817">
        <w:rPr>
          <w:rFonts w:ascii="Times New Roman" w:hAnsi="Times New Roman" w:cs="Times New Roman"/>
        </w:rPr>
        <w:lastRenderedPageBreak/>
        <w:t>Requirement Analysis</w:t>
      </w:r>
    </w:p>
    <w:p w14:paraId="46DB6817" w14:textId="77777777" w:rsidR="00282133" w:rsidRPr="00F66817" w:rsidRDefault="00282133" w:rsidP="00E54D7F">
      <w:pPr>
        <w:ind w:left="-426" w:hanging="567"/>
      </w:pPr>
    </w:p>
    <w:p w14:paraId="1461F06C" w14:textId="77777777" w:rsidR="0037604D" w:rsidRPr="00F66817" w:rsidRDefault="0037604D" w:rsidP="00E54D7F">
      <w:pPr>
        <w:pStyle w:val="Heading2"/>
        <w:ind w:left="-426" w:right="-999" w:hanging="567"/>
        <w:jc w:val="left"/>
        <w:rPr>
          <w:b/>
          <w:bCs/>
          <w:sz w:val="28"/>
          <w:szCs w:val="28"/>
          <w:u w:val="none"/>
        </w:rPr>
      </w:pPr>
      <w:r w:rsidRPr="00F66817">
        <w:rPr>
          <w:b/>
          <w:bCs/>
          <w:sz w:val="28"/>
          <w:szCs w:val="28"/>
          <w:u w:val="none"/>
        </w:rPr>
        <w:t>Requirement Matrix</w:t>
      </w:r>
    </w:p>
    <w:p w14:paraId="4E0BA1A7" w14:textId="77777777" w:rsidR="00282133" w:rsidRPr="00F66817" w:rsidRDefault="00282133" w:rsidP="00282133"/>
    <w:p w14:paraId="4F9550D7" w14:textId="06817D89" w:rsidR="00BF1CB8" w:rsidRPr="00F66817" w:rsidRDefault="00124D20" w:rsidP="00083D6B">
      <w:pPr>
        <w:ind w:left="-709"/>
      </w:pPr>
      <w:r w:rsidRPr="00F66817">
        <w:rPr>
          <w:noProof/>
        </w:rPr>
        <w:drawing>
          <wp:inline distT="0" distB="0" distL="0" distR="0" wp14:anchorId="7526E939" wp14:editId="762368D6">
            <wp:extent cx="6774180" cy="4480560"/>
            <wp:effectExtent l="0" t="0" r="7620" b="0"/>
            <wp:docPr id="7148296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74180" cy="4480560"/>
                    </a:xfrm>
                    <a:prstGeom prst="rect">
                      <a:avLst/>
                    </a:prstGeom>
                    <a:noFill/>
                  </pic:spPr>
                </pic:pic>
              </a:graphicData>
            </a:graphic>
          </wp:inline>
        </w:drawing>
      </w:r>
    </w:p>
    <w:p w14:paraId="5CE3D770" w14:textId="2D69D75A" w:rsidR="008C7557" w:rsidRPr="00F66817" w:rsidRDefault="008C7557" w:rsidP="005F5B52">
      <w:pPr>
        <w:pStyle w:val="Heading1"/>
        <w:ind w:left="-851" w:right="-999"/>
        <w:rPr>
          <w:rFonts w:ascii="Times New Roman" w:hAnsi="Times New Roman" w:cs="Times New Roman"/>
        </w:rPr>
      </w:pPr>
      <w:r w:rsidRPr="00F66817">
        <w:rPr>
          <w:rFonts w:ascii="Times New Roman" w:hAnsi="Times New Roman" w:cs="Times New Roman"/>
        </w:rPr>
        <w:t>Design</w:t>
      </w:r>
    </w:p>
    <w:p w14:paraId="426533FA" w14:textId="77777777" w:rsidR="008C7557" w:rsidRPr="00F66817" w:rsidRDefault="008C7557" w:rsidP="008C7557">
      <w:pPr>
        <w:ind w:left="-851"/>
      </w:pPr>
    </w:p>
    <w:p w14:paraId="1E03BDB2" w14:textId="39D1CCC8" w:rsidR="00E604B8" w:rsidRPr="00CC3644" w:rsidRDefault="00E604B8" w:rsidP="008C7557">
      <w:pPr>
        <w:ind w:left="-851"/>
        <w:rPr>
          <w:b/>
          <w:bCs/>
          <w:color w:val="2E74B5" w:themeColor="accent1" w:themeShade="BF"/>
          <w:sz w:val="28"/>
          <w:szCs w:val="28"/>
        </w:rPr>
      </w:pPr>
      <w:r w:rsidRPr="00CC3644">
        <w:rPr>
          <w:b/>
          <w:bCs/>
          <w:color w:val="2E74B5" w:themeColor="accent1" w:themeShade="BF"/>
          <w:sz w:val="28"/>
          <w:szCs w:val="28"/>
        </w:rPr>
        <w:t>7.1 Technical Environment</w:t>
      </w:r>
    </w:p>
    <w:p w14:paraId="2188D36A" w14:textId="7EBA7C69" w:rsidR="00E604B8" w:rsidRPr="00CC3644" w:rsidRDefault="00C62192" w:rsidP="008C7557">
      <w:pPr>
        <w:ind w:left="-851"/>
        <w:rPr>
          <w:b/>
          <w:bCs/>
          <w:color w:val="2E74B5" w:themeColor="accent1" w:themeShade="BF"/>
        </w:rPr>
      </w:pPr>
      <w:r w:rsidRPr="00CC3644">
        <w:rPr>
          <w:b/>
          <w:bCs/>
          <w:color w:val="2E74B5" w:themeColor="accent1" w:themeShade="BF"/>
        </w:rPr>
        <w:t>7.1.1 Hardware Requirements</w:t>
      </w:r>
    </w:p>
    <w:p w14:paraId="40A77B06" w14:textId="77777777" w:rsidR="00C62192" w:rsidRPr="00F66817" w:rsidRDefault="00C62192" w:rsidP="008C7557">
      <w:pPr>
        <w:ind w:left="-851"/>
        <w:rPr>
          <w:b/>
          <w:bCs/>
          <w:color w:val="1F4E79" w:themeColor="accent1" w:themeShade="80"/>
        </w:rPr>
      </w:pPr>
    </w:p>
    <w:tbl>
      <w:tblPr>
        <w:tblStyle w:val="PlainTable1"/>
        <w:tblW w:w="9263" w:type="dxa"/>
        <w:tblLook w:val="04A0" w:firstRow="1" w:lastRow="0" w:firstColumn="1" w:lastColumn="0" w:noHBand="0" w:noVBand="1"/>
      </w:tblPr>
      <w:tblGrid>
        <w:gridCol w:w="3087"/>
        <w:gridCol w:w="3088"/>
        <w:gridCol w:w="3088"/>
      </w:tblGrid>
      <w:tr w:rsidR="00503408" w:rsidRPr="00F66817" w14:paraId="22FF02B0" w14:textId="77777777" w:rsidTr="00503408">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87" w:type="dxa"/>
            <w:vAlign w:val="center"/>
          </w:tcPr>
          <w:p w14:paraId="5043D087" w14:textId="20C54620" w:rsidR="00503408" w:rsidRPr="00F66817" w:rsidRDefault="00503408" w:rsidP="00503408">
            <w:r w:rsidRPr="00F66817">
              <w:t>Component</w:t>
            </w:r>
          </w:p>
        </w:tc>
        <w:tc>
          <w:tcPr>
            <w:tcW w:w="3088" w:type="dxa"/>
            <w:vAlign w:val="center"/>
          </w:tcPr>
          <w:p w14:paraId="54A3AF99" w14:textId="23F18372" w:rsidR="00503408" w:rsidRPr="00F66817" w:rsidRDefault="00503408" w:rsidP="00503408">
            <w:pPr>
              <w:cnfStyle w:val="100000000000" w:firstRow="1" w:lastRow="0" w:firstColumn="0" w:lastColumn="0" w:oddVBand="0" w:evenVBand="0" w:oddHBand="0" w:evenHBand="0" w:firstRowFirstColumn="0" w:firstRowLastColumn="0" w:lastRowFirstColumn="0" w:lastRowLastColumn="0"/>
              <w:rPr>
                <w:color w:val="1F4E79" w:themeColor="accent1" w:themeShade="80"/>
              </w:rPr>
            </w:pPr>
            <w:r w:rsidRPr="00F66817">
              <w:t>Minimum Requirement</w:t>
            </w:r>
          </w:p>
        </w:tc>
        <w:tc>
          <w:tcPr>
            <w:tcW w:w="3088" w:type="dxa"/>
            <w:vAlign w:val="center"/>
          </w:tcPr>
          <w:p w14:paraId="26945148" w14:textId="26ADE0FB" w:rsidR="00503408" w:rsidRPr="00F66817" w:rsidRDefault="00503408" w:rsidP="00503408">
            <w:pPr>
              <w:cnfStyle w:val="100000000000" w:firstRow="1" w:lastRow="0" w:firstColumn="0" w:lastColumn="0" w:oddVBand="0" w:evenVBand="0" w:oddHBand="0" w:evenHBand="0" w:firstRowFirstColumn="0" w:firstRowLastColumn="0" w:lastRowFirstColumn="0" w:lastRowLastColumn="0"/>
              <w:rPr>
                <w:color w:val="1F4E79" w:themeColor="accent1" w:themeShade="80"/>
              </w:rPr>
            </w:pPr>
            <w:r w:rsidRPr="00F66817">
              <w:t>Recommended</w:t>
            </w:r>
          </w:p>
        </w:tc>
      </w:tr>
      <w:tr w:rsidR="00503408" w:rsidRPr="00F66817" w14:paraId="67C71867" w14:textId="77777777" w:rsidTr="00503408">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3087" w:type="dxa"/>
            <w:vAlign w:val="center"/>
          </w:tcPr>
          <w:p w14:paraId="2C16D103" w14:textId="779CC916" w:rsidR="00503408" w:rsidRPr="00F66817" w:rsidRDefault="00503408" w:rsidP="00503408">
            <w:pPr>
              <w:rPr>
                <w:b w:val="0"/>
                <w:bCs w:val="0"/>
                <w:color w:val="1F4E79" w:themeColor="accent1" w:themeShade="80"/>
              </w:rPr>
            </w:pPr>
            <w:r w:rsidRPr="00F66817">
              <w:t>Processor</w:t>
            </w:r>
          </w:p>
        </w:tc>
        <w:tc>
          <w:tcPr>
            <w:tcW w:w="3088" w:type="dxa"/>
            <w:vAlign w:val="center"/>
          </w:tcPr>
          <w:p w14:paraId="025D26FA" w14:textId="54DB41E8" w:rsidR="00503408" w:rsidRPr="00F66817" w:rsidRDefault="00503408" w:rsidP="00503408">
            <w:pPr>
              <w:cnfStyle w:val="000000100000" w:firstRow="0" w:lastRow="0" w:firstColumn="0" w:lastColumn="0" w:oddVBand="0" w:evenVBand="0" w:oddHBand="1" w:evenHBand="0" w:firstRowFirstColumn="0" w:firstRowLastColumn="0" w:lastRowFirstColumn="0" w:lastRowLastColumn="0"/>
              <w:rPr>
                <w:b/>
                <w:bCs/>
                <w:color w:val="1F4E79" w:themeColor="accent1" w:themeShade="80"/>
              </w:rPr>
            </w:pPr>
            <w:r w:rsidRPr="00F66817">
              <w:t>Intel Core i5 (8th Gen) / AMD Ryzen 5</w:t>
            </w:r>
          </w:p>
        </w:tc>
        <w:tc>
          <w:tcPr>
            <w:tcW w:w="3088" w:type="dxa"/>
            <w:vAlign w:val="center"/>
          </w:tcPr>
          <w:p w14:paraId="4AACF1DA" w14:textId="7A7C574A" w:rsidR="00503408" w:rsidRPr="00F66817" w:rsidRDefault="00503408" w:rsidP="00503408">
            <w:pPr>
              <w:cnfStyle w:val="000000100000" w:firstRow="0" w:lastRow="0" w:firstColumn="0" w:lastColumn="0" w:oddVBand="0" w:evenVBand="0" w:oddHBand="1" w:evenHBand="0" w:firstRowFirstColumn="0" w:firstRowLastColumn="0" w:lastRowFirstColumn="0" w:lastRowLastColumn="0"/>
              <w:rPr>
                <w:b/>
                <w:bCs/>
                <w:color w:val="1F4E79" w:themeColor="accent1" w:themeShade="80"/>
              </w:rPr>
            </w:pPr>
            <w:r w:rsidRPr="00F66817">
              <w:t>Intel Core i7 / AMD Ryzen 7</w:t>
            </w:r>
          </w:p>
        </w:tc>
      </w:tr>
      <w:tr w:rsidR="00503408" w:rsidRPr="00F66817" w14:paraId="37A757A9" w14:textId="77777777" w:rsidTr="00503408">
        <w:trPr>
          <w:trHeight w:val="315"/>
        </w:trPr>
        <w:tc>
          <w:tcPr>
            <w:cnfStyle w:val="001000000000" w:firstRow="0" w:lastRow="0" w:firstColumn="1" w:lastColumn="0" w:oddVBand="0" w:evenVBand="0" w:oddHBand="0" w:evenHBand="0" w:firstRowFirstColumn="0" w:firstRowLastColumn="0" w:lastRowFirstColumn="0" w:lastRowLastColumn="0"/>
            <w:tcW w:w="3087" w:type="dxa"/>
            <w:vAlign w:val="center"/>
          </w:tcPr>
          <w:p w14:paraId="5C0020F3" w14:textId="0F2DB54F" w:rsidR="00503408" w:rsidRPr="00F66817" w:rsidRDefault="00503408" w:rsidP="00503408">
            <w:pPr>
              <w:rPr>
                <w:b w:val="0"/>
                <w:bCs w:val="0"/>
                <w:color w:val="1F4E79" w:themeColor="accent1" w:themeShade="80"/>
              </w:rPr>
            </w:pPr>
            <w:r w:rsidRPr="00F66817">
              <w:t>RAM</w:t>
            </w:r>
          </w:p>
        </w:tc>
        <w:tc>
          <w:tcPr>
            <w:tcW w:w="3088" w:type="dxa"/>
            <w:vAlign w:val="center"/>
          </w:tcPr>
          <w:p w14:paraId="0BFCFBF2" w14:textId="67916240" w:rsidR="00503408" w:rsidRPr="00F66817" w:rsidRDefault="00503408" w:rsidP="00503408">
            <w:pPr>
              <w:cnfStyle w:val="000000000000" w:firstRow="0" w:lastRow="0" w:firstColumn="0" w:lastColumn="0" w:oddVBand="0" w:evenVBand="0" w:oddHBand="0" w:evenHBand="0" w:firstRowFirstColumn="0" w:firstRowLastColumn="0" w:lastRowFirstColumn="0" w:lastRowLastColumn="0"/>
              <w:rPr>
                <w:b/>
                <w:bCs/>
                <w:color w:val="1F4E79" w:themeColor="accent1" w:themeShade="80"/>
              </w:rPr>
            </w:pPr>
            <w:r w:rsidRPr="00F66817">
              <w:t>8 GB</w:t>
            </w:r>
          </w:p>
        </w:tc>
        <w:tc>
          <w:tcPr>
            <w:tcW w:w="3088" w:type="dxa"/>
            <w:vAlign w:val="center"/>
          </w:tcPr>
          <w:p w14:paraId="035A3B73" w14:textId="4F732730" w:rsidR="00503408" w:rsidRPr="00F66817" w:rsidRDefault="00503408" w:rsidP="00503408">
            <w:pPr>
              <w:cnfStyle w:val="000000000000" w:firstRow="0" w:lastRow="0" w:firstColumn="0" w:lastColumn="0" w:oddVBand="0" w:evenVBand="0" w:oddHBand="0" w:evenHBand="0" w:firstRowFirstColumn="0" w:firstRowLastColumn="0" w:lastRowFirstColumn="0" w:lastRowLastColumn="0"/>
              <w:rPr>
                <w:b/>
                <w:bCs/>
                <w:color w:val="1F4E79" w:themeColor="accent1" w:themeShade="80"/>
              </w:rPr>
            </w:pPr>
            <w:r w:rsidRPr="00F66817">
              <w:t>16 GB</w:t>
            </w:r>
          </w:p>
        </w:tc>
      </w:tr>
      <w:tr w:rsidR="00503408" w:rsidRPr="00F66817" w14:paraId="203A604B" w14:textId="77777777" w:rsidTr="00503408">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87" w:type="dxa"/>
            <w:vAlign w:val="center"/>
          </w:tcPr>
          <w:p w14:paraId="29DAC0AB" w14:textId="0FB33289" w:rsidR="00503408" w:rsidRPr="00F66817" w:rsidRDefault="00503408" w:rsidP="00503408">
            <w:pPr>
              <w:rPr>
                <w:b w:val="0"/>
                <w:bCs w:val="0"/>
                <w:color w:val="1F4E79" w:themeColor="accent1" w:themeShade="80"/>
              </w:rPr>
            </w:pPr>
            <w:r w:rsidRPr="00F66817">
              <w:t>Storage</w:t>
            </w:r>
          </w:p>
        </w:tc>
        <w:tc>
          <w:tcPr>
            <w:tcW w:w="3088" w:type="dxa"/>
            <w:vAlign w:val="center"/>
          </w:tcPr>
          <w:p w14:paraId="481E2488" w14:textId="68A659EE" w:rsidR="00503408" w:rsidRPr="00F66817" w:rsidRDefault="00503408" w:rsidP="00503408">
            <w:pPr>
              <w:cnfStyle w:val="000000100000" w:firstRow="0" w:lastRow="0" w:firstColumn="0" w:lastColumn="0" w:oddVBand="0" w:evenVBand="0" w:oddHBand="1" w:evenHBand="0" w:firstRowFirstColumn="0" w:firstRowLastColumn="0" w:lastRowFirstColumn="0" w:lastRowLastColumn="0"/>
              <w:rPr>
                <w:b/>
                <w:bCs/>
                <w:color w:val="1F4E79" w:themeColor="accent1" w:themeShade="80"/>
              </w:rPr>
            </w:pPr>
            <w:r w:rsidRPr="00F66817">
              <w:t>10 GB Free Space</w:t>
            </w:r>
          </w:p>
        </w:tc>
        <w:tc>
          <w:tcPr>
            <w:tcW w:w="3088" w:type="dxa"/>
            <w:vAlign w:val="center"/>
          </w:tcPr>
          <w:p w14:paraId="476C4907" w14:textId="50D4E716" w:rsidR="00503408" w:rsidRPr="00F66817" w:rsidRDefault="00503408" w:rsidP="00503408">
            <w:pPr>
              <w:cnfStyle w:val="000000100000" w:firstRow="0" w:lastRow="0" w:firstColumn="0" w:lastColumn="0" w:oddVBand="0" w:evenVBand="0" w:oddHBand="1" w:evenHBand="0" w:firstRowFirstColumn="0" w:firstRowLastColumn="0" w:lastRowFirstColumn="0" w:lastRowLastColumn="0"/>
              <w:rPr>
                <w:b/>
                <w:bCs/>
                <w:color w:val="1F4E79" w:themeColor="accent1" w:themeShade="80"/>
              </w:rPr>
            </w:pPr>
            <w:r w:rsidRPr="00F66817">
              <w:t>20 GB SSD</w:t>
            </w:r>
          </w:p>
        </w:tc>
      </w:tr>
      <w:tr w:rsidR="00503408" w:rsidRPr="00F66817" w14:paraId="6980C4F6" w14:textId="77777777" w:rsidTr="00503408">
        <w:trPr>
          <w:trHeight w:val="330"/>
        </w:trPr>
        <w:tc>
          <w:tcPr>
            <w:cnfStyle w:val="001000000000" w:firstRow="0" w:lastRow="0" w:firstColumn="1" w:lastColumn="0" w:oddVBand="0" w:evenVBand="0" w:oddHBand="0" w:evenHBand="0" w:firstRowFirstColumn="0" w:firstRowLastColumn="0" w:lastRowFirstColumn="0" w:lastRowLastColumn="0"/>
            <w:tcW w:w="3087" w:type="dxa"/>
            <w:vAlign w:val="center"/>
          </w:tcPr>
          <w:p w14:paraId="7A8CF369" w14:textId="12B218DA" w:rsidR="00503408" w:rsidRPr="00F66817" w:rsidRDefault="00503408" w:rsidP="00503408">
            <w:pPr>
              <w:rPr>
                <w:b w:val="0"/>
                <w:bCs w:val="0"/>
                <w:color w:val="1F4E79" w:themeColor="accent1" w:themeShade="80"/>
              </w:rPr>
            </w:pPr>
            <w:r w:rsidRPr="00F66817">
              <w:t>GPU</w:t>
            </w:r>
          </w:p>
        </w:tc>
        <w:tc>
          <w:tcPr>
            <w:tcW w:w="3088" w:type="dxa"/>
            <w:vAlign w:val="center"/>
          </w:tcPr>
          <w:p w14:paraId="0C62FF01" w14:textId="53BE0ECF" w:rsidR="00503408" w:rsidRPr="00F66817" w:rsidRDefault="00503408" w:rsidP="00503408">
            <w:pPr>
              <w:cnfStyle w:val="000000000000" w:firstRow="0" w:lastRow="0" w:firstColumn="0" w:lastColumn="0" w:oddVBand="0" w:evenVBand="0" w:oddHBand="0" w:evenHBand="0" w:firstRowFirstColumn="0" w:firstRowLastColumn="0" w:lastRowFirstColumn="0" w:lastRowLastColumn="0"/>
              <w:rPr>
                <w:b/>
                <w:bCs/>
                <w:color w:val="1F4E79" w:themeColor="accent1" w:themeShade="80"/>
              </w:rPr>
            </w:pPr>
            <w:r w:rsidRPr="00F66817">
              <w:t xml:space="preserve">Google </w:t>
            </w:r>
            <w:proofErr w:type="spellStart"/>
            <w:r w:rsidRPr="00F66817">
              <w:t>Colab</w:t>
            </w:r>
            <w:proofErr w:type="spellEnd"/>
            <w:r w:rsidR="00803515" w:rsidRPr="00F66817">
              <w:t xml:space="preserve"> and Kaggle</w:t>
            </w:r>
            <w:r w:rsidRPr="00F66817">
              <w:t xml:space="preserve"> NVIDIA T4</w:t>
            </w:r>
          </w:p>
        </w:tc>
        <w:tc>
          <w:tcPr>
            <w:tcW w:w="3088" w:type="dxa"/>
            <w:vAlign w:val="center"/>
          </w:tcPr>
          <w:p w14:paraId="4CDD8694" w14:textId="496A476A" w:rsidR="00503408" w:rsidRPr="00F66817" w:rsidRDefault="00503408" w:rsidP="00503408">
            <w:pPr>
              <w:cnfStyle w:val="000000000000" w:firstRow="0" w:lastRow="0" w:firstColumn="0" w:lastColumn="0" w:oddVBand="0" w:evenVBand="0" w:oddHBand="0" w:evenHBand="0" w:firstRowFirstColumn="0" w:firstRowLastColumn="0" w:lastRowFirstColumn="0" w:lastRowLastColumn="0"/>
              <w:rPr>
                <w:b/>
                <w:bCs/>
                <w:color w:val="1F4E79" w:themeColor="accent1" w:themeShade="80"/>
              </w:rPr>
            </w:pPr>
            <w:r w:rsidRPr="00F66817">
              <w:t>NVIDIA RTX Series</w:t>
            </w:r>
          </w:p>
        </w:tc>
      </w:tr>
      <w:tr w:rsidR="00503408" w:rsidRPr="00F66817" w14:paraId="632665E2" w14:textId="77777777" w:rsidTr="00503408">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3087" w:type="dxa"/>
            <w:vAlign w:val="center"/>
          </w:tcPr>
          <w:p w14:paraId="0C111279" w14:textId="0D427D76" w:rsidR="00503408" w:rsidRPr="00F66817" w:rsidRDefault="00503408" w:rsidP="00503408">
            <w:pPr>
              <w:rPr>
                <w:b w:val="0"/>
                <w:bCs w:val="0"/>
                <w:color w:val="1F4E79" w:themeColor="accent1" w:themeShade="80"/>
              </w:rPr>
            </w:pPr>
            <w:r w:rsidRPr="00F66817">
              <w:lastRenderedPageBreak/>
              <w:t>Internet</w:t>
            </w:r>
          </w:p>
        </w:tc>
        <w:tc>
          <w:tcPr>
            <w:tcW w:w="3088" w:type="dxa"/>
            <w:vAlign w:val="center"/>
          </w:tcPr>
          <w:p w14:paraId="05FE5E2A" w14:textId="4AD3C413" w:rsidR="00503408" w:rsidRPr="00F66817" w:rsidRDefault="00503408" w:rsidP="00503408">
            <w:pPr>
              <w:cnfStyle w:val="000000100000" w:firstRow="0" w:lastRow="0" w:firstColumn="0" w:lastColumn="0" w:oddVBand="0" w:evenVBand="0" w:oddHBand="1" w:evenHBand="0" w:firstRowFirstColumn="0" w:firstRowLastColumn="0" w:lastRowFirstColumn="0" w:lastRowLastColumn="0"/>
              <w:rPr>
                <w:b/>
                <w:bCs/>
                <w:color w:val="1F4E79" w:themeColor="accent1" w:themeShade="80"/>
              </w:rPr>
            </w:pPr>
            <w:r w:rsidRPr="00F66817">
              <w:t>Stable Broadband Connection</w:t>
            </w:r>
          </w:p>
        </w:tc>
        <w:tc>
          <w:tcPr>
            <w:tcW w:w="3088" w:type="dxa"/>
            <w:vAlign w:val="center"/>
          </w:tcPr>
          <w:p w14:paraId="0A6F1933" w14:textId="3915ED30" w:rsidR="00503408" w:rsidRPr="00F66817" w:rsidRDefault="00503408" w:rsidP="00503408">
            <w:pPr>
              <w:cnfStyle w:val="000000100000" w:firstRow="0" w:lastRow="0" w:firstColumn="0" w:lastColumn="0" w:oddVBand="0" w:evenVBand="0" w:oddHBand="1" w:evenHBand="0" w:firstRowFirstColumn="0" w:firstRowLastColumn="0" w:lastRowFirstColumn="0" w:lastRowLastColumn="0"/>
              <w:rPr>
                <w:b/>
                <w:bCs/>
                <w:color w:val="1F4E79" w:themeColor="accent1" w:themeShade="80"/>
              </w:rPr>
            </w:pPr>
            <w:r w:rsidRPr="00F66817">
              <w:t>High-Speed Internet</w:t>
            </w:r>
          </w:p>
        </w:tc>
      </w:tr>
    </w:tbl>
    <w:p w14:paraId="24ECB1B5" w14:textId="242BD96E" w:rsidR="00C62192" w:rsidRPr="00F66817" w:rsidRDefault="00503408">
      <w:pPr>
        <w:pStyle w:val="ListParagraph"/>
        <w:numPr>
          <w:ilvl w:val="2"/>
          <w:numId w:val="26"/>
        </w:numPr>
        <w:rPr>
          <w:b/>
          <w:bCs/>
          <w:color w:val="1F4E79" w:themeColor="accent1" w:themeShade="80"/>
        </w:rPr>
      </w:pPr>
      <w:r w:rsidRPr="00FC2950">
        <w:rPr>
          <w:b/>
          <w:bCs/>
          <w:color w:val="2E74B5" w:themeColor="accent1" w:themeShade="BF"/>
        </w:rPr>
        <w:t>Software Requirements</w:t>
      </w:r>
    </w:p>
    <w:p w14:paraId="5D1A46A5" w14:textId="77777777" w:rsidR="00503408" w:rsidRPr="00F66817" w:rsidRDefault="00503408" w:rsidP="00503408">
      <w:pPr>
        <w:pStyle w:val="ListParagraph"/>
        <w:ind w:left="-131"/>
        <w:rPr>
          <w:b/>
          <w:bCs/>
          <w:color w:val="1F4E79" w:themeColor="accent1" w:themeShade="80"/>
        </w:rPr>
      </w:pPr>
    </w:p>
    <w:tbl>
      <w:tblPr>
        <w:tblStyle w:val="PlainTable1"/>
        <w:tblW w:w="9152" w:type="dxa"/>
        <w:tblLook w:val="04A0" w:firstRow="1" w:lastRow="0" w:firstColumn="1" w:lastColumn="0" w:noHBand="0" w:noVBand="1"/>
      </w:tblPr>
      <w:tblGrid>
        <w:gridCol w:w="3050"/>
        <w:gridCol w:w="3051"/>
        <w:gridCol w:w="3051"/>
      </w:tblGrid>
      <w:tr w:rsidR="00503408" w:rsidRPr="00F66817" w14:paraId="7CCC85CF" w14:textId="77777777" w:rsidTr="00C227BE">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3050" w:type="dxa"/>
            <w:vAlign w:val="center"/>
          </w:tcPr>
          <w:p w14:paraId="7977F166" w14:textId="100B3D1C" w:rsidR="00503408" w:rsidRPr="00F66817" w:rsidRDefault="00503408" w:rsidP="00503408">
            <w:pPr>
              <w:rPr>
                <w:color w:val="1F4E79" w:themeColor="accent1" w:themeShade="80"/>
              </w:rPr>
            </w:pPr>
            <w:r w:rsidRPr="00F66817">
              <w:t>Software</w:t>
            </w:r>
          </w:p>
        </w:tc>
        <w:tc>
          <w:tcPr>
            <w:tcW w:w="3051" w:type="dxa"/>
            <w:vAlign w:val="center"/>
          </w:tcPr>
          <w:p w14:paraId="0974D2AA" w14:textId="1A3421C2" w:rsidR="00503408" w:rsidRPr="00F66817" w:rsidRDefault="00503408" w:rsidP="00503408">
            <w:pPr>
              <w:cnfStyle w:val="100000000000" w:firstRow="1" w:lastRow="0" w:firstColumn="0" w:lastColumn="0" w:oddVBand="0" w:evenVBand="0" w:oddHBand="0" w:evenHBand="0" w:firstRowFirstColumn="0" w:firstRowLastColumn="0" w:lastRowFirstColumn="0" w:lastRowLastColumn="0"/>
              <w:rPr>
                <w:color w:val="1F4E79" w:themeColor="accent1" w:themeShade="80"/>
              </w:rPr>
            </w:pPr>
            <w:r w:rsidRPr="00F66817">
              <w:t>Version</w:t>
            </w:r>
          </w:p>
        </w:tc>
        <w:tc>
          <w:tcPr>
            <w:tcW w:w="3051" w:type="dxa"/>
            <w:vAlign w:val="center"/>
          </w:tcPr>
          <w:p w14:paraId="61C279EE" w14:textId="5CFFC6FF" w:rsidR="00503408" w:rsidRPr="00F66817" w:rsidRDefault="00503408" w:rsidP="00503408">
            <w:pPr>
              <w:cnfStyle w:val="100000000000" w:firstRow="1" w:lastRow="0" w:firstColumn="0" w:lastColumn="0" w:oddVBand="0" w:evenVBand="0" w:oddHBand="0" w:evenHBand="0" w:firstRowFirstColumn="0" w:firstRowLastColumn="0" w:lastRowFirstColumn="0" w:lastRowLastColumn="0"/>
              <w:rPr>
                <w:color w:val="1F4E79" w:themeColor="accent1" w:themeShade="80"/>
              </w:rPr>
            </w:pPr>
            <w:r w:rsidRPr="00F66817">
              <w:t>Purpose</w:t>
            </w:r>
          </w:p>
        </w:tc>
      </w:tr>
      <w:tr w:rsidR="00503408" w:rsidRPr="00F66817" w14:paraId="11643A14" w14:textId="77777777" w:rsidTr="00C227BE">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3050" w:type="dxa"/>
            <w:vAlign w:val="center"/>
          </w:tcPr>
          <w:p w14:paraId="4D365B0C" w14:textId="5B821554" w:rsidR="00503408" w:rsidRPr="00F66817" w:rsidRDefault="00503408" w:rsidP="00503408">
            <w:pPr>
              <w:rPr>
                <w:b w:val="0"/>
                <w:bCs w:val="0"/>
                <w:color w:val="1F4E79" w:themeColor="accent1" w:themeShade="80"/>
              </w:rPr>
            </w:pPr>
            <w:r w:rsidRPr="00F66817">
              <w:t>Operating System</w:t>
            </w:r>
          </w:p>
        </w:tc>
        <w:tc>
          <w:tcPr>
            <w:tcW w:w="3051" w:type="dxa"/>
            <w:vAlign w:val="center"/>
          </w:tcPr>
          <w:p w14:paraId="394FB726" w14:textId="2879188D" w:rsidR="00503408" w:rsidRPr="00F66817" w:rsidRDefault="00503408" w:rsidP="00503408">
            <w:pPr>
              <w:cnfStyle w:val="000000100000" w:firstRow="0" w:lastRow="0" w:firstColumn="0" w:lastColumn="0" w:oddVBand="0" w:evenVBand="0" w:oddHBand="1" w:evenHBand="0" w:firstRowFirstColumn="0" w:firstRowLastColumn="0" w:lastRowFirstColumn="0" w:lastRowLastColumn="0"/>
              <w:rPr>
                <w:b/>
                <w:bCs/>
                <w:color w:val="1F4E79" w:themeColor="accent1" w:themeShade="80"/>
              </w:rPr>
            </w:pPr>
            <w:r w:rsidRPr="00F66817">
              <w:t>Windows 10/11</w:t>
            </w:r>
          </w:p>
        </w:tc>
        <w:tc>
          <w:tcPr>
            <w:tcW w:w="3051" w:type="dxa"/>
            <w:vAlign w:val="center"/>
          </w:tcPr>
          <w:p w14:paraId="4231F3D6" w14:textId="48AF9551" w:rsidR="00503408" w:rsidRPr="00F66817" w:rsidRDefault="00503408" w:rsidP="00503408">
            <w:pPr>
              <w:cnfStyle w:val="000000100000" w:firstRow="0" w:lastRow="0" w:firstColumn="0" w:lastColumn="0" w:oddVBand="0" w:evenVBand="0" w:oddHBand="1" w:evenHBand="0" w:firstRowFirstColumn="0" w:firstRowLastColumn="0" w:lastRowFirstColumn="0" w:lastRowLastColumn="0"/>
              <w:rPr>
                <w:b/>
                <w:bCs/>
                <w:color w:val="1F4E79" w:themeColor="accent1" w:themeShade="80"/>
              </w:rPr>
            </w:pPr>
            <w:r w:rsidRPr="00F66817">
              <w:t>Development Environment</w:t>
            </w:r>
          </w:p>
        </w:tc>
      </w:tr>
      <w:tr w:rsidR="00503408" w:rsidRPr="00F66817" w14:paraId="4F6FAE3E" w14:textId="77777777" w:rsidTr="00C227BE">
        <w:trPr>
          <w:trHeight w:val="387"/>
        </w:trPr>
        <w:tc>
          <w:tcPr>
            <w:cnfStyle w:val="001000000000" w:firstRow="0" w:lastRow="0" w:firstColumn="1" w:lastColumn="0" w:oddVBand="0" w:evenVBand="0" w:oddHBand="0" w:evenHBand="0" w:firstRowFirstColumn="0" w:firstRowLastColumn="0" w:lastRowFirstColumn="0" w:lastRowLastColumn="0"/>
            <w:tcW w:w="3050" w:type="dxa"/>
            <w:vAlign w:val="center"/>
          </w:tcPr>
          <w:p w14:paraId="4D14C2DE" w14:textId="130011D4" w:rsidR="00503408" w:rsidRPr="00F66817" w:rsidRDefault="00503408" w:rsidP="00503408">
            <w:pPr>
              <w:rPr>
                <w:b w:val="0"/>
                <w:bCs w:val="0"/>
                <w:color w:val="1F4E79" w:themeColor="accent1" w:themeShade="80"/>
              </w:rPr>
            </w:pPr>
            <w:r w:rsidRPr="00F66817">
              <w:t>Python</w:t>
            </w:r>
          </w:p>
        </w:tc>
        <w:tc>
          <w:tcPr>
            <w:tcW w:w="3051" w:type="dxa"/>
            <w:vAlign w:val="center"/>
          </w:tcPr>
          <w:p w14:paraId="3084A1EE" w14:textId="04B8BDD9" w:rsidR="00503408" w:rsidRPr="00F66817" w:rsidRDefault="00503408" w:rsidP="00503408">
            <w:pPr>
              <w:cnfStyle w:val="000000000000" w:firstRow="0" w:lastRow="0" w:firstColumn="0" w:lastColumn="0" w:oddVBand="0" w:evenVBand="0" w:oddHBand="0" w:evenHBand="0" w:firstRowFirstColumn="0" w:firstRowLastColumn="0" w:lastRowFirstColumn="0" w:lastRowLastColumn="0"/>
              <w:rPr>
                <w:b/>
                <w:bCs/>
                <w:color w:val="1F4E79" w:themeColor="accent1" w:themeShade="80"/>
              </w:rPr>
            </w:pPr>
            <w:r w:rsidRPr="00F66817">
              <w:t>3.10+</w:t>
            </w:r>
          </w:p>
        </w:tc>
        <w:tc>
          <w:tcPr>
            <w:tcW w:w="3051" w:type="dxa"/>
            <w:vAlign w:val="center"/>
          </w:tcPr>
          <w:p w14:paraId="6B44F4C9" w14:textId="3E57DA6A" w:rsidR="00503408" w:rsidRPr="00F66817" w:rsidRDefault="00503408" w:rsidP="00503408">
            <w:pPr>
              <w:cnfStyle w:val="000000000000" w:firstRow="0" w:lastRow="0" w:firstColumn="0" w:lastColumn="0" w:oddVBand="0" w:evenVBand="0" w:oddHBand="0" w:evenHBand="0" w:firstRowFirstColumn="0" w:firstRowLastColumn="0" w:lastRowFirstColumn="0" w:lastRowLastColumn="0"/>
              <w:rPr>
                <w:b/>
                <w:bCs/>
                <w:color w:val="1F4E79" w:themeColor="accent1" w:themeShade="80"/>
              </w:rPr>
            </w:pPr>
            <w:r w:rsidRPr="00F66817">
              <w:t>Programming Language</w:t>
            </w:r>
          </w:p>
        </w:tc>
      </w:tr>
      <w:tr w:rsidR="00503408" w:rsidRPr="00F66817" w14:paraId="111F601F" w14:textId="77777777" w:rsidTr="00C227BE">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3050" w:type="dxa"/>
            <w:vAlign w:val="center"/>
          </w:tcPr>
          <w:p w14:paraId="0A7C57AB" w14:textId="4B62F145" w:rsidR="00503408" w:rsidRPr="00F66817" w:rsidRDefault="00503408" w:rsidP="00503408">
            <w:pPr>
              <w:rPr>
                <w:b w:val="0"/>
                <w:bCs w:val="0"/>
                <w:color w:val="1F4E79" w:themeColor="accent1" w:themeShade="80"/>
              </w:rPr>
            </w:pPr>
            <w:r w:rsidRPr="00F66817">
              <w:t xml:space="preserve">Google </w:t>
            </w:r>
            <w:proofErr w:type="spellStart"/>
            <w:r w:rsidRPr="00F66817">
              <w:t>Colab</w:t>
            </w:r>
            <w:proofErr w:type="spellEnd"/>
          </w:p>
        </w:tc>
        <w:tc>
          <w:tcPr>
            <w:tcW w:w="3051" w:type="dxa"/>
            <w:vAlign w:val="center"/>
          </w:tcPr>
          <w:p w14:paraId="5F3BF81C" w14:textId="2DCEB8F6" w:rsidR="00503408" w:rsidRPr="00F66817" w:rsidRDefault="00503408" w:rsidP="00503408">
            <w:pPr>
              <w:cnfStyle w:val="000000100000" w:firstRow="0" w:lastRow="0" w:firstColumn="0" w:lastColumn="0" w:oddVBand="0" w:evenVBand="0" w:oddHBand="1" w:evenHBand="0" w:firstRowFirstColumn="0" w:firstRowLastColumn="0" w:lastRowFirstColumn="0" w:lastRowLastColumn="0"/>
              <w:rPr>
                <w:b/>
                <w:bCs/>
                <w:color w:val="1F4E79" w:themeColor="accent1" w:themeShade="80"/>
              </w:rPr>
            </w:pPr>
            <w:r w:rsidRPr="00F66817">
              <w:t>Latest</w:t>
            </w:r>
          </w:p>
        </w:tc>
        <w:tc>
          <w:tcPr>
            <w:tcW w:w="3051" w:type="dxa"/>
            <w:vAlign w:val="center"/>
          </w:tcPr>
          <w:p w14:paraId="1AAA44D5" w14:textId="6E9A877C" w:rsidR="00503408" w:rsidRPr="00F66817" w:rsidRDefault="00503408" w:rsidP="00503408">
            <w:pPr>
              <w:cnfStyle w:val="000000100000" w:firstRow="0" w:lastRow="0" w:firstColumn="0" w:lastColumn="0" w:oddVBand="0" w:evenVBand="0" w:oddHBand="1" w:evenHBand="0" w:firstRowFirstColumn="0" w:firstRowLastColumn="0" w:lastRowFirstColumn="0" w:lastRowLastColumn="0"/>
              <w:rPr>
                <w:b/>
                <w:bCs/>
                <w:color w:val="1F4E79" w:themeColor="accent1" w:themeShade="80"/>
              </w:rPr>
            </w:pPr>
            <w:r w:rsidRPr="00F66817">
              <w:t>Cloud IDE</w:t>
            </w:r>
          </w:p>
        </w:tc>
      </w:tr>
      <w:tr w:rsidR="00803515" w:rsidRPr="00F66817" w14:paraId="383C7D25" w14:textId="77777777" w:rsidTr="00C227BE">
        <w:trPr>
          <w:trHeight w:val="404"/>
        </w:trPr>
        <w:tc>
          <w:tcPr>
            <w:cnfStyle w:val="001000000000" w:firstRow="0" w:lastRow="0" w:firstColumn="1" w:lastColumn="0" w:oddVBand="0" w:evenVBand="0" w:oddHBand="0" w:evenHBand="0" w:firstRowFirstColumn="0" w:firstRowLastColumn="0" w:lastRowFirstColumn="0" w:lastRowLastColumn="0"/>
            <w:tcW w:w="3050" w:type="dxa"/>
            <w:vAlign w:val="center"/>
          </w:tcPr>
          <w:p w14:paraId="3A7DC18A" w14:textId="7D920D72" w:rsidR="00803515" w:rsidRPr="00F66817" w:rsidRDefault="00803515" w:rsidP="00503408">
            <w:r w:rsidRPr="00F66817">
              <w:t>Kaggle</w:t>
            </w:r>
          </w:p>
        </w:tc>
        <w:tc>
          <w:tcPr>
            <w:tcW w:w="3051" w:type="dxa"/>
            <w:vAlign w:val="center"/>
          </w:tcPr>
          <w:p w14:paraId="0576A93F" w14:textId="305A712B" w:rsidR="00803515" w:rsidRPr="00F66817" w:rsidRDefault="00803515" w:rsidP="00503408">
            <w:pPr>
              <w:cnfStyle w:val="000000000000" w:firstRow="0" w:lastRow="0" w:firstColumn="0" w:lastColumn="0" w:oddVBand="0" w:evenVBand="0" w:oddHBand="0" w:evenHBand="0" w:firstRowFirstColumn="0" w:firstRowLastColumn="0" w:lastRowFirstColumn="0" w:lastRowLastColumn="0"/>
            </w:pPr>
            <w:r w:rsidRPr="00F66817">
              <w:t>Latest</w:t>
            </w:r>
          </w:p>
        </w:tc>
        <w:tc>
          <w:tcPr>
            <w:tcW w:w="3051" w:type="dxa"/>
            <w:vAlign w:val="center"/>
          </w:tcPr>
          <w:p w14:paraId="34478EC2" w14:textId="0092CFBF" w:rsidR="00803515" w:rsidRPr="00F66817" w:rsidRDefault="00803515" w:rsidP="00503408">
            <w:pPr>
              <w:cnfStyle w:val="000000000000" w:firstRow="0" w:lastRow="0" w:firstColumn="0" w:lastColumn="0" w:oddVBand="0" w:evenVBand="0" w:oddHBand="0" w:evenHBand="0" w:firstRowFirstColumn="0" w:firstRowLastColumn="0" w:lastRowFirstColumn="0" w:lastRowLastColumn="0"/>
            </w:pPr>
            <w:r w:rsidRPr="00F66817">
              <w:t>Cloud IDE</w:t>
            </w:r>
          </w:p>
        </w:tc>
      </w:tr>
      <w:tr w:rsidR="00503408" w:rsidRPr="00F66817" w14:paraId="1B57B88C" w14:textId="77777777" w:rsidTr="00C227BE">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3050" w:type="dxa"/>
            <w:vAlign w:val="center"/>
          </w:tcPr>
          <w:p w14:paraId="7BB73656" w14:textId="394CA33F" w:rsidR="00503408" w:rsidRPr="00F66817" w:rsidRDefault="00503408" w:rsidP="00503408">
            <w:pPr>
              <w:rPr>
                <w:b w:val="0"/>
                <w:bCs w:val="0"/>
                <w:color w:val="1F4E79" w:themeColor="accent1" w:themeShade="80"/>
              </w:rPr>
            </w:pPr>
            <w:r w:rsidRPr="00F66817">
              <w:t>Google Drive</w:t>
            </w:r>
          </w:p>
        </w:tc>
        <w:tc>
          <w:tcPr>
            <w:tcW w:w="3051" w:type="dxa"/>
            <w:vAlign w:val="center"/>
          </w:tcPr>
          <w:p w14:paraId="3EAC8079" w14:textId="4C1F83D3" w:rsidR="00503408" w:rsidRPr="00F66817" w:rsidRDefault="00503408" w:rsidP="00503408">
            <w:pPr>
              <w:cnfStyle w:val="000000100000" w:firstRow="0" w:lastRow="0" w:firstColumn="0" w:lastColumn="0" w:oddVBand="0" w:evenVBand="0" w:oddHBand="1" w:evenHBand="0" w:firstRowFirstColumn="0" w:firstRowLastColumn="0" w:lastRowFirstColumn="0" w:lastRowLastColumn="0"/>
              <w:rPr>
                <w:b/>
                <w:bCs/>
                <w:color w:val="1F4E79" w:themeColor="accent1" w:themeShade="80"/>
              </w:rPr>
            </w:pPr>
            <w:r w:rsidRPr="00F66817">
              <w:t>Latest</w:t>
            </w:r>
          </w:p>
        </w:tc>
        <w:tc>
          <w:tcPr>
            <w:tcW w:w="3051" w:type="dxa"/>
            <w:vAlign w:val="center"/>
          </w:tcPr>
          <w:p w14:paraId="7AC965EA" w14:textId="70110A9E" w:rsidR="00503408" w:rsidRPr="00F66817" w:rsidRDefault="00503408" w:rsidP="00503408">
            <w:pPr>
              <w:cnfStyle w:val="000000100000" w:firstRow="0" w:lastRow="0" w:firstColumn="0" w:lastColumn="0" w:oddVBand="0" w:evenVBand="0" w:oddHBand="1" w:evenHBand="0" w:firstRowFirstColumn="0" w:firstRowLastColumn="0" w:lastRowFirstColumn="0" w:lastRowLastColumn="0"/>
              <w:rPr>
                <w:b/>
                <w:bCs/>
                <w:color w:val="1F4E79" w:themeColor="accent1" w:themeShade="80"/>
              </w:rPr>
            </w:pPr>
            <w:r w:rsidRPr="00F66817">
              <w:t>Dataset Storage</w:t>
            </w:r>
          </w:p>
        </w:tc>
      </w:tr>
      <w:tr w:rsidR="00503408" w:rsidRPr="00F66817" w14:paraId="6369B0A9" w14:textId="77777777" w:rsidTr="00C227BE">
        <w:trPr>
          <w:trHeight w:val="404"/>
        </w:trPr>
        <w:tc>
          <w:tcPr>
            <w:cnfStyle w:val="001000000000" w:firstRow="0" w:lastRow="0" w:firstColumn="1" w:lastColumn="0" w:oddVBand="0" w:evenVBand="0" w:oddHBand="0" w:evenHBand="0" w:firstRowFirstColumn="0" w:firstRowLastColumn="0" w:lastRowFirstColumn="0" w:lastRowLastColumn="0"/>
            <w:tcW w:w="3050" w:type="dxa"/>
            <w:vAlign w:val="center"/>
          </w:tcPr>
          <w:p w14:paraId="0F4F9420" w14:textId="58D14EDA" w:rsidR="00503408" w:rsidRPr="00F66817" w:rsidRDefault="00503408" w:rsidP="00503408">
            <w:pPr>
              <w:rPr>
                <w:b w:val="0"/>
                <w:bCs w:val="0"/>
                <w:color w:val="1F4E79" w:themeColor="accent1" w:themeShade="80"/>
              </w:rPr>
            </w:pPr>
            <w:r w:rsidRPr="00F66817">
              <w:t>GitHub</w:t>
            </w:r>
          </w:p>
        </w:tc>
        <w:tc>
          <w:tcPr>
            <w:tcW w:w="3051" w:type="dxa"/>
            <w:vAlign w:val="center"/>
          </w:tcPr>
          <w:p w14:paraId="7AF24B1D" w14:textId="70CAD9FC" w:rsidR="00503408" w:rsidRPr="00F66817" w:rsidRDefault="00503408" w:rsidP="00503408">
            <w:pPr>
              <w:cnfStyle w:val="000000000000" w:firstRow="0" w:lastRow="0" w:firstColumn="0" w:lastColumn="0" w:oddVBand="0" w:evenVBand="0" w:oddHBand="0" w:evenHBand="0" w:firstRowFirstColumn="0" w:firstRowLastColumn="0" w:lastRowFirstColumn="0" w:lastRowLastColumn="0"/>
              <w:rPr>
                <w:b/>
                <w:bCs/>
                <w:color w:val="1F4E79" w:themeColor="accent1" w:themeShade="80"/>
              </w:rPr>
            </w:pPr>
            <w:r w:rsidRPr="00F66817">
              <w:t>Latest</w:t>
            </w:r>
          </w:p>
        </w:tc>
        <w:tc>
          <w:tcPr>
            <w:tcW w:w="3051" w:type="dxa"/>
            <w:vAlign w:val="center"/>
          </w:tcPr>
          <w:p w14:paraId="3C38A048" w14:textId="31197BC1" w:rsidR="00503408" w:rsidRPr="00F66817" w:rsidRDefault="00503408" w:rsidP="00503408">
            <w:pPr>
              <w:cnfStyle w:val="000000000000" w:firstRow="0" w:lastRow="0" w:firstColumn="0" w:lastColumn="0" w:oddVBand="0" w:evenVBand="0" w:oddHBand="0" w:evenHBand="0" w:firstRowFirstColumn="0" w:firstRowLastColumn="0" w:lastRowFirstColumn="0" w:lastRowLastColumn="0"/>
              <w:rPr>
                <w:b/>
                <w:bCs/>
                <w:color w:val="1F4E79" w:themeColor="accent1" w:themeShade="80"/>
              </w:rPr>
            </w:pPr>
            <w:r w:rsidRPr="00F66817">
              <w:t>Version Control</w:t>
            </w:r>
          </w:p>
        </w:tc>
      </w:tr>
    </w:tbl>
    <w:p w14:paraId="2467260F" w14:textId="77777777" w:rsidR="00503408" w:rsidRPr="00FC2950" w:rsidRDefault="00503408" w:rsidP="00503408">
      <w:pPr>
        <w:ind w:left="-851"/>
        <w:rPr>
          <w:b/>
          <w:bCs/>
          <w:color w:val="2E74B5" w:themeColor="accent1" w:themeShade="BF"/>
        </w:rPr>
      </w:pPr>
    </w:p>
    <w:p w14:paraId="479CF131" w14:textId="403F1AB7" w:rsidR="00083D6B" w:rsidRPr="00FC2950" w:rsidRDefault="00503408">
      <w:pPr>
        <w:pStyle w:val="ListParagraph"/>
        <w:numPr>
          <w:ilvl w:val="2"/>
          <w:numId w:val="26"/>
        </w:numPr>
        <w:rPr>
          <w:b/>
          <w:bCs/>
          <w:color w:val="2E74B5" w:themeColor="accent1" w:themeShade="BF"/>
        </w:rPr>
      </w:pPr>
      <w:r w:rsidRPr="00FC2950">
        <w:rPr>
          <w:b/>
          <w:bCs/>
          <w:color w:val="2E74B5" w:themeColor="accent1" w:themeShade="BF"/>
        </w:rPr>
        <w:t>Python Libraries</w:t>
      </w:r>
    </w:p>
    <w:p w14:paraId="0FF302FE" w14:textId="77777777" w:rsidR="00503408" w:rsidRPr="00F66817" w:rsidRDefault="00503408" w:rsidP="00503408">
      <w:pPr>
        <w:pStyle w:val="ListParagraph"/>
        <w:ind w:left="-131"/>
      </w:pPr>
    </w:p>
    <w:tbl>
      <w:tblPr>
        <w:tblStyle w:val="PlainTable1"/>
        <w:tblW w:w="9118" w:type="dxa"/>
        <w:tblLook w:val="04A0" w:firstRow="1" w:lastRow="0" w:firstColumn="1" w:lastColumn="0" w:noHBand="0" w:noVBand="1"/>
      </w:tblPr>
      <w:tblGrid>
        <w:gridCol w:w="4559"/>
        <w:gridCol w:w="4559"/>
      </w:tblGrid>
      <w:tr w:rsidR="00503408" w:rsidRPr="00F66817" w14:paraId="74479EA2" w14:textId="77777777" w:rsidTr="00C227BE">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4559" w:type="dxa"/>
            <w:vAlign w:val="center"/>
          </w:tcPr>
          <w:p w14:paraId="14905BDF" w14:textId="470AB688" w:rsidR="00503408" w:rsidRPr="00F66817" w:rsidRDefault="00503408" w:rsidP="00503408">
            <w:r w:rsidRPr="00F66817">
              <w:t>Library</w:t>
            </w:r>
          </w:p>
        </w:tc>
        <w:tc>
          <w:tcPr>
            <w:tcW w:w="4559" w:type="dxa"/>
            <w:vAlign w:val="center"/>
          </w:tcPr>
          <w:p w14:paraId="01214458" w14:textId="61A5958B" w:rsidR="00503408" w:rsidRPr="00F66817" w:rsidRDefault="00503408" w:rsidP="00503408">
            <w:pPr>
              <w:cnfStyle w:val="100000000000" w:firstRow="1" w:lastRow="0" w:firstColumn="0" w:lastColumn="0" w:oddVBand="0" w:evenVBand="0" w:oddHBand="0" w:evenHBand="0" w:firstRowFirstColumn="0" w:firstRowLastColumn="0" w:lastRowFirstColumn="0" w:lastRowLastColumn="0"/>
            </w:pPr>
            <w:r w:rsidRPr="00F66817">
              <w:t>Purpose</w:t>
            </w:r>
          </w:p>
        </w:tc>
      </w:tr>
      <w:tr w:rsidR="00503408" w:rsidRPr="00F66817" w14:paraId="73330073" w14:textId="77777777" w:rsidTr="00C227BE">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4559" w:type="dxa"/>
            <w:vAlign w:val="center"/>
          </w:tcPr>
          <w:p w14:paraId="7A9DB5AB" w14:textId="0F68A2A0" w:rsidR="00503408" w:rsidRPr="00F66817" w:rsidRDefault="00503408" w:rsidP="00503408">
            <w:r w:rsidRPr="00F66817">
              <w:t>Pandas</w:t>
            </w:r>
          </w:p>
        </w:tc>
        <w:tc>
          <w:tcPr>
            <w:tcW w:w="4559" w:type="dxa"/>
            <w:vAlign w:val="center"/>
          </w:tcPr>
          <w:p w14:paraId="0F4F606D" w14:textId="2183DDFF" w:rsidR="00503408" w:rsidRPr="00F66817" w:rsidRDefault="00503408" w:rsidP="00503408">
            <w:pPr>
              <w:cnfStyle w:val="000000100000" w:firstRow="0" w:lastRow="0" w:firstColumn="0" w:lastColumn="0" w:oddVBand="0" w:evenVBand="0" w:oddHBand="1" w:evenHBand="0" w:firstRowFirstColumn="0" w:firstRowLastColumn="0" w:lastRowFirstColumn="0" w:lastRowLastColumn="0"/>
            </w:pPr>
            <w:r w:rsidRPr="00F66817">
              <w:t>Data Loading &amp; Cleaning</w:t>
            </w:r>
          </w:p>
        </w:tc>
      </w:tr>
      <w:tr w:rsidR="00503408" w:rsidRPr="00F66817" w14:paraId="5FF31FF9" w14:textId="77777777" w:rsidTr="00C227BE">
        <w:trPr>
          <w:trHeight w:val="399"/>
        </w:trPr>
        <w:tc>
          <w:tcPr>
            <w:cnfStyle w:val="001000000000" w:firstRow="0" w:lastRow="0" w:firstColumn="1" w:lastColumn="0" w:oddVBand="0" w:evenVBand="0" w:oddHBand="0" w:evenHBand="0" w:firstRowFirstColumn="0" w:firstRowLastColumn="0" w:lastRowFirstColumn="0" w:lastRowLastColumn="0"/>
            <w:tcW w:w="4559" w:type="dxa"/>
            <w:vAlign w:val="center"/>
          </w:tcPr>
          <w:p w14:paraId="06A5273A" w14:textId="1BFA4ECF" w:rsidR="00503408" w:rsidRPr="00F66817" w:rsidRDefault="00503408" w:rsidP="00503408">
            <w:r w:rsidRPr="00F66817">
              <w:t>NumPy</w:t>
            </w:r>
          </w:p>
        </w:tc>
        <w:tc>
          <w:tcPr>
            <w:tcW w:w="4559" w:type="dxa"/>
            <w:vAlign w:val="center"/>
          </w:tcPr>
          <w:p w14:paraId="08DEA1D5" w14:textId="6ED7391A" w:rsidR="00503408" w:rsidRPr="00F66817" w:rsidRDefault="00503408" w:rsidP="00503408">
            <w:pPr>
              <w:cnfStyle w:val="000000000000" w:firstRow="0" w:lastRow="0" w:firstColumn="0" w:lastColumn="0" w:oddVBand="0" w:evenVBand="0" w:oddHBand="0" w:evenHBand="0" w:firstRowFirstColumn="0" w:firstRowLastColumn="0" w:lastRowFirstColumn="0" w:lastRowLastColumn="0"/>
            </w:pPr>
            <w:r w:rsidRPr="00F66817">
              <w:t>Numerical Computation</w:t>
            </w:r>
          </w:p>
        </w:tc>
      </w:tr>
      <w:tr w:rsidR="00503408" w:rsidRPr="00F66817" w14:paraId="12961A08" w14:textId="77777777" w:rsidTr="00C227BE">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4559" w:type="dxa"/>
            <w:vAlign w:val="center"/>
          </w:tcPr>
          <w:p w14:paraId="0D1E8B1F" w14:textId="60D9D7C8" w:rsidR="00503408" w:rsidRPr="00F66817" w:rsidRDefault="00503408" w:rsidP="00503408">
            <w:r w:rsidRPr="00F66817">
              <w:t>Scikit-learn</w:t>
            </w:r>
          </w:p>
        </w:tc>
        <w:tc>
          <w:tcPr>
            <w:tcW w:w="4559" w:type="dxa"/>
            <w:vAlign w:val="center"/>
          </w:tcPr>
          <w:p w14:paraId="67CBDACF" w14:textId="1D6B09A1" w:rsidR="00503408" w:rsidRPr="00F66817" w:rsidRDefault="00503408" w:rsidP="00503408">
            <w:pPr>
              <w:cnfStyle w:val="000000100000" w:firstRow="0" w:lastRow="0" w:firstColumn="0" w:lastColumn="0" w:oddVBand="0" w:evenVBand="0" w:oddHBand="1" w:evenHBand="0" w:firstRowFirstColumn="0" w:firstRowLastColumn="0" w:lastRowFirstColumn="0" w:lastRowLastColumn="0"/>
            </w:pPr>
            <w:r w:rsidRPr="00F66817">
              <w:t>Dataset Splitting &amp; Evaluation</w:t>
            </w:r>
          </w:p>
        </w:tc>
      </w:tr>
      <w:tr w:rsidR="00503408" w:rsidRPr="00F66817" w14:paraId="7F6EF920" w14:textId="77777777" w:rsidTr="00C227BE">
        <w:trPr>
          <w:trHeight w:val="417"/>
        </w:trPr>
        <w:tc>
          <w:tcPr>
            <w:cnfStyle w:val="001000000000" w:firstRow="0" w:lastRow="0" w:firstColumn="1" w:lastColumn="0" w:oddVBand="0" w:evenVBand="0" w:oddHBand="0" w:evenHBand="0" w:firstRowFirstColumn="0" w:firstRowLastColumn="0" w:lastRowFirstColumn="0" w:lastRowLastColumn="0"/>
            <w:tcW w:w="4559" w:type="dxa"/>
            <w:vAlign w:val="center"/>
          </w:tcPr>
          <w:p w14:paraId="23716ECA" w14:textId="46A7557A" w:rsidR="00503408" w:rsidRPr="00F66817" w:rsidRDefault="00503408" w:rsidP="00503408">
            <w:proofErr w:type="spellStart"/>
            <w:r w:rsidRPr="00F66817">
              <w:t>PyTorch</w:t>
            </w:r>
            <w:proofErr w:type="spellEnd"/>
          </w:p>
        </w:tc>
        <w:tc>
          <w:tcPr>
            <w:tcW w:w="4559" w:type="dxa"/>
            <w:vAlign w:val="center"/>
          </w:tcPr>
          <w:p w14:paraId="51B3F29B" w14:textId="033AA5F1" w:rsidR="00503408" w:rsidRPr="00F66817" w:rsidRDefault="00503408" w:rsidP="00503408">
            <w:pPr>
              <w:cnfStyle w:val="000000000000" w:firstRow="0" w:lastRow="0" w:firstColumn="0" w:lastColumn="0" w:oddVBand="0" w:evenVBand="0" w:oddHBand="0" w:evenHBand="0" w:firstRowFirstColumn="0" w:firstRowLastColumn="0" w:lastRowFirstColumn="0" w:lastRowLastColumn="0"/>
            </w:pPr>
            <w:r w:rsidRPr="00F66817">
              <w:t>Deep Learning Backend</w:t>
            </w:r>
          </w:p>
        </w:tc>
      </w:tr>
      <w:tr w:rsidR="00503408" w:rsidRPr="00F66817" w14:paraId="6E41C4A0" w14:textId="77777777" w:rsidTr="00C227BE">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4559" w:type="dxa"/>
            <w:vAlign w:val="center"/>
          </w:tcPr>
          <w:p w14:paraId="5F583224" w14:textId="28A9CF5E" w:rsidR="00503408" w:rsidRPr="00F66817" w:rsidRDefault="00503408" w:rsidP="00503408">
            <w:r w:rsidRPr="00F66817">
              <w:t>Hugging Face Transformers</w:t>
            </w:r>
          </w:p>
        </w:tc>
        <w:tc>
          <w:tcPr>
            <w:tcW w:w="4559" w:type="dxa"/>
            <w:vAlign w:val="center"/>
          </w:tcPr>
          <w:p w14:paraId="5588701C" w14:textId="2E8DE1BD" w:rsidR="00503408" w:rsidRPr="00F66817" w:rsidRDefault="00503408" w:rsidP="00503408">
            <w:pPr>
              <w:cnfStyle w:val="000000100000" w:firstRow="0" w:lastRow="0" w:firstColumn="0" w:lastColumn="0" w:oddVBand="0" w:evenVBand="0" w:oddHBand="1" w:evenHBand="0" w:firstRowFirstColumn="0" w:firstRowLastColumn="0" w:lastRowFirstColumn="0" w:lastRowLastColumn="0"/>
            </w:pPr>
            <w:r w:rsidRPr="00F66817">
              <w:t>XLM-</w:t>
            </w:r>
            <w:proofErr w:type="spellStart"/>
            <w:r w:rsidRPr="00F66817">
              <w:t>RoBERTa</w:t>
            </w:r>
            <w:proofErr w:type="spellEnd"/>
            <w:r w:rsidRPr="00F66817">
              <w:t xml:space="preserve"> Model</w:t>
            </w:r>
          </w:p>
        </w:tc>
      </w:tr>
      <w:tr w:rsidR="00503408" w:rsidRPr="00F66817" w14:paraId="5A2055AA" w14:textId="77777777" w:rsidTr="00C227BE">
        <w:trPr>
          <w:trHeight w:val="417"/>
        </w:trPr>
        <w:tc>
          <w:tcPr>
            <w:cnfStyle w:val="001000000000" w:firstRow="0" w:lastRow="0" w:firstColumn="1" w:lastColumn="0" w:oddVBand="0" w:evenVBand="0" w:oddHBand="0" w:evenHBand="0" w:firstRowFirstColumn="0" w:firstRowLastColumn="0" w:lastRowFirstColumn="0" w:lastRowLastColumn="0"/>
            <w:tcW w:w="4559" w:type="dxa"/>
            <w:vAlign w:val="center"/>
          </w:tcPr>
          <w:p w14:paraId="2760EC6E" w14:textId="1419ECCD" w:rsidR="00503408" w:rsidRPr="00F66817" w:rsidRDefault="00503408" w:rsidP="00503408">
            <w:r w:rsidRPr="00F66817">
              <w:t>Matplotlib</w:t>
            </w:r>
          </w:p>
        </w:tc>
        <w:tc>
          <w:tcPr>
            <w:tcW w:w="4559" w:type="dxa"/>
            <w:vAlign w:val="center"/>
          </w:tcPr>
          <w:p w14:paraId="4C5B001E" w14:textId="419E1F7B" w:rsidR="00503408" w:rsidRPr="00F66817" w:rsidRDefault="00503408" w:rsidP="00503408">
            <w:pPr>
              <w:cnfStyle w:val="000000000000" w:firstRow="0" w:lastRow="0" w:firstColumn="0" w:lastColumn="0" w:oddVBand="0" w:evenVBand="0" w:oddHBand="0" w:evenHBand="0" w:firstRowFirstColumn="0" w:firstRowLastColumn="0" w:lastRowFirstColumn="0" w:lastRowLastColumn="0"/>
            </w:pPr>
            <w:r w:rsidRPr="00F66817">
              <w:t>Graph Plotting</w:t>
            </w:r>
          </w:p>
        </w:tc>
      </w:tr>
      <w:tr w:rsidR="00503408" w:rsidRPr="00F66817" w14:paraId="19452179" w14:textId="77777777" w:rsidTr="00C227BE">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4559" w:type="dxa"/>
            <w:vAlign w:val="center"/>
          </w:tcPr>
          <w:p w14:paraId="57F71610" w14:textId="6A2A9590" w:rsidR="00503408" w:rsidRPr="00F66817" w:rsidRDefault="00503408" w:rsidP="00503408">
            <w:r w:rsidRPr="00F66817">
              <w:t>Seaborn</w:t>
            </w:r>
          </w:p>
        </w:tc>
        <w:tc>
          <w:tcPr>
            <w:tcW w:w="4559" w:type="dxa"/>
            <w:vAlign w:val="center"/>
          </w:tcPr>
          <w:p w14:paraId="3D163D94" w14:textId="7EB89405" w:rsidR="00503408" w:rsidRPr="00F66817" w:rsidRDefault="00503408" w:rsidP="00503408">
            <w:pPr>
              <w:cnfStyle w:val="000000100000" w:firstRow="0" w:lastRow="0" w:firstColumn="0" w:lastColumn="0" w:oddVBand="0" w:evenVBand="0" w:oddHBand="1" w:evenHBand="0" w:firstRowFirstColumn="0" w:firstRowLastColumn="0" w:lastRowFirstColumn="0" w:lastRowLastColumn="0"/>
            </w:pPr>
            <w:r w:rsidRPr="00F66817">
              <w:t>Data Visualization</w:t>
            </w:r>
          </w:p>
        </w:tc>
      </w:tr>
      <w:tr w:rsidR="00503408" w:rsidRPr="00F66817" w14:paraId="55C4FD66" w14:textId="77777777" w:rsidTr="00C227BE">
        <w:trPr>
          <w:trHeight w:val="399"/>
        </w:trPr>
        <w:tc>
          <w:tcPr>
            <w:cnfStyle w:val="001000000000" w:firstRow="0" w:lastRow="0" w:firstColumn="1" w:lastColumn="0" w:oddVBand="0" w:evenVBand="0" w:oddHBand="0" w:evenHBand="0" w:firstRowFirstColumn="0" w:firstRowLastColumn="0" w:lastRowFirstColumn="0" w:lastRowLastColumn="0"/>
            <w:tcW w:w="4559" w:type="dxa"/>
            <w:vAlign w:val="center"/>
          </w:tcPr>
          <w:p w14:paraId="1C09FDAC" w14:textId="0A137470" w:rsidR="00503408" w:rsidRPr="00F66817" w:rsidRDefault="00503408" w:rsidP="00503408">
            <w:r w:rsidRPr="00F66817">
              <w:t>Regex (re)</w:t>
            </w:r>
          </w:p>
        </w:tc>
        <w:tc>
          <w:tcPr>
            <w:tcW w:w="4559" w:type="dxa"/>
            <w:vAlign w:val="center"/>
          </w:tcPr>
          <w:p w14:paraId="465569B4" w14:textId="2766A077" w:rsidR="00503408" w:rsidRPr="00F66817" w:rsidRDefault="00503408" w:rsidP="00503408">
            <w:pPr>
              <w:cnfStyle w:val="000000000000" w:firstRow="0" w:lastRow="0" w:firstColumn="0" w:lastColumn="0" w:oddVBand="0" w:evenVBand="0" w:oddHBand="0" w:evenHBand="0" w:firstRowFirstColumn="0" w:firstRowLastColumn="0" w:lastRowFirstColumn="0" w:lastRowLastColumn="0"/>
            </w:pPr>
            <w:r w:rsidRPr="00F66817">
              <w:t>Text Cleaning</w:t>
            </w:r>
          </w:p>
        </w:tc>
      </w:tr>
    </w:tbl>
    <w:p w14:paraId="78787576" w14:textId="77777777" w:rsidR="00503408" w:rsidRPr="00F66817" w:rsidRDefault="00503408" w:rsidP="00503408">
      <w:pPr>
        <w:ind w:left="-851"/>
      </w:pPr>
    </w:p>
    <w:p w14:paraId="63A912E5" w14:textId="51A36E2F" w:rsidR="00F410B9" w:rsidRPr="000268A2" w:rsidRDefault="00F410B9">
      <w:pPr>
        <w:pStyle w:val="ListParagraph"/>
        <w:numPr>
          <w:ilvl w:val="2"/>
          <w:numId w:val="26"/>
        </w:numPr>
        <w:rPr>
          <w:b/>
          <w:bCs/>
          <w:color w:val="2E74B5" w:themeColor="accent1" w:themeShade="BF"/>
        </w:rPr>
      </w:pPr>
      <w:r w:rsidRPr="000268A2">
        <w:rPr>
          <w:b/>
          <w:bCs/>
          <w:color w:val="2E74B5" w:themeColor="accent1" w:themeShade="BF"/>
        </w:rPr>
        <w:t>Development Environment</w:t>
      </w:r>
    </w:p>
    <w:p w14:paraId="4E313AA3" w14:textId="77777777" w:rsidR="00F410B9" w:rsidRPr="00F66817" w:rsidRDefault="00F410B9" w:rsidP="00F410B9">
      <w:pPr>
        <w:ind w:left="-851"/>
      </w:pPr>
    </w:p>
    <w:tbl>
      <w:tblPr>
        <w:tblStyle w:val="PlainTable1"/>
        <w:tblW w:w="8736" w:type="dxa"/>
        <w:tblLook w:val="04A0" w:firstRow="1" w:lastRow="0" w:firstColumn="1" w:lastColumn="0" w:noHBand="0" w:noVBand="1"/>
      </w:tblPr>
      <w:tblGrid>
        <w:gridCol w:w="4368"/>
        <w:gridCol w:w="4368"/>
      </w:tblGrid>
      <w:tr w:rsidR="00F410B9" w:rsidRPr="00F66817" w14:paraId="6993F4DD" w14:textId="77777777" w:rsidTr="00F410B9">
        <w:trPr>
          <w:cnfStyle w:val="100000000000" w:firstRow="1" w:lastRow="0" w:firstColumn="0" w:lastColumn="0" w:oddVBand="0" w:evenVBand="0" w:oddHBand="0"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4368" w:type="dxa"/>
            <w:vAlign w:val="center"/>
          </w:tcPr>
          <w:p w14:paraId="676A3E1E" w14:textId="177CF5DB" w:rsidR="00F410B9" w:rsidRPr="00F66817" w:rsidRDefault="00F410B9" w:rsidP="00F410B9">
            <w:r w:rsidRPr="00F66817">
              <w:t>Component</w:t>
            </w:r>
          </w:p>
        </w:tc>
        <w:tc>
          <w:tcPr>
            <w:tcW w:w="4368" w:type="dxa"/>
            <w:vAlign w:val="center"/>
          </w:tcPr>
          <w:p w14:paraId="71DDEB2C" w14:textId="2FF09758" w:rsidR="00F410B9" w:rsidRPr="00F66817" w:rsidRDefault="00F410B9" w:rsidP="00F410B9">
            <w:pPr>
              <w:cnfStyle w:val="100000000000" w:firstRow="1" w:lastRow="0" w:firstColumn="0" w:lastColumn="0" w:oddVBand="0" w:evenVBand="0" w:oddHBand="0" w:evenHBand="0" w:firstRowFirstColumn="0" w:firstRowLastColumn="0" w:lastRowFirstColumn="0" w:lastRowLastColumn="0"/>
            </w:pPr>
            <w:r w:rsidRPr="00F66817">
              <w:t>Description</w:t>
            </w:r>
          </w:p>
        </w:tc>
      </w:tr>
      <w:tr w:rsidR="00F410B9" w:rsidRPr="00F66817" w14:paraId="1580D968" w14:textId="77777777" w:rsidTr="00F410B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4368" w:type="dxa"/>
            <w:vAlign w:val="center"/>
          </w:tcPr>
          <w:p w14:paraId="6C25A21E" w14:textId="3BEADB11" w:rsidR="00F410B9" w:rsidRPr="00F66817" w:rsidRDefault="00F410B9" w:rsidP="00F410B9">
            <w:r w:rsidRPr="00F66817">
              <w:t>Programming Language</w:t>
            </w:r>
          </w:p>
        </w:tc>
        <w:tc>
          <w:tcPr>
            <w:tcW w:w="4368" w:type="dxa"/>
            <w:vAlign w:val="center"/>
          </w:tcPr>
          <w:p w14:paraId="7AC93EF3" w14:textId="3BE2FBAF" w:rsidR="00F410B9" w:rsidRPr="00F66817" w:rsidRDefault="00F410B9" w:rsidP="00F410B9">
            <w:pPr>
              <w:cnfStyle w:val="000000100000" w:firstRow="0" w:lastRow="0" w:firstColumn="0" w:lastColumn="0" w:oddVBand="0" w:evenVBand="0" w:oddHBand="1" w:evenHBand="0" w:firstRowFirstColumn="0" w:firstRowLastColumn="0" w:lastRowFirstColumn="0" w:lastRowLastColumn="0"/>
            </w:pPr>
            <w:r w:rsidRPr="00F66817">
              <w:t>Python</w:t>
            </w:r>
          </w:p>
        </w:tc>
      </w:tr>
      <w:tr w:rsidR="00F410B9" w:rsidRPr="00F66817" w14:paraId="6D68F170" w14:textId="77777777" w:rsidTr="00F410B9">
        <w:trPr>
          <w:trHeight w:val="462"/>
        </w:trPr>
        <w:tc>
          <w:tcPr>
            <w:cnfStyle w:val="001000000000" w:firstRow="0" w:lastRow="0" w:firstColumn="1" w:lastColumn="0" w:oddVBand="0" w:evenVBand="0" w:oddHBand="0" w:evenHBand="0" w:firstRowFirstColumn="0" w:firstRowLastColumn="0" w:lastRowFirstColumn="0" w:lastRowLastColumn="0"/>
            <w:tcW w:w="4368" w:type="dxa"/>
            <w:vAlign w:val="center"/>
          </w:tcPr>
          <w:p w14:paraId="0B211844" w14:textId="0DDE409E" w:rsidR="00F410B9" w:rsidRPr="00F66817" w:rsidRDefault="00F410B9" w:rsidP="00F410B9">
            <w:r w:rsidRPr="00F66817">
              <w:t>IDE</w:t>
            </w:r>
          </w:p>
        </w:tc>
        <w:tc>
          <w:tcPr>
            <w:tcW w:w="4368" w:type="dxa"/>
            <w:vAlign w:val="center"/>
          </w:tcPr>
          <w:p w14:paraId="0FACA5FF" w14:textId="60E792CE" w:rsidR="00F410B9" w:rsidRPr="00F66817" w:rsidRDefault="00F410B9" w:rsidP="00F410B9">
            <w:pPr>
              <w:cnfStyle w:val="000000000000" w:firstRow="0" w:lastRow="0" w:firstColumn="0" w:lastColumn="0" w:oddVBand="0" w:evenVBand="0" w:oddHBand="0" w:evenHBand="0" w:firstRowFirstColumn="0" w:firstRowLastColumn="0" w:lastRowFirstColumn="0" w:lastRowLastColumn="0"/>
            </w:pPr>
            <w:r w:rsidRPr="00F66817">
              <w:t xml:space="preserve">Google </w:t>
            </w:r>
            <w:proofErr w:type="spellStart"/>
            <w:r w:rsidRPr="00F66817">
              <w:t>Colab</w:t>
            </w:r>
            <w:proofErr w:type="spellEnd"/>
            <w:r w:rsidR="00803515" w:rsidRPr="00F66817">
              <w:t xml:space="preserve"> and Kaggle</w:t>
            </w:r>
          </w:p>
        </w:tc>
      </w:tr>
      <w:tr w:rsidR="00F410B9" w:rsidRPr="00F66817" w14:paraId="302487AB" w14:textId="77777777" w:rsidTr="00F410B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4368" w:type="dxa"/>
            <w:vAlign w:val="center"/>
          </w:tcPr>
          <w:p w14:paraId="6E0352AA" w14:textId="18DB06BA" w:rsidR="00F410B9" w:rsidRPr="00F66817" w:rsidRDefault="00F410B9" w:rsidP="00F410B9">
            <w:r w:rsidRPr="00F66817">
              <w:t>Framework</w:t>
            </w:r>
          </w:p>
        </w:tc>
        <w:tc>
          <w:tcPr>
            <w:tcW w:w="4368" w:type="dxa"/>
            <w:vAlign w:val="center"/>
          </w:tcPr>
          <w:p w14:paraId="10874310" w14:textId="259DD2CE" w:rsidR="00F410B9" w:rsidRPr="00F66817" w:rsidRDefault="00F410B9" w:rsidP="00F410B9">
            <w:pPr>
              <w:cnfStyle w:val="000000100000" w:firstRow="0" w:lastRow="0" w:firstColumn="0" w:lastColumn="0" w:oddVBand="0" w:evenVBand="0" w:oddHBand="1" w:evenHBand="0" w:firstRowFirstColumn="0" w:firstRowLastColumn="0" w:lastRowFirstColumn="0" w:lastRowLastColumn="0"/>
            </w:pPr>
            <w:r w:rsidRPr="00F66817">
              <w:t>Hugging Face Transformers</w:t>
            </w:r>
          </w:p>
        </w:tc>
      </w:tr>
      <w:tr w:rsidR="00F410B9" w:rsidRPr="00F66817" w14:paraId="489CFC4F" w14:textId="77777777" w:rsidTr="00F410B9">
        <w:trPr>
          <w:trHeight w:val="483"/>
        </w:trPr>
        <w:tc>
          <w:tcPr>
            <w:cnfStyle w:val="001000000000" w:firstRow="0" w:lastRow="0" w:firstColumn="1" w:lastColumn="0" w:oddVBand="0" w:evenVBand="0" w:oddHBand="0" w:evenHBand="0" w:firstRowFirstColumn="0" w:firstRowLastColumn="0" w:lastRowFirstColumn="0" w:lastRowLastColumn="0"/>
            <w:tcW w:w="4368" w:type="dxa"/>
            <w:vAlign w:val="center"/>
          </w:tcPr>
          <w:p w14:paraId="04757035" w14:textId="32ACFC62" w:rsidR="00F410B9" w:rsidRPr="00F66817" w:rsidRDefault="00F410B9" w:rsidP="00F410B9">
            <w:r w:rsidRPr="00F66817">
              <w:t>Deep Learning Framework</w:t>
            </w:r>
          </w:p>
        </w:tc>
        <w:tc>
          <w:tcPr>
            <w:tcW w:w="4368" w:type="dxa"/>
            <w:vAlign w:val="center"/>
          </w:tcPr>
          <w:p w14:paraId="285E66DD" w14:textId="315B0362" w:rsidR="00F410B9" w:rsidRPr="00F66817" w:rsidRDefault="00F410B9" w:rsidP="00F410B9">
            <w:pPr>
              <w:cnfStyle w:val="000000000000" w:firstRow="0" w:lastRow="0" w:firstColumn="0" w:lastColumn="0" w:oddVBand="0" w:evenVBand="0" w:oddHBand="0" w:evenHBand="0" w:firstRowFirstColumn="0" w:firstRowLastColumn="0" w:lastRowFirstColumn="0" w:lastRowLastColumn="0"/>
            </w:pPr>
            <w:proofErr w:type="spellStart"/>
            <w:r w:rsidRPr="00F66817">
              <w:t>PyTorch</w:t>
            </w:r>
            <w:proofErr w:type="spellEnd"/>
          </w:p>
        </w:tc>
      </w:tr>
      <w:tr w:rsidR="00F410B9" w:rsidRPr="00F66817" w14:paraId="4A5A4FAA" w14:textId="77777777" w:rsidTr="00F410B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4368" w:type="dxa"/>
            <w:vAlign w:val="center"/>
          </w:tcPr>
          <w:p w14:paraId="49883C3D" w14:textId="0B9DA0E5" w:rsidR="00F410B9" w:rsidRPr="00F66817" w:rsidRDefault="00F410B9" w:rsidP="00F410B9">
            <w:r w:rsidRPr="00F66817">
              <w:t>Dataset</w:t>
            </w:r>
          </w:p>
        </w:tc>
        <w:tc>
          <w:tcPr>
            <w:tcW w:w="4368" w:type="dxa"/>
            <w:vAlign w:val="center"/>
          </w:tcPr>
          <w:p w14:paraId="0A7BCC53" w14:textId="39321FF3" w:rsidR="00F410B9" w:rsidRPr="00F66817" w:rsidRDefault="00F410B9" w:rsidP="00F410B9">
            <w:pPr>
              <w:cnfStyle w:val="000000100000" w:firstRow="0" w:lastRow="0" w:firstColumn="0" w:lastColumn="0" w:oddVBand="0" w:evenVBand="0" w:oddHBand="1" w:evenHBand="0" w:firstRowFirstColumn="0" w:firstRowLastColumn="0" w:lastRowFirstColumn="0" w:lastRowLastColumn="0"/>
            </w:pPr>
            <w:r w:rsidRPr="00F66817">
              <w:t>English Hate Speech Dataset</w:t>
            </w:r>
          </w:p>
        </w:tc>
      </w:tr>
      <w:tr w:rsidR="00F410B9" w:rsidRPr="00F66817" w14:paraId="69483A5B" w14:textId="77777777" w:rsidTr="00F410B9">
        <w:trPr>
          <w:trHeight w:val="483"/>
        </w:trPr>
        <w:tc>
          <w:tcPr>
            <w:cnfStyle w:val="001000000000" w:firstRow="0" w:lastRow="0" w:firstColumn="1" w:lastColumn="0" w:oddVBand="0" w:evenVBand="0" w:oddHBand="0" w:evenHBand="0" w:firstRowFirstColumn="0" w:firstRowLastColumn="0" w:lastRowFirstColumn="0" w:lastRowLastColumn="0"/>
            <w:tcW w:w="4368" w:type="dxa"/>
            <w:vAlign w:val="center"/>
          </w:tcPr>
          <w:p w14:paraId="7197BD94" w14:textId="53006DF1" w:rsidR="00F410B9" w:rsidRPr="00F66817" w:rsidRDefault="00F410B9" w:rsidP="00F410B9">
            <w:r w:rsidRPr="00F66817">
              <w:lastRenderedPageBreak/>
              <w:t>Model</w:t>
            </w:r>
          </w:p>
        </w:tc>
        <w:tc>
          <w:tcPr>
            <w:tcW w:w="4368" w:type="dxa"/>
            <w:vAlign w:val="center"/>
          </w:tcPr>
          <w:p w14:paraId="6550D6AB" w14:textId="52868706" w:rsidR="00F410B9" w:rsidRPr="00F66817" w:rsidRDefault="00F410B9" w:rsidP="00F410B9">
            <w:pPr>
              <w:cnfStyle w:val="000000000000" w:firstRow="0" w:lastRow="0" w:firstColumn="0" w:lastColumn="0" w:oddVBand="0" w:evenVBand="0" w:oddHBand="0" w:evenHBand="0" w:firstRowFirstColumn="0" w:firstRowLastColumn="0" w:lastRowFirstColumn="0" w:lastRowLastColumn="0"/>
            </w:pPr>
            <w:r w:rsidRPr="00F66817">
              <w:t>XLM-</w:t>
            </w:r>
            <w:proofErr w:type="spellStart"/>
            <w:r w:rsidRPr="00F66817">
              <w:t>RoBERTa</w:t>
            </w:r>
            <w:proofErr w:type="spellEnd"/>
            <w:r w:rsidRPr="00F66817">
              <w:t xml:space="preserve"> Base</w:t>
            </w:r>
          </w:p>
        </w:tc>
      </w:tr>
      <w:tr w:rsidR="00F410B9" w:rsidRPr="00F66817" w14:paraId="6A4CC8C0" w14:textId="77777777" w:rsidTr="00F410B9">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4368" w:type="dxa"/>
            <w:vAlign w:val="center"/>
          </w:tcPr>
          <w:p w14:paraId="619A89E4" w14:textId="0DF6CE2B" w:rsidR="00F410B9" w:rsidRPr="00F66817" w:rsidRDefault="00F410B9" w:rsidP="00F410B9">
            <w:r w:rsidRPr="00F66817">
              <w:t>Classification Type</w:t>
            </w:r>
          </w:p>
        </w:tc>
        <w:tc>
          <w:tcPr>
            <w:tcW w:w="4368" w:type="dxa"/>
            <w:vAlign w:val="center"/>
          </w:tcPr>
          <w:p w14:paraId="00A8E459" w14:textId="50500B0E" w:rsidR="00F410B9" w:rsidRPr="00F66817" w:rsidRDefault="00F410B9" w:rsidP="00F410B9">
            <w:pPr>
              <w:cnfStyle w:val="000000100000" w:firstRow="0" w:lastRow="0" w:firstColumn="0" w:lastColumn="0" w:oddVBand="0" w:evenVBand="0" w:oddHBand="1" w:evenHBand="0" w:firstRowFirstColumn="0" w:firstRowLastColumn="0" w:lastRowFirstColumn="0" w:lastRowLastColumn="0"/>
            </w:pPr>
            <w:r w:rsidRPr="00F66817">
              <w:t>Binary Classification</w:t>
            </w:r>
          </w:p>
        </w:tc>
      </w:tr>
    </w:tbl>
    <w:p w14:paraId="4449C218" w14:textId="77777777" w:rsidR="00F410B9" w:rsidRPr="00F66817" w:rsidRDefault="00F410B9" w:rsidP="00F410B9">
      <w:pPr>
        <w:ind w:left="-851"/>
      </w:pPr>
    </w:p>
    <w:p w14:paraId="13DFA9EB" w14:textId="548DA480" w:rsidR="00CE1B39" w:rsidRPr="00F66817" w:rsidRDefault="00CE1B39">
      <w:pPr>
        <w:pStyle w:val="Heading1"/>
        <w:numPr>
          <w:ilvl w:val="1"/>
          <w:numId w:val="26"/>
        </w:numPr>
        <w:ind w:right="-999"/>
        <w:rPr>
          <w:rFonts w:ascii="Times New Roman" w:hAnsi="Times New Roman" w:cs="Times New Roman"/>
        </w:rPr>
      </w:pPr>
      <w:r w:rsidRPr="00F66817">
        <w:rPr>
          <w:rFonts w:ascii="Times New Roman" w:hAnsi="Times New Roman" w:cs="Times New Roman"/>
        </w:rPr>
        <w:t>Dataset Module</w:t>
      </w:r>
    </w:p>
    <w:p w14:paraId="1DB9B710" w14:textId="77777777" w:rsidR="00CE1B39" w:rsidRPr="00F66817" w:rsidRDefault="00CE1B39" w:rsidP="00CE1B39">
      <w:pPr>
        <w:ind w:left="-567"/>
      </w:pPr>
    </w:p>
    <w:p w14:paraId="6DDF4983" w14:textId="0EB3ED39" w:rsidR="00CE1B39" w:rsidRPr="00F66817" w:rsidRDefault="00CE1B39" w:rsidP="00CE1B39">
      <w:pPr>
        <w:spacing w:after="240"/>
        <w:ind w:left="-567"/>
        <w:rPr>
          <w:b/>
          <w:bCs/>
        </w:rPr>
      </w:pPr>
      <w:r w:rsidRPr="00F66817">
        <w:rPr>
          <w:b/>
          <w:bCs/>
        </w:rPr>
        <w:t>Objective</w:t>
      </w:r>
    </w:p>
    <w:p w14:paraId="2D060CD9" w14:textId="6839F5C0" w:rsidR="00CE1B39" w:rsidRPr="00F66817" w:rsidRDefault="00CE1B39" w:rsidP="00CE1B39">
      <w:pPr>
        <w:spacing w:after="240"/>
        <w:ind w:left="-567"/>
      </w:pPr>
      <w:r w:rsidRPr="00F66817">
        <w:t>The Dataset Module is responsible for loading the English Hate Speech Dataset into the system. The dataset consists of</w:t>
      </w:r>
      <w:r w:rsidRPr="00F66817">
        <w:rPr>
          <w:b/>
          <w:bCs/>
        </w:rPr>
        <w:t xml:space="preserve"> labeled text samples</w:t>
      </w:r>
      <w:r w:rsidRPr="00F66817">
        <w:t>, each containing textual content and a binary label indicating whether the text represents Hate Speech or Non-Hate Speech.</w:t>
      </w:r>
    </w:p>
    <w:p w14:paraId="258DCD85" w14:textId="4C121F70" w:rsidR="00CE1B39" w:rsidRPr="00F66817" w:rsidRDefault="00CE1B39" w:rsidP="00CE1B39">
      <w:pPr>
        <w:spacing w:after="240"/>
        <w:ind w:left="-567"/>
        <w:rPr>
          <w:b/>
          <w:bCs/>
        </w:rPr>
      </w:pPr>
      <w:r w:rsidRPr="00F66817">
        <w:rPr>
          <w:b/>
          <w:bCs/>
        </w:rPr>
        <w:t>Inputs</w:t>
      </w:r>
    </w:p>
    <w:p w14:paraId="17561A7C" w14:textId="04863349" w:rsidR="00CE1B39" w:rsidRPr="00F66817" w:rsidRDefault="00CE1B39">
      <w:pPr>
        <w:pStyle w:val="ListParagraph"/>
        <w:numPr>
          <w:ilvl w:val="0"/>
          <w:numId w:val="35"/>
        </w:numPr>
        <w:spacing w:after="240"/>
      </w:pPr>
      <w:r w:rsidRPr="00F66817">
        <w:t>English Hate Speech Dataset (.csv)</w:t>
      </w:r>
    </w:p>
    <w:p w14:paraId="720027FB" w14:textId="0116795E" w:rsidR="00CE1B39" w:rsidRPr="00F66817" w:rsidRDefault="00CE1B39" w:rsidP="00CE1B39">
      <w:pPr>
        <w:spacing w:after="240"/>
        <w:ind w:left="-567"/>
        <w:rPr>
          <w:b/>
          <w:bCs/>
        </w:rPr>
      </w:pPr>
      <w:r w:rsidRPr="00F66817">
        <w:rPr>
          <w:b/>
          <w:bCs/>
        </w:rPr>
        <w:t>Outputs</w:t>
      </w:r>
    </w:p>
    <w:p w14:paraId="70E940C6" w14:textId="77777777" w:rsidR="004A6261" w:rsidRPr="00F66817" w:rsidRDefault="00CE1B39">
      <w:pPr>
        <w:pStyle w:val="ListParagraph"/>
        <w:numPr>
          <w:ilvl w:val="0"/>
          <w:numId w:val="35"/>
        </w:numPr>
        <w:spacing w:after="240"/>
      </w:pPr>
      <w:r w:rsidRPr="00F66817">
        <w:t>Loaded Dataset</w:t>
      </w:r>
    </w:p>
    <w:p w14:paraId="3B3ED706" w14:textId="77777777" w:rsidR="004A6261" w:rsidRPr="00F66817" w:rsidRDefault="004A6261" w:rsidP="004A6261">
      <w:pPr>
        <w:pStyle w:val="ListParagraph"/>
        <w:spacing w:after="240"/>
        <w:ind w:left="-567"/>
      </w:pPr>
    </w:p>
    <w:p w14:paraId="38074634" w14:textId="77777777" w:rsidR="00845004" w:rsidRPr="001F6546" w:rsidRDefault="00CE1B39" w:rsidP="00845004">
      <w:pPr>
        <w:pStyle w:val="ListParagraph"/>
        <w:spacing w:after="240"/>
        <w:ind w:left="-567"/>
        <w:rPr>
          <w:b/>
          <w:bCs/>
          <w:color w:val="2E74B5" w:themeColor="accent1" w:themeShade="BF"/>
          <w:sz w:val="28"/>
          <w:szCs w:val="28"/>
        </w:rPr>
      </w:pPr>
      <w:r w:rsidRPr="001F6546">
        <w:rPr>
          <w:b/>
          <w:bCs/>
          <w:color w:val="2E74B5" w:themeColor="accent1" w:themeShade="BF"/>
          <w:sz w:val="28"/>
          <w:szCs w:val="28"/>
        </w:rPr>
        <w:t>Data Preprocessing Module</w:t>
      </w:r>
    </w:p>
    <w:p w14:paraId="1910D9D9" w14:textId="77777777" w:rsidR="00845004" w:rsidRPr="001F6546" w:rsidRDefault="00845004" w:rsidP="00845004">
      <w:pPr>
        <w:pStyle w:val="ListParagraph"/>
        <w:spacing w:after="240"/>
        <w:ind w:left="-567"/>
        <w:rPr>
          <w:b/>
          <w:bCs/>
          <w:color w:val="2E74B5" w:themeColor="accent1" w:themeShade="BF"/>
          <w:sz w:val="28"/>
          <w:szCs w:val="28"/>
        </w:rPr>
      </w:pPr>
    </w:p>
    <w:p w14:paraId="7DF5245F" w14:textId="06A30BC5" w:rsidR="004A6261" w:rsidRPr="001F6546" w:rsidRDefault="004A6261" w:rsidP="00845004">
      <w:pPr>
        <w:pStyle w:val="ListParagraph"/>
        <w:spacing w:after="240"/>
        <w:ind w:left="-567"/>
        <w:rPr>
          <w:b/>
          <w:bCs/>
          <w:color w:val="2E74B5" w:themeColor="accent1" w:themeShade="BF"/>
          <w:sz w:val="28"/>
          <w:szCs w:val="28"/>
        </w:rPr>
      </w:pPr>
      <w:r w:rsidRPr="001F6546">
        <w:rPr>
          <w:b/>
          <w:bCs/>
          <w:color w:val="2E74B5" w:themeColor="accent1" w:themeShade="BF"/>
          <w:sz w:val="28"/>
          <w:szCs w:val="28"/>
        </w:rPr>
        <w:t>Objective</w:t>
      </w:r>
    </w:p>
    <w:p w14:paraId="3671BC36" w14:textId="5CE7F30C" w:rsidR="004A6261" w:rsidRPr="00F66817" w:rsidRDefault="004A6261" w:rsidP="004A6261">
      <w:pPr>
        <w:pStyle w:val="ListParagraph"/>
        <w:spacing w:after="240"/>
        <w:ind w:left="-567"/>
      </w:pPr>
      <w:r w:rsidRPr="00F66817">
        <w:t>This module improves the quality of textual data before training by removing unwanted information while preserving meaningful contextual elements.</w:t>
      </w:r>
    </w:p>
    <w:p w14:paraId="46119BEA" w14:textId="77777777" w:rsidR="004A6261" w:rsidRPr="00F66817" w:rsidRDefault="004A6261" w:rsidP="004A6261">
      <w:pPr>
        <w:pStyle w:val="ListParagraph"/>
        <w:spacing w:after="240"/>
        <w:ind w:left="-567"/>
      </w:pPr>
    </w:p>
    <w:p w14:paraId="3E3A4689" w14:textId="5856C146" w:rsidR="004A6261" w:rsidRPr="00F66817" w:rsidRDefault="004A6261" w:rsidP="004A6261">
      <w:pPr>
        <w:pStyle w:val="ListParagraph"/>
        <w:spacing w:after="240"/>
        <w:ind w:left="-567"/>
        <w:rPr>
          <w:b/>
          <w:bCs/>
        </w:rPr>
      </w:pPr>
      <w:r w:rsidRPr="00F66817">
        <w:rPr>
          <w:b/>
          <w:bCs/>
        </w:rPr>
        <w:t>Operations</w:t>
      </w:r>
    </w:p>
    <w:p w14:paraId="753FAE00" w14:textId="70649D0D" w:rsidR="004A6261" w:rsidRPr="00F66817" w:rsidRDefault="004A6261">
      <w:pPr>
        <w:pStyle w:val="ListParagraph"/>
        <w:numPr>
          <w:ilvl w:val="0"/>
          <w:numId w:val="31"/>
        </w:numPr>
        <w:spacing w:after="240"/>
        <w:rPr>
          <w:lang w:val="en-IN"/>
        </w:rPr>
      </w:pPr>
      <w:r w:rsidRPr="00F66817">
        <w:rPr>
          <w:lang w:val="en-IN"/>
        </w:rPr>
        <w:t xml:space="preserve">Remove URLs </w:t>
      </w:r>
    </w:p>
    <w:p w14:paraId="270336A7" w14:textId="0C05228C" w:rsidR="004A6261" w:rsidRPr="00F66817" w:rsidRDefault="004A6261">
      <w:pPr>
        <w:pStyle w:val="ListParagraph"/>
        <w:numPr>
          <w:ilvl w:val="0"/>
          <w:numId w:val="31"/>
        </w:numPr>
        <w:spacing w:after="240"/>
        <w:rPr>
          <w:lang w:val="en-IN"/>
        </w:rPr>
      </w:pPr>
      <w:r w:rsidRPr="00F66817">
        <w:rPr>
          <w:lang w:val="en-IN"/>
        </w:rPr>
        <w:t xml:space="preserve">Remove HTML Tags </w:t>
      </w:r>
    </w:p>
    <w:p w14:paraId="415479DD" w14:textId="621E2FF7" w:rsidR="004A6261" w:rsidRPr="00F66817" w:rsidRDefault="004A6261">
      <w:pPr>
        <w:pStyle w:val="ListParagraph"/>
        <w:numPr>
          <w:ilvl w:val="0"/>
          <w:numId w:val="31"/>
        </w:numPr>
        <w:spacing w:after="240"/>
        <w:rPr>
          <w:lang w:val="en-IN"/>
        </w:rPr>
      </w:pPr>
      <w:r w:rsidRPr="00F66817">
        <w:rPr>
          <w:lang w:val="en-IN"/>
        </w:rPr>
        <w:t xml:space="preserve">Remove Duplicate Records </w:t>
      </w:r>
    </w:p>
    <w:p w14:paraId="60D3DAEA" w14:textId="62E05445" w:rsidR="004A6261" w:rsidRPr="00F66817" w:rsidRDefault="004A6261">
      <w:pPr>
        <w:pStyle w:val="ListParagraph"/>
        <w:numPr>
          <w:ilvl w:val="0"/>
          <w:numId w:val="31"/>
        </w:numPr>
        <w:spacing w:after="240"/>
        <w:rPr>
          <w:lang w:val="en-IN"/>
        </w:rPr>
      </w:pPr>
      <w:r w:rsidRPr="00F66817">
        <w:rPr>
          <w:lang w:val="en-IN"/>
        </w:rPr>
        <w:t xml:space="preserve">Remove Extra White Spaces </w:t>
      </w:r>
    </w:p>
    <w:p w14:paraId="3A8235B9" w14:textId="5FD00FD2" w:rsidR="004A6261" w:rsidRPr="00F66817" w:rsidRDefault="004A6261">
      <w:pPr>
        <w:pStyle w:val="ListParagraph"/>
        <w:numPr>
          <w:ilvl w:val="0"/>
          <w:numId w:val="31"/>
        </w:numPr>
        <w:spacing w:after="240"/>
        <w:rPr>
          <w:lang w:val="en-IN"/>
        </w:rPr>
      </w:pPr>
      <w:r w:rsidRPr="00F66817">
        <w:rPr>
          <w:lang w:val="en-IN"/>
        </w:rPr>
        <w:t xml:space="preserve">Remove Empty Rows </w:t>
      </w:r>
    </w:p>
    <w:p w14:paraId="3053D792" w14:textId="4036F7A9" w:rsidR="004A6261" w:rsidRPr="00F66817" w:rsidRDefault="004A6261">
      <w:pPr>
        <w:pStyle w:val="ListParagraph"/>
        <w:numPr>
          <w:ilvl w:val="0"/>
          <w:numId w:val="31"/>
        </w:numPr>
        <w:spacing w:after="240"/>
        <w:rPr>
          <w:lang w:val="en-IN"/>
        </w:rPr>
      </w:pPr>
      <w:r w:rsidRPr="00F66817">
        <w:rPr>
          <w:lang w:val="en-IN"/>
        </w:rPr>
        <w:t xml:space="preserve">Preserve Emojis </w:t>
      </w:r>
    </w:p>
    <w:p w14:paraId="1B81BBF5" w14:textId="5BCE553B" w:rsidR="004A6261" w:rsidRPr="00F66817" w:rsidRDefault="004A6261">
      <w:pPr>
        <w:pStyle w:val="ListParagraph"/>
        <w:numPr>
          <w:ilvl w:val="0"/>
          <w:numId w:val="31"/>
        </w:numPr>
        <w:spacing w:after="240"/>
        <w:rPr>
          <w:lang w:val="en-IN"/>
        </w:rPr>
      </w:pPr>
      <w:r w:rsidRPr="00F66817">
        <w:rPr>
          <w:lang w:val="en-IN"/>
        </w:rPr>
        <w:t xml:space="preserve">Preserve Punctuation </w:t>
      </w:r>
    </w:p>
    <w:p w14:paraId="033151D4" w14:textId="3195790B" w:rsidR="004A6261" w:rsidRPr="00F66817" w:rsidRDefault="004A6261">
      <w:pPr>
        <w:pStyle w:val="ListParagraph"/>
        <w:numPr>
          <w:ilvl w:val="0"/>
          <w:numId w:val="31"/>
        </w:numPr>
        <w:spacing w:after="240"/>
      </w:pPr>
      <w:r w:rsidRPr="00F66817">
        <w:rPr>
          <w:lang w:val="en-IN"/>
        </w:rPr>
        <w:t>Preserve Hashtags</w:t>
      </w:r>
    </w:p>
    <w:p w14:paraId="0EC48122" w14:textId="77777777" w:rsidR="00A835F7" w:rsidRPr="00F66817" w:rsidRDefault="00A835F7" w:rsidP="00A835F7">
      <w:pPr>
        <w:pStyle w:val="ListParagraph"/>
        <w:spacing w:after="240"/>
        <w:ind w:left="-567"/>
      </w:pPr>
    </w:p>
    <w:p w14:paraId="4A985A85" w14:textId="3403BF09" w:rsidR="00A835F7" w:rsidRPr="00F66817" w:rsidRDefault="00A835F7" w:rsidP="00A835F7">
      <w:pPr>
        <w:pStyle w:val="ListParagraph"/>
        <w:spacing w:after="240"/>
        <w:ind w:left="-567"/>
        <w:rPr>
          <w:b/>
          <w:bCs/>
        </w:rPr>
      </w:pPr>
      <w:r w:rsidRPr="00F66817">
        <w:rPr>
          <w:b/>
          <w:bCs/>
        </w:rPr>
        <w:t>Output</w:t>
      </w:r>
    </w:p>
    <w:p w14:paraId="40647248" w14:textId="5C3E4BDB" w:rsidR="00A835F7" w:rsidRPr="00F66817" w:rsidRDefault="00A835F7">
      <w:pPr>
        <w:pStyle w:val="ListParagraph"/>
        <w:numPr>
          <w:ilvl w:val="0"/>
          <w:numId w:val="36"/>
        </w:numPr>
        <w:spacing w:after="240"/>
      </w:pPr>
      <w:r w:rsidRPr="00F66817">
        <w:t>Clean Dataset</w:t>
      </w:r>
    </w:p>
    <w:p w14:paraId="7BC4BAB5" w14:textId="77777777" w:rsidR="0077447A" w:rsidRPr="00F66817" w:rsidRDefault="0077447A" w:rsidP="0077447A">
      <w:pPr>
        <w:spacing w:after="240"/>
      </w:pPr>
    </w:p>
    <w:p w14:paraId="619259E6" w14:textId="77777777" w:rsidR="0077447A" w:rsidRPr="00F66817" w:rsidRDefault="0077447A" w:rsidP="0077447A">
      <w:pPr>
        <w:spacing w:after="240"/>
      </w:pPr>
    </w:p>
    <w:p w14:paraId="39CDE53D" w14:textId="5354D2B3" w:rsidR="0077447A" w:rsidRPr="00F66817" w:rsidRDefault="0077447A" w:rsidP="0077447A">
      <w:pPr>
        <w:spacing w:after="240"/>
      </w:pPr>
    </w:p>
    <w:p w14:paraId="5CC970A0" w14:textId="09D9E766" w:rsidR="0077447A" w:rsidRPr="00266DE9" w:rsidRDefault="0077447A" w:rsidP="0077447A">
      <w:pPr>
        <w:spacing w:after="240"/>
        <w:ind w:left="-567"/>
        <w:rPr>
          <w:b/>
          <w:bCs/>
          <w:color w:val="2E74B5" w:themeColor="accent1" w:themeShade="BF"/>
          <w:sz w:val="28"/>
          <w:szCs w:val="28"/>
        </w:rPr>
      </w:pPr>
      <w:r w:rsidRPr="00266DE9">
        <w:rPr>
          <w:b/>
          <w:bCs/>
          <w:color w:val="2E74B5" w:themeColor="accent1" w:themeShade="BF"/>
          <w:sz w:val="28"/>
          <w:szCs w:val="28"/>
        </w:rPr>
        <w:lastRenderedPageBreak/>
        <w:t>7.2.3 Dataset Splitting Module</w:t>
      </w:r>
    </w:p>
    <w:p w14:paraId="0291C6C2" w14:textId="1DAB1DB0" w:rsidR="0077447A" w:rsidRPr="00266DE9" w:rsidRDefault="0077447A" w:rsidP="0077447A">
      <w:pPr>
        <w:spacing w:after="240"/>
        <w:ind w:left="-567"/>
        <w:rPr>
          <w:b/>
          <w:bCs/>
          <w:color w:val="2E74B5" w:themeColor="accent1" w:themeShade="BF"/>
          <w:sz w:val="28"/>
          <w:szCs w:val="28"/>
        </w:rPr>
      </w:pPr>
      <w:r w:rsidRPr="00266DE9">
        <w:rPr>
          <w:b/>
          <w:bCs/>
          <w:color w:val="2E74B5" w:themeColor="accent1" w:themeShade="BF"/>
          <w:sz w:val="28"/>
          <w:szCs w:val="28"/>
        </w:rPr>
        <w:t>Objective</w:t>
      </w:r>
    </w:p>
    <w:p w14:paraId="16ACD941" w14:textId="129B8D43" w:rsidR="0077447A" w:rsidRPr="00F66817" w:rsidRDefault="0077447A" w:rsidP="0077447A">
      <w:pPr>
        <w:spacing w:after="240"/>
        <w:ind w:left="-567"/>
      </w:pPr>
      <w:r w:rsidRPr="00F66817">
        <w:t>The cleaned dataset is divided into three subsets:</w:t>
      </w:r>
    </w:p>
    <w:tbl>
      <w:tblPr>
        <w:tblStyle w:val="PlainTable1"/>
        <w:tblW w:w="0" w:type="auto"/>
        <w:tblLook w:val="04A0" w:firstRow="1" w:lastRow="0" w:firstColumn="1" w:lastColumn="0" w:noHBand="0" w:noVBand="1"/>
      </w:tblPr>
      <w:tblGrid>
        <w:gridCol w:w="4315"/>
        <w:gridCol w:w="4315"/>
      </w:tblGrid>
      <w:tr w:rsidR="0077447A" w:rsidRPr="00F66817" w14:paraId="6CD29D35" w14:textId="77777777" w:rsidTr="00553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vAlign w:val="center"/>
          </w:tcPr>
          <w:p w14:paraId="49D25677" w14:textId="62517ED3" w:rsidR="0077447A" w:rsidRPr="00F66817" w:rsidRDefault="0077447A" w:rsidP="0077447A">
            <w:pPr>
              <w:spacing w:after="240"/>
            </w:pPr>
            <w:r w:rsidRPr="00F66817">
              <w:rPr>
                <w:b w:val="0"/>
                <w:bCs w:val="0"/>
              </w:rPr>
              <w:t>Dataset</w:t>
            </w:r>
          </w:p>
        </w:tc>
        <w:tc>
          <w:tcPr>
            <w:tcW w:w="4315" w:type="dxa"/>
            <w:vAlign w:val="center"/>
          </w:tcPr>
          <w:p w14:paraId="254BED12" w14:textId="6B7B538B" w:rsidR="0077447A" w:rsidRPr="00F66817" w:rsidRDefault="0077447A" w:rsidP="0077447A">
            <w:pPr>
              <w:spacing w:after="240"/>
              <w:cnfStyle w:val="100000000000" w:firstRow="1" w:lastRow="0" w:firstColumn="0" w:lastColumn="0" w:oddVBand="0" w:evenVBand="0" w:oddHBand="0" w:evenHBand="0" w:firstRowFirstColumn="0" w:firstRowLastColumn="0" w:lastRowFirstColumn="0" w:lastRowLastColumn="0"/>
            </w:pPr>
            <w:r w:rsidRPr="00F66817">
              <w:rPr>
                <w:b w:val="0"/>
                <w:bCs w:val="0"/>
              </w:rPr>
              <w:t>Percentage</w:t>
            </w:r>
          </w:p>
        </w:tc>
      </w:tr>
      <w:tr w:rsidR="0077447A" w:rsidRPr="00F66817" w14:paraId="7AF5F843" w14:textId="77777777" w:rsidTr="00553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vAlign w:val="center"/>
          </w:tcPr>
          <w:p w14:paraId="66E5FA01" w14:textId="7540F51A" w:rsidR="0077447A" w:rsidRPr="00F66817" w:rsidRDefault="0077447A" w:rsidP="0077447A">
            <w:pPr>
              <w:spacing w:after="240"/>
            </w:pPr>
            <w:r w:rsidRPr="00F66817">
              <w:t>Training</w:t>
            </w:r>
          </w:p>
        </w:tc>
        <w:tc>
          <w:tcPr>
            <w:tcW w:w="4315" w:type="dxa"/>
            <w:vAlign w:val="center"/>
          </w:tcPr>
          <w:p w14:paraId="1FB4ED07" w14:textId="5807DF27" w:rsidR="0077447A" w:rsidRPr="00F66817" w:rsidRDefault="0077447A" w:rsidP="0077447A">
            <w:pPr>
              <w:spacing w:after="240"/>
              <w:cnfStyle w:val="000000100000" w:firstRow="0" w:lastRow="0" w:firstColumn="0" w:lastColumn="0" w:oddVBand="0" w:evenVBand="0" w:oddHBand="1" w:evenHBand="0" w:firstRowFirstColumn="0" w:firstRowLastColumn="0" w:lastRowFirstColumn="0" w:lastRowLastColumn="0"/>
            </w:pPr>
            <w:r w:rsidRPr="00F66817">
              <w:t>80%</w:t>
            </w:r>
          </w:p>
        </w:tc>
      </w:tr>
      <w:tr w:rsidR="0077447A" w:rsidRPr="00F66817" w14:paraId="48F6E51F" w14:textId="77777777" w:rsidTr="00553E80">
        <w:tc>
          <w:tcPr>
            <w:cnfStyle w:val="001000000000" w:firstRow="0" w:lastRow="0" w:firstColumn="1" w:lastColumn="0" w:oddVBand="0" w:evenVBand="0" w:oddHBand="0" w:evenHBand="0" w:firstRowFirstColumn="0" w:firstRowLastColumn="0" w:lastRowFirstColumn="0" w:lastRowLastColumn="0"/>
            <w:tcW w:w="4315" w:type="dxa"/>
            <w:vAlign w:val="center"/>
          </w:tcPr>
          <w:p w14:paraId="4942108F" w14:textId="4108CCFC" w:rsidR="0077447A" w:rsidRPr="00F66817" w:rsidRDefault="0077447A" w:rsidP="0077447A">
            <w:pPr>
              <w:spacing w:after="240"/>
            </w:pPr>
            <w:r w:rsidRPr="00F66817">
              <w:t>Validation</w:t>
            </w:r>
          </w:p>
        </w:tc>
        <w:tc>
          <w:tcPr>
            <w:tcW w:w="4315" w:type="dxa"/>
            <w:vAlign w:val="center"/>
          </w:tcPr>
          <w:p w14:paraId="06821F49" w14:textId="09ACB605" w:rsidR="0077447A" w:rsidRPr="00F66817" w:rsidRDefault="0077447A" w:rsidP="0077447A">
            <w:pPr>
              <w:spacing w:after="240"/>
              <w:cnfStyle w:val="000000000000" w:firstRow="0" w:lastRow="0" w:firstColumn="0" w:lastColumn="0" w:oddVBand="0" w:evenVBand="0" w:oddHBand="0" w:evenHBand="0" w:firstRowFirstColumn="0" w:firstRowLastColumn="0" w:lastRowFirstColumn="0" w:lastRowLastColumn="0"/>
            </w:pPr>
            <w:r w:rsidRPr="00F66817">
              <w:t>10%</w:t>
            </w:r>
          </w:p>
        </w:tc>
      </w:tr>
      <w:tr w:rsidR="0077447A" w:rsidRPr="00F66817" w14:paraId="2D302183" w14:textId="77777777" w:rsidTr="00553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vAlign w:val="center"/>
          </w:tcPr>
          <w:p w14:paraId="42C0B98B" w14:textId="41CF8275" w:rsidR="0077447A" w:rsidRPr="00F66817" w:rsidRDefault="0077447A" w:rsidP="0077447A">
            <w:pPr>
              <w:spacing w:after="240"/>
            </w:pPr>
            <w:r w:rsidRPr="00F66817">
              <w:t>Testing</w:t>
            </w:r>
          </w:p>
        </w:tc>
        <w:tc>
          <w:tcPr>
            <w:tcW w:w="4315" w:type="dxa"/>
            <w:vAlign w:val="center"/>
          </w:tcPr>
          <w:p w14:paraId="769AD6D2" w14:textId="50CC9586" w:rsidR="0077447A" w:rsidRPr="00F66817" w:rsidRDefault="0077447A" w:rsidP="0077447A">
            <w:pPr>
              <w:spacing w:after="240"/>
              <w:cnfStyle w:val="000000100000" w:firstRow="0" w:lastRow="0" w:firstColumn="0" w:lastColumn="0" w:oddVBand="0" w:evenVBand="0" w:oddHBand="1" w:evenHBand="0" w:firstRowFirstColumn="0" w:firstRowLastColumn="0" w:lastRowFirstColumn="0" w:lastRowLastColumn="0"/>
            </w:pPr>
            <w:r w:rsidRPr="00F66817">
              <w:t>10%</w:t>
            </w:r>
          </w:p>
        </w:tc>
      </w:tr>
    </w:tbl>
    <w:p w14:paraId="4F1E4A5E" w14:textId="77777777" w:rsidR="0077447A" w:rsidRPr="00F66817" w:rsidRDefault="0077447A" w:rsidP="0077447A">
      <w:pPr>
        <w:spacing w:after="240"/>
        <w:ind w:left="-567"/>
        <w:rPr>
          <w:lang w:val="en-IN"/>
        </w:rPr>
      </w:pPr>
      <w:r w:rsidRPr="00F66817">
        <w:rPr>
          <w:lang w:val="en-IN"/>
        </w:rPr>
        <w:t>Stratified sampling is used to preserve the original class distribution.</w:t>
      </w:r>
    </w:p>
    <w:p w14:paraId="38DF1EDE" w14:textId="36A7CE05" w:rsidR="0077447A" w:rsidRPr="003937EB" w:rsidRDefault="00D14E8A" w:rsidP="0077447A">
      <w:pPr>
        <w:spacing w:after="240"/>
        <w:ind w:left="-567"/>
        <w:rPr>
          <w:b/>
          <w:bCs/>
          <w:color w:val="2E74B5" w:themeColor="accent1" w:themeShade="BF"/>
          <w:sz w:val="28"/>
          <w:szCs w:val="28"/>
        </w:rPr>
      </w:pPr>
      <w:r w:rsidRPr="003937EB">
        <w:rPr>
          <w:b/>
          <w:bCs/>
          <w:color w:val="2E74B5" w:themeColor="accent1" w:themeShade="BF"/>
          <w:sz w:val="28"/>
          <w:szCs w:val="28"/>
        </w:rPr>
        <w:t>7.2.4 Tokenization Module</w:t>
      </w:r>
    </w:p>
    <w:p w14:paraId="55B90442" w14:textId="181B8EBE" w:rsidR="00D14E8A" w:rsidRPr="00F66817" w:rsidRDefault="00D14E8A" w:rsidP="0077447A">
      <w:pPr>
        <w:spacing w:after="240"/>
        <w:ind w:left="-567"/>
        <w:rPr>
          <w:b/>
          <w:bCs/>
        </w:rPr>
      </w:pPr>
      <w:r w:rsidRPr="00F66817">
        <w:rPr>
          <w:b/>
          <w:bCs/>
        </w:rPr>
        <w:t>Objective</w:t>
      </w:r>
    </w:p>
    <w:p w14:paraId="25A6D8E4" w14:textId="17C1F9F9" w:rsidR="00D14E8A" w:rsidRPr="00F66817" w:rsidRDefault="00D14E8A" w:rsidP="0077447A">
      <w:pPr>
        <w:spacing w:after="240"/>
        <w:ind w:left="-567"/>
      </w:pPr>
      <w:r w:rsidRPr="00F66817">
        <w:t>The XLM-</w:t>
      </w:r>
      <w:proofErr w:type="spellStart"/>
      <w:r w:rsidRPr="00F66817">
        <w:t>RoBERTa</w:t>
      </w:r>
      <w:proofErr w:type="spellEnd"/>
      <w:r w:rsidRPr="00F66817">
        <w:t xml:space="preserve"> tokenizer converts text into numerical token IDs suitable for transformer-based learning.</w:t>
      </w:r>
    </w:p>
    <w:p w14:paraId="0222DCFD" w14:textId="6FD9E35F" w:rsidR="00D14E8A" w:rsidRPr="00F66817" w:rsidRDefault="00D14E8A" w:rsidP="0077447A">
      <w:pPr>
        <w:spacing w:after="240"/>
        <w:ind w:left="-567"/>
      </w:pPr>
      <w:r w:rsidRPr="00F66817">
        <w:t>Functions</w:t>
      </w:r>
    </w:p>
    <w:p w14:paraId="2697960C" w14:textId="679DE1B4" w:rsidR="00D14E8A" w:rsidRPr="00F66817" w:rsidRDefault="00D14E8A">
      <w:pPr>
        <w:pStyle w:val="ListParagraph"/>
        <w:numPr>
          <w:ilvl w:val="0"/>
          <w:numId w:val="36"/>
        </w:numPr>
        <w:spacing w:after="240"/>
        <w:rPr>
          <w:lang w:val="en-IN"/>
        </w:rPr>
      </w:pPr>
      <w:r w:rsidRPr="00F66817">
        <w:rPr>
          <w:lang w:val="en-IN"/>
        </w:rPr>
        <w:t xml:space="preserve">Token Generation </w:t>
      </w:r>
    </w:p>
    <w:p w14:paraId="20640375" w14:textId="66775B50" w:rsidR="00D14E8A" w:rsidRPr="00F66817" w:rsidRDefault="00D14E8A">
      <w:pPr>
        <w:pStyle w:val="ListParagraph"/>
        <w:numPr>
          <w:ilvl w:val="0"/>
          <w:numId w:val="36"/>
        </w:numPr>
        <w:spacing w:after="240"/>
        <w:rPr>
          <w:lang w:val="en-IN"/>
        </w:rPr>
      </w:pPr>
      <w:r w:rsidRPr="00F66817">
        <w:rPr>
          <w:lang w:val="en-IN"/>
        </w:rPr>
        <w:t xml:space="preserve">Attention Mask </w:t>
      </w:r>
    </w:p>
    <w:p w14:paraId="37E562B7" w14:textId="1BFABAC2" w:rsidR="00D14E8A" w:rsidRPr="00F66817" w:rsidRDefault="00D14E8A">
      <w:pPr>
        <w:pStyle w:val="ListParagraph"/>
        <w:numPr>
          <w:ilvl w:val="0"/>
          <w:numId w:val="36"/>
        </w:numPr>
        <w:spacing w:after="240"/>
        <w:rPr>
          <w:lang w:val="en-IN"/>
        </w:rPr>
      </w:pPr>
      <w:r w:rsidRPr="00F66817">
        <w:rPr>
          <w:lang w:val="en-IN"/>
        </w:rPr>
        <w:t xml:space="preserve">Padding </w:t>
      </w:r>
    </w:p>
    <w:p w14:paraId="73338496" w14:textId="1ED1B4FE" w:rsidR="00D14E8A" w:rsidRPr="00F66817" w:rsidRDefault="00D14E8A">
      <w:pPr>
        <w:pStyle w:val="ListParagraph"/>
        <w:numPr>
          <w:ilvl w:val="0"/>
          <w:numId w:val="36"/>
        </w:numPr>
        <w:spacing w:after="240"/>
      </w:pPr>
      <w:r w:rsidRPr="00F66817">
        <w:rPr>
          <w:lang w:val="en-IN"/>
        </w:rPr>
        <w:t>Truncation</w:t>
      </w:r>
    </w:p>
    <w:p w14:paraId="2ACF5DBF" w14:textId="77777777" w:rsidR="002E3192" w:rsidRPr="00F66817" w:rsidRDefault="002E3192" w:rsidP="002E3192">
      <w:pPr>
        <w:pStyle w:val="ListParagraph"/>
        <w:spacing w:after="240"/>
        <w:ind w:left="-567"/>
      </w:pPr>
    </w:p>
    <w:p w14:paraId="19A92084" w14:textId="062093B6" w:rsidR="00D14E8A" w:rsidRPr="00F66817" w:rsidRDefault="002E3192" w:rsidP="002E3192">
      <w:pPr>
        <w:pStyle w:val="ListParagraph"/>
        <w:spacing w:after="240"/>
        <w:ind w:left="-567"/>
      </w:pPr>
      <w:r w:rsidRPr="00F66817">
        <w:t>Output</w:t>
      </w:r>
    </w:p>
    <w:p w14:paraId="37EBE460" w14:textId="75943EA6" w:rsidR="002E3192" w:rsidRPr="00F66817" w:rsidRDefault="002E3192">
      <w:pPr>
        <w:pStyle w:val="ListParagraph"/>
        <w:numPr>
          <w:ilvl w:val="0"/>
          <w:numId w:val="37"/>
        </w:numPr>
        <w:spacing w:after="240"/>
      </w:pPr>
      <w:r w:rsidRPr="00F66817">
        <w:t>Encoded Dataset</w:t>
      </w:r>
    </w:p>
    <w:p w14:paraId="3EC87440" w14:textId="264F747B" w:rsidR="000774E2" w:rsidRPr="003937EB" w:rsidRDefault="000774E2" w:rsidP="000E1534">
      <w:pPr>
        <w:spacing w:after="240"/>
        <w:ind w:left="-567"/>
        <w:rPr>
          <w:b/>
          <w:bCs/>
          <w:color w:val="2E74B5" w:themeColor="accent1" w:themeShade="BF"/>
          <w:sz w:val="28"/>
          <w:szCs w:val="28"/>
        </w:rPr>
      </w:pPr>
      <w:r w:rsidRPr="003937EB">
        <w:rPr>
          <w:b/>
          <w:bCs/>
          <w:color w:val="2E74B5" w:themeColor="accent1" w:themeShade="BF"/>
          <w:sz w:val="28"/>
          <w:szCs w:val="28"/>
        </w:rPr>
        <w:t>7.2.5 Model Training Module</w:t>
      </w:r>
    </w:p>
    <w:p w14:paraId="0357AEA9" w14:textId="31125C75" w:rsidR="000774E2" w:rsidRPr="00F66817" w:rsidRDefault="000774E2" w:rsidP="000E1534">
      <w:pPr>
        <w:spacing w:after="240"/>
        <w:ind w:left="-567"/>
        <w:rPr>
          <w:b/>
          <w:bCs/>
        </w:rPr>
      </w:pPr>
      <w:r w:rsidRPr="00F66817">
        <w:rPr>
          <w:b/>
          <w:bCs/>
        </w:rPr>
        <w:t>Objective</w:t>
      </w:r>
    </w:p>
    <w:p w14:paraId="30D46DA9" w14:textId="5887A3F4" w:rsidR="000774E2" w:rsidRPr="00F66817" w:rsidRDefault="007E5EC3" w:rsidP="000E1534">
      <w:pPr>
        <w:spacing w:after="240"/>
        <w:ind w:left="-567"/>
      </w:pPr>
      <w:r w:rsidRPr="00F66817">
        <w:t xml:space="preserve">Full </w:t>
      </w:r>
      <w:r w:rsidR="000774E2" w:rsidRPr="00F66817">
        <w:t>Fine-tun</w:t>
      </w:r>
      <w:r w:rsidRPr="00F66817">
        <w:t>ing of</w:t>
      </w:r>
      <w:r w:rsidR="000774E2" w:rsidRPr="00F66817">
        <w:t xml:space="preserve"> the XLM-</w:t>
      </w:r>
      <w:proofErr w:type="spellStart"/>
      <w:r w:rsidR="000774E2" w:rsidRPr="00F66817">
        <w:t>RoBERTa</w:t>
      </w:r>
      <w:proofErr w:type="spellEnd"/>
      <w:r w:rsidR="000774E2" w:rsidRPr="00F66817">
        <w:t xml:space="preserve"> transformer for binary hate speech classification.</w:t>
      </w:r>
    </w:p>
    <w:p w14:paraId="2489C4AD" w14:textId="4CE8D4B0" w:rsidR="000774E2" w:rsidRPr="00F66817" w:rsidRDefault="000774E2" w:rsidP="000E1534">
      <w:pPr>
        <w:spacing w:after="240"/>
        <w:ind w:left="-567"/>
        <w:rPr>
          <w:b/>
          <w:bCs/>
        </w:rPr>
      </w:pPr>
      <w:r w:rsidRPr="00F66817">
        <w:rPr>
          <w:b/>
          <w:bCs/>
        </w:rPr>
        <w:t>Components</w:t>
      </w:r>
    </w:p>
    <w:p w14:paraId="1AF3CD88" w14:textId="5390B545" w:rsidR="000774E2" w:rsidRPr="00F66817" w:rsidRDefault="000774E2">
      <w:pPr>
        <w:pStyle w:val="ListParagraph"/>
        <w:numPr>
          <w:ilvl w:val="0"/>
          <w:numId w:val="37"/>
        </w:numPr>
        <w:spacing w:after="240"/>
        <w:rPr>
          <w:lang w:val="en-IN"/>
        </w:rPr>
      </w:pPr>
      <w:r w:rsidRPr="00F66817">
        <w:rPr>
          <w:lang w:val="en-IN"/>
        </w:rPr>
        <w:t xml:space="preserve">Classification Head </w:t>
      </w:r>
    </w:p>
    <w:p w14:paraId="16209D18" w14:textId="58794FCE" w:rsidR="000774E2" w:rsidRPr="00F66817" w:rsidRDefault="000774E2">
      <w:pPr>
        <w:pStyle w:val="ListParagraph"/>
        <w:numPr>
          <w:ilvl w:val="0"/>
          <w:numId w:val="37"/>
        </w:numPr>
        <w:spacing w:after="240"/>
        <w:rPr>
          <w:lang w:val="en-IN"/>
        </w:rPr>
      </w:pPr>
      <w:proofErr w:type="spellStart"/>
      <w:r w:rsidRPr="00F66817">
        <w:rPr>
          <w:lang w:val="en-IN"/>
        </w:rPr>
        <w:t>AdamW</w:t>
      </w:r>
      <w:proofErr w:type="spellEnd"/>
      <w:r w:rsidRPr="00F66817">
        <w:rPr>
          <w:lang w:val="en-IN"/>
        </w:rPr>
        <w:t xml:space="preserve"> Optimizer </w:t>
      </w:r>
    </w:p>
    <w:p w14:paraId="1C7F17EE" w14:textId="3B335D73" w:rsidR="000774E2" w:rsidRPr="00F66817" w:rsidRDefault="000774E2">
      <w:pPr>
        <w:pStyle w:val="ListParagraph"/>
        <w:numPr>
          <w:ilvl w:val="0"/>
          <w:numId w:val="37"/>
        </w:numPr>
        <w:spacing w:after="240"/>
      </w:pPr>
      <w:r w:rsidRPr="00F66817">
        <w:rPr>
          <w:lang w:val="en-IN"/>
        </w:rPr>
        <w:t>Cross Entropy Loss</w:t>
      </w:r>
    </w:p>
    <w:p w14:paraId="503CD891" w14:textId="3E799BF7" w:rsidR="000E1534" w:rsidRPr="00F66817" w:rsidRDefault="000E1534" w:rsidP="000E1534">
      <w:pPr>
        <w:pStyle w:val="ListParagraph"/>
        <w:spacing w:after="240"/>
        <w:ind w:left="-567"/>
        <w:rPr>
          <w:b/>
          <w:bCs/>
        </w:rPr>
      </w:pPr>
      <w:r w:rsidRPr="00F66817">
        <w:rPr>
          <w:b/>
          <w:bCs/>
        </w:rPr>
        <w:t>Output</w:t>
      </w:r>
    </w:p>
    <w:p w14:paraId="7BE23DA3" w14:textId="71EE0FCD" w:rsidR="0088347F" w:rsidRPr="00F66817" w:rsidRDefault="000E1534">
      <w:pPr>
        <w:pStyle w:val="ListParagraph"/>
        <w:numPr>
          <w:ilvl w:val="0"/>
          <w:numId w:val="38"/>
        </w:numPr>
        <w:spacing w:after="240"/>
      </w:pPr>
      <w:r w:rsidRPr="00F66817">
        <w:t>Trained Model</w:t>
      </w:r>
    </w:p>
    <w:p w14:paraId="6C17F956" w14:textId="77777777" w:rsidR="00904843" w:rsidRPr="00F66817" w:rsidRDefault="00904843" w:rsidP="00904843">
      <w:pPr>
        <w:pStyle w:val="ListParagraph"/>
        <w:spacing w:after="240"/>
        <w:ind w:left="153"/>
      </w:pPr>
    </w:p>
    <w:p w14:paraId="59788A15" w14:textId="77777777" w:rsidR="00211C8F" w:rsidRPr="00F66817" w:rsidRDefault="00211C8F" w:rsidP="00211C8F">
      <w:pPr>
        <w:pStyle w:val="ListParagraph"/>
        <w:spacing w:after="240"/>
        <w:ind w:left="153"/>
      </w:pPr>
    </w:p>
    <w:p w14:paraId="002FBB4A" w14:textId="7621DAC6" w:rsidR="00E95E7C" w:rsidRPr="00F66817" w:rsidRDefault="00E95E7C" w:rsidP="00E95E7C">
      <w:pPr>
        <w:pStyle w:val="ListParagraph"/>
        <w:spacing w:after="240"/>
        <w:ind w:left="-567"/>
        <w:rPr>
          <w:b/>
          <w:bCs/>
          <w:color w:val="1F4E79" w:themeColor="accent1" w:themeShade="80"/>
          <w:sz w:val="28"/>
          <w:szCs w:val="28"/>
        </w:rPr>
      </w:pPr>
      <w:proofErr w:type="gramStart"/>
      <w:r w:rsidRPr="00F66817">
        <w:rPr>
          <w:b/>
          <w:bCs/>
          <w:color w:val="1F4E79" w:themeColor="accent1" w:themeShade="80"/>
          <w:sz w:val="28"/>
          <w:szCs w:val="28"/>
        </w:rPr>
        <w:t>7.2.6  XLM</w:t>
      </w:r>
      <w:proofErr w:type="gramEnd"/>
      <w:r w:rsidRPr="00F66817">
        <w:rPr>
          <w:b/>
          <w:bCs/>
          <w:color w:val="1F4E79" w:themeColor="accent1" w:themeShade="80"/>
          <w:sz w:val="28"/>
          <w:szCs w:val="28"/>
        </w:rPr>
        <w:t>-</w:t>
      </w:r>
      <w:proofErr w:type="spellStart"/>
      <w:r w:rsidRPr="00F66817">
        <w:rPr>
          <w:b/>
          <w:bCs/>
          <w:color w:val="1F4E79" w:themeColor="accent1" w:themeShade="80"/>
          <w:sz w:val="28"/>
          <w:szCs w:val="28"/>
        </w:rPr>
        <w:t>RoBERTa</w:t>
      </w:r>
      <w:proofErr w:type="spellEnd"/>
      <w:r w:rsidRPr="00F66817">
        <w:rPr>
          <w:b/>
          <w:bCs/>
          <w:color w:val="1F4E79" w:themeColor="accent1" w:themeShade="80"/>
          <w:sz w:val="28"/>
          <w:szCs w:val="28"/>
        </w:rPr>
        <w:t xml:space="preserve"> Model Architecture</w:t>
      </w:r>
    </w:p>
    <w:p w14:paraId="2312B05E" w14:textId="77777777" w:rsidR="00BF4B44" w:rsidRPr="00F66817" w:rsidRDefault="00BF4B44" w:rsidP="00E95E7C">
      <w:pPr>
        <w:pStyle w:val="ListParagraph"/>
        <w:spacing w:after="240"/>
        <w:ind w:left="-567"/>
        <w:rPr>
          <w:b/>
          <w:bCs/>
          <w:color w:val="1F4E79" w:themeColor="accent1" w:themeShade="80"/>
          <w:sz w:val="28"/>
          <w:szCs w:val="28"/>
        </w:rPr>
      </w:pPr>
    </w:p>
    <w:p w14:paraId="7C0C4C77" w14:textId="48539730" w:rsidR="00BF4B44" w:rsidRPr="00F66817" w:rsidRDefault="00BF4B44" w:rsidP="00BF4B44">
      <w:pPr>
        <w:pStyle w:val="ListParagraph"/>
        <w:spacing w:after="240"/>
        <w:ind w:left="-567"/>
        <w:jc w:val="center"/>
        <w:rPr>
          <w:b/>
          <w:bCs/>
          <w:color w:val="1F4E79" w:themeColor="accent1" w:themeShade="80"/>
          <w:sz w:val="28"/>
          <w:szCs w:val="28"/>
          <w:lang w:val="en-IN"/>
        </w:rPr>
      </w:pPr>
      <w:r w:rsidRPr="00F66817">
        <w:rPr>
          <w:b/>
          <w:bCs/>
          <w:noProof/>
          <w:color w:val="1F4E79" w:themeColor="accent1" w:themeShade="80"/>
          <w:sz w:val="28"/>
          <w:szCs w:val="28"/>
          <w:lang w:val="en-IN"/>
        </w:rPr>
        <w:drawing>
          <wp:inline distT="0" distB="0" distL="0" distR="0" wp14:anchorId="745856F1" wp14:editId="5964937D">
            <wp:extent cx="6248400" cy="4564380"/>
            <wp:effectExtent l="76200" t="76200" r="133350" b="140970"/>
            <wp:docPr id="310172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48400" cy="45643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179E94" w14:textId="034519C6" w:rsidR="008816A2" w:rsidRPr="00F66817" w:rsidRDefault="008816A2" w:rsidP="00BF4B44">
      <w:pPr>
        <w:pStyle w:val="ListParagraph"/>
        <w:spacing w:after="240"/>
        <w:ind w:left="-567"/>
        <w:jc w:val="center"/>
        <w:rPr>
          <w:b/>
          <w:bCs/>
          <w:color w:val="1F4E79" w:themeColor="accent1" w:themeShade="80"/>
          <w:sz w:val="28"/>
          <w:szCs w:val="28"/>
          <w:lang w:val="en-IN"/>
        </w:rPr>
      </w:pPr>
      <w:r w:rsidRPr="00F66817">
        <w:rPr>
          <w:b/>
          <w:bCs/>
          <w:color w:val="1F4E79" w:themeColor="accent1" w:themeShade="80"/>
          <w:sz w:val="28"/>
          <w:szCs w:val="28"/>
          <w:lang w:val="en-IN"/>
        </w:rPr>
        <w:t>Figure 7.1 XM-</w:t>
      </w:r>
      <w:proofErr w:type="spellStart"/>
      <w:r w:rsidRPr="00F66817">
        <w:rPr>
          <w:b/>
          <w:bCs/>
          <w:color w:val="1F4E79" w:themeColor="accent1" w:themeShade="80"/>
          <w:sz w:val="28"/>
          <w:szCs w:val="28"/>
          <w:lang w:val="en-IN"/>
        </w:rPr>
        <w:t>RoBERTa</w:t>
      </w:r>
      <w:proofErr w:type="spellEnd"/>
      <w:r w:rsidRPr="00F66817">
        <w:rPr>
          <w:b/>
          <w:bCs/>
          <w:color w:val="1F4E79" w:themeColor="accent1" w:themeShade="80"/>
          <w:sz w:val="28"/>
          <w:szCs w:val="28"/>
          <w:lang w:val="en-IN"/>
        </w:rPr>
        <w:t xml:space="preserve"> Model Architecture</w:t>
      </w:r>
    </w:p>
    <w:p w14:paraId="13D91AB9" w14:textId="77777777" w:rsidR="00BF4B44" w:rsidRPr="00F66817" w:rsidRDefault="00BF4B44" w:rsidP="00E95E7C">
      <w:pPr>
        <w:pStyle w:val="ListParagraph"/>
        <w:spacing w:after="240"/>
        <w:ind w:left="-567"/>
        <w:rPr>
          <w:b/>
          <w:bCs/>
          <w:color w:val="1F4E79" w:themeColor="accent1" w:themeShade="80"/>
          <w:sz w:val="28"/>
          <w:szCs w:val="28"/>
        </w:rPr>
      </w:pPr>
    </w:p>
    <w:p w14:paraId="4639D1BF" w14:textId="515E5469" w:rsidR="00BF4B44" w:rsidRPr="00F66817" w:rsidRDefault="00BF4B44" w:rsidP="00BF4B44">
      <w:pPr>
        <w:pStyle w:val="ListParagraph"/>
        <w:spacing w:after="240"/>
        <w:ind w:left="-567" w:right="-716"/>
        <w:rPr>
          <w:color w:val="000000" w:themeColor="text1"/>
        </w:rPr>
      </w:pPr>
      <w:r w:rsidRPr="00F66817">
        <w:rPr>
          <w:b/>
          <w:bCs/>
          <w:color w:val="000000" w:themeColor="text1"/>
        </w:rPr>
        <w:t>Figure 7.1</w:t>
      </w:r>
      <w:r w:rsidRPr="00F66817">
        <w:rPr>
          <w:color w:val="000000" w:themeColor="text1"/>
        </w:rPr>
        <w:t xml:space="preserve"> </w:t>
      </w:r>
      <w:r w:rsidR="00250B9A" w:rsidRPr="00F66817">
        <w:rPr>
          <w:color w:val="000000" w:themeColor="text1"/>
        </w:rPr>
        <w:t>I</w:t>
      </w:r>
      <w:r w:rsidRPr="00F66817">
        <w:rPr>
          <w:color w:val="000000" w:themeColor="text1"/>
        </w:rPr>
        <w:t>llustrates the architecture of the proposed XLM-</w:t>
      </w:r>
      <w:proofErr w:type="spellStart"/>
      <w:r w:rsidRPr="00F66817">
        <w:rPr>
          <w:color w:val="000000" w:themeColor="text1"/>
        </w:rPr>
        <w:t>RoBERTa</w:t>
      </w:r>
      <w:proofErr w:type="spellEnd"/>
      <w:r w:rsidRPr="00F66817">
        <w:rPr>
          <w:color w:val="000000" w:themeColor="text1"/>
        </w:rPr>
        <w:t>-based Hate Speech Detection System. The input text first undergoes preprocessing, where URLs, HTML tags, duplicate records, and extra white spaces are removed while emojis, hashtags, and punctuation are preserved to maintain contextual information. The cleaned text is then tokenized using the XLM-</w:t>
      </w:r>
      <w:proofErr w:type="spellStart"/>
      <w:r w:rsidRPr="00F66817">
        <w:rPr>
          <w:color w:val="000000" w:themeColor="text1"/>
        </w:rPr>
        <w:t>RoBERTa</w:t>
      </w:r>
      <w:proofErr w:type="spellEnd"/>
      <w:r w:rsidRPr="00F66817">
        <w:rPr>
          <w:color w:val="000000" w:themeColor="text1"/>
        </w:rPr>
        <w:t xml:space="preserve"> Tokenizer and converted into input IDs and attention masks. These encoded inputs are processed by the XLM-</w:t>
      </w:r>
      <w:proofErr w:type="spellStart"/>
      <w:r w:rsidRPr="00F66817">
        <w:rPr>
          <w:color w:val="000000" w:themeColor="text1"/>
        </w:rPr>
        <w:t>RoBERTa</w:t>
      </w:r>
      <w:proofErr w:type="spellEnd"/>
      <w:r w:rsidRPr="00F66817">
        <w:rPr>
          <w:color w:val="000000" w:themeColor="text1"/>
        </w:rPr>
        <w:t xml:space="preserve"> Transformer Encoder, which learns contextual relationships using multi-head self-attention and feed-forward networks. Finally, the contextual representation is passed through a classification layer and a </w:t>
      </w:r>
      <w:proofErr w:type="spellStart"/>
      <w:r w:rsidRPr="00F66817">
        <w:rPr>
          <w:color w:val="000000" w:themeColor="text1"/>
        </w:rPr>
        <w:t>Softmax</w:t>
      </w:r>
      <w:proofErr w:type="spellEnd"/>
      <w:r w:rsidRPr="00F66817">
        <w:rPr>
          <w:color w:val="000000" w:themeColor="text1"/>
        </w:rPr>
        <w:t xml:space="preserve"> function to classify the text as Hate Speech or Non-Hate Speech. The model is fine-tuned using the English hate speech dataset containing labeled samples for accurate binary classification</w:t>
      </w:r>
      <w:r w:rsidR="00D863B8" w:rsidRPr="00F66817">
        <w:rPr>
          <w:color w:val="000000" w:themeColor="text1"/>
        </w:rPr>
        <w:t xml:space="preserve"> of hate and non-hate</w:t>
      </w:r>
      <w:r w:rsidRPr="00F66817">
        <w:rPr>
          <w:color w:val="000000" w:themeColor="text1"/>
        </w:rPr>
        <w:t>.</w:t>
      </w:r>
    </w:p>
    <w:p w14:paraId="181559BE" w14:textId="77777777" w:rsidR="002E3192" w:rsidRPr="00F66817" w:rsidRDefault="002E3192" w:rsidP="002E3192">
      <w:pPr>
        <w:pStyle w:val="ListParagraph"/>
        <w:spacing w:after="240"/>
        <w:ind w:left="-567"/>
      </w:pPr>
    </w:p>
    <w:p w14:paraId="612F8488" w14:textId="77777777" w:rsidR="000918D5" w:rsidRPr="00F66817" w:rsidRDefault="000918D5" w:rsidP="003C53ED">
      <w:pPr>
        <w:spacing w:after="240"/>
        <w:rPr>
          <w:b/>
          <w:bCs/>
          <w:color w:val="1F4E79" w:themeColor="accent1" w:themeShade="80"/>
          <w:sz w:val="28"/>
          <w:szCs w:val="28"/>
        </w:rPr>
      </w:pPr>
    </w:p>
    <w:p w14:paraId="48C0CA66" w14:textId="0E57F78E" w:rsidR="000E1534" w:rsidRPr="00F95F34" w:rsidRDefault="000E1534" w:rsidP="002E3192">
      <w:pPr>
        <w:pStyle w:val="ListParagraph"/>
        <w:spacing w:after="240"/>
        <w:ind w:left="-567"/>
        <w:rPr>
          <w:b/>
          <w:bCs/>
          <w:color w:val="2E74B5" w:themeColor="accent1" w:themeShade="BF"/>
          <w:sz w:val="28"/>
          <w:szCs w:val="28"/>
        </w:rPr>
      </w:pPr>
      <w:r w:rsidRPr="00F95F34">
        <w:rPr>
          <w:b/>
          <w:bCs/>
          <w:color w:val="2E74B5" w:themeColor="accent1" w:themeShade="BF"/>
          <w:sz w:val="28"/>
          <w:szCs w:val="28"/>
        </w:rPr>
        <w:lastRenderedPageBreak/>
        <w:t>System Architecture</w:t>
      </w:r>
    </w:p>
    <w:p w14:paraId="11C81181" w14:textId="77777777" w:rsidR="000E1534" w:rsidRPr="00F66817" w:rsidRDefault="000E1534" w:rsidP="002E3192">
      <w:pPr>
        <w:pStyle w:val="ListParagraph"/>
        <w:spacing w:after="240"/>
        <w:ind w:left="-567"/>
        <w:rPr>
          <w:b/>
          <w:bCs/>
          <w:color w:val="1F4E79" w:themeColor="accent1" w:themeShade="80"/>
          <w:sz w:val="28"/>
          <w:szCs w:val="28"/>
        </w:rPr>
      </w:pPr>
    </w:p>
    <w:p w14:paraId="45D0570B" w14:textId="6FF99E6E" w:rsidR="000E1534" w:rsidRPr="00F66817" w:rsidRDefault="000E1534" w:rsidP="000E1534">
      <w:pPr>
        <w:pStyle w:val="ListParagraph"/>
        <w:spacing w:after="240"/>
        <w:ind w:left="-567"/>
        <w:jc w:val="center"/>
        <w:rPr>
          <w:b/>
          <w:bCs/>
          <w:color w:val="1F4E79" w:themeColor="accent1" w:themeShade="80"/>
          <w:sz w:val="28"/>
          <w:szCs w:val="28"/>
        </w:rPr>
      </w:pPr>
      <w:r w:rsidRPr="00F66817">
        <w:rPr>
          <w:b/>
          <w:bCs/>
          <w:noProof/>
          <w:color w:val="1F4E79" w:themeColor="accent1" w:themeShade="80"/>
          <w:sz w:val="28"/>
          <w:szCs w:val="28"/>
        </w:rPr>
        <w:drawing>
          <wp:inline distT="0" distB="0" distL="0" distR="0" wp14:anchorId="29BD1701" wp14:editId="65DB6750">
            <wp:extent cx="5120640" cy="4831080"/>
            <wp:effectExtent l="76200" t="76200" r="137160" b="140970"/>
            <wp:docPr id="7352760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20640" cy="48310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799AD3" w14:textId="565D9943" w:rsidR="0087000F" w:rsidRPr="00F45CD4" w:rsidRDefault="0087000F" w:rsidP="000E1534">
      <w:pPr>
        <w:pStyle w:val="ListParagraph"/>
        <w:spacing w:after="240"/>
        <w:ind w:left="-567"/>
        <w:jc w:val="center"/>
        <w:rPr>
          <w:b/>
          <w:bCs/>
          <w:color w:val="2E74B5" w:themeColor="accent1" w:themeShade="BF"/>
        </w:rPr>
      </w:pPr>
      <w:r w:rsidRPr="00F45CD4">
        <w:rPr>
          <w:b/>
          <w:bCs/>
          <w:color w:val="2E74B5" w:themeColor="accent1" w:themeShade="BF"/>
        </w:rPr>
        <w:t xml:space="preserve">Figure </w:t>
      </w:r>
      <w:proofErr w:type="gramStart"/>
      <w:r w:rsidRPr="00F45CD4">
        <w:rPr>
          <w:b/>
          <w:bCs/>
          <w:color w:val="2E74B5" w:themeColor="accent1" w:themeShade="BF"/>
        </w:rPr>
        <w:t>7.2 :</w:t>
      </w:r>
      <w:proofErr w:type="gramEnd"/>
      <w:r w:rsidRPr="00F45CD4">
        <w:rPr>
          <w:b/>
          <w:bCs/>
          <w:color w:val="2E74B5" w:themeColor="accent1" w:themeShade="BF"/>
        </w:rPr>
        <w:t xml:space="preserve"> System Architecture</w:t>
      </w:r>
    </w:p>
    <w:p w14:paraId="4676C1B1" w14:textId="77777777" w:rsidR="000E1534" w:rsidRPr="00F45CD4" w:rsidRDefault="000E1534" w:rsidP="00100BD8">
      <w:pPr>
        <w:pStyle w:val="ListParagraph"/>
        <w:spacing w:after="240"/>
        <w:ind w:left="-567"/>
        <w:rPr>
          <w:b/>
          <w:bCs/>
          <w:color w:val="2E74B5" w:themeColor="accent1" w:themeShade="BF"/>
        </w:rPr>
      </w:pPr>
    </w:p>
    <w:p w14:paraId="344B53B6" w14:textId="34CB7036" w:rsidR="00100BD8" w:rsidRPr="00F45CD4" w:rsidRDefault="00100BD8" w:rsidP="00BF4B44">
      <w:pPr>
        <w:pStyle w:val="ListParagraph"/>
        <w:spacing w:after="240"/>
        <w:ind w:left="-567" w:right="-716"/>
        <w:rPr>
          <w:b/>
          <w:bCs/>
          <w:color w:val="2E74B5" w:themeColor="accent1" w:themeShade="BF"/>
          <w:sz w:val="28"/>
          <w:szCs w:val="28"/>
        </w:rPr>
      </w:pPr>
      <w:r w:rsidRPr="00F45CD4">
        <w:rPr>
          <w:b/>
          <w:bCs/>
          <w:color w:val="2E74B5" w:themeColor="accent1" w:themeShade="BF"/>
          <w:sz w:val="28"/>
          <w:szCs w:val="28"/>
        </w:rPr>
        <w:t>Design Summary</w:t>
      </w:r>
    </w:p>
    <w:p w14:paraId="25D1117F" w14:textId="77777777" w:rsidR="00100BD8" w:rsidRPr="00F66817" w:rsidRDefault="00100BD8" w:rsidP="00BF4B44">
      <w:pPr>
        <w:pStyle w:val="ListParagraph"/>
        <w:spacing w:after="240"/>
        <w:ind w:left="-567" w:right="-716"/>
        <w:rPr>
          <w:b/>
          <w:bCs/>
          <w:color w:val="1F4E79" w:themeColor="accent1" w:themeShade="80"/>
        </w:rPr>
      </w:pPr>
    </w:p>
    <w:p w14:paraId="415E6F6C" w14:textId="67C3116C" w:rsidR="00100BD8" w:rsidRPr="00F66817" w:rsidRDefault="00EF514F" w:rsidP="00100BD8">
      <w:pPr>
        <w:pStyle w:val="ListParagraph"/>
        <w:spacing w:after="240"/>
        <w:ind w:left="-567"/>
        <w:rPr>
          <w:b/>
          <w:bCs/>
          <w:sz w:val="28"/>
          <w:szCs w:val="28"/>
        </w:rPr>
      </w:pPr>
      <w:r>
        <w:t xml:space="preserve">The figure illustrates the overall workflow of the proposed </w:t>
      </w:r>
      <w:r>
        <w:rPr>
          <w:rStyle w:val="Strong"/>
        </w:rPr>
        <w:t>XLM-</w:t>
      </w:r>
      <w:proofErr w:type="spellStart"/>
      <w:r>
        <w:rPr>
          <w:rStyle w:val="Strong"/>
        </w:rPr>
        <w:t>RoBERTa</w:t>
      </w:r>
      <w:proofErr w:type="spellEnd"/>
      <w:r>
        <w:rPr>
          <w:rStyle w:val="Strong"/>
        </w:rPr>
        <w:t>-based Hate Speech Detection System</w:t>
      </w:r>
      <w:r>
        <w:t xml:space="preserve">. The process begins with the </w:t>
      </w:r>
      <w:r>
        <w:rPr>
          <w:rStyle w:val="Strong"/>
        </w:rPr>
        <w:t>English dataset</w:t>
      </w:r>
      <w:r>
        <w:t xml:space="preserve">, followed by </w:t>
      </w:r>
      <w:r>
        <w:rPr>
          <w:rStyle w:val="Strong"/>
        </w:rPr>
        <w:t>data preprocessing</w:t>
      </w:r>
      <w:r>
        <w:t xml:space="preserve"> to clean and prepare the text. The dataset is then </w:t>
      </w:r>
      <w:r>
        <w:rPr>
          <w:rStyle w:val="Strong"/>
        </w:rPr>
        <w:t>split into training and testing sets</w:t>
      </w:r>
      <w:r>
        <w:t xml:space="preserve">, after which the text is converted into numerical representations using the </w:t>
      </w:r>
      <w:r>
        <w:rPr>
          <w:rStyle w:val="Strong"/>
        </w:rPr>
        <w:t>XLM-</w:t>
      </w:r>
      <w:proofErr w:type="spellStart"/>
      <w:r>
        <w:rPr>
          <w:rStyle w:val="Strong"/>
        </w:rPr>
        <w:t>RoBERTa</w:t>
      </w:r>
      <w:proofErr w:type="spellEnd"/>
      <w:r>
        <w:rPr>
          <w:rStyle w:val="Strong"/>
        </w:rPr>
        <w:t xml:space="preserve"> tokenizer</w:t>
      </w:r>
      <w:r>
        <w:t xml:space="preserve">. The tokenized data is used to </w:t>
      </w:r>
      <w:r>
        <w:rPr>
          <w:rStyle w:val="Strong"/>
        </w:rPr>
        <w:t>fine-tune the XLM-</w:t>
      </w:r>
      <w:proofErr w:type="spellStart"/>
      <w:r>
        <w:rPr>
          <w:rStyle w:val="Strong"/>
        </w:rPr>
        <w:t>RoBERTa</w:t>
      </w:r>
      <w:proofErr w:type="spellEnd"/>
      <w:r>
        <w:rPr>
          <w:rStyle w:val="Strong"/>
        </w:rPr>
        <w:t xml:space="preserve"> model</w:t>
      </w:r>
      <w:r>
        <w:t xml:space="preserve">, enabling it to learn hate speech patterns effectively. The trained model is then used to generate </w:t>
      </w:r>
      <w:r>
        <w:rPr>
          <w:rStyle w:val="Strong"/>
        </w:rPr>
        <w:t>predictions</w:t>
      </w:r>
      <w:r>
        <w:t xml:space="preserve">, and its performance is finally assessed using various </w:t>
      </w:r>
      <w:r>
        <w:rPr>
          <w:rStyle w:val="Strong"/>
        </w:rPr>
        <w:t>evaluation metrics</w:t>
      </w:r>
      <w:r>
        <w:t xml:space="preserve"> to measure its accuracy and reliability.</w:t>
      </w:r>
    </w:p>
    <w:p w14:paraId="7B9BE0CD" w14:textId="77777777" w:rsidR="003B5C96" w:rsidRPr="00F66817" w:rsidRDefault="003B5C96" w:rsidP="00100BD8">
      <w:pPr>
        <w:pStyle w:val="ListParagraph"/>
        <w:spacing w:after="240"/>
        <w:ind w:left="-567"/>
        <w:rPr>
          <w:b/>
          <w:bCs/>
          <w:sz w:val="28"/>
          <w:szCs w:val="28"/>
        </w:rPr>
      </w:pPr>
    </w:p>
    <w:p w14:paraId="38BF7ABC" w14:textId="77777777" w:rsidR="003B5C96" w:rsidRPr="00F66817" w:rsidRDefault="003B5C96" w:rsidP="00100BD8">
      <w:pPr>
        <w:pStyle w:val="ListParagraph"/>
        <w:spacing w:after="240"/>
        <w:ind w:left="-567"/>
        <w:rPr>
          <w:b/>
          <w:bCs/>
          <w:sz w:val="28"/>
          <w:szCs w:val="28"/>
        </w:rPr>
      </w:pPr>
    </w:p>
    <w:p w14:paraId="2E4B1C2D" w14:textId="762F6918" w:rsidR="0037604D" w:rsidRPr="00F66817" w:rsidRDefault="0037604D" w:rsidP="005F5B52">
      <w:pPr>
        <w:pStyle w:val="Heading1"/>
        <w:ind w:left="-851" w:right="-999"/>
        <w:rPr>
          <w:rFonts w:ascii="Times New Roman" w:hAnsi="Times New Roman" w:cs="Times New Roman"/>
        </w:rPr>
      </w:pPr>
      <w:r w:rsidRPr="00F66817">
        <w:rPr>
          <w:rFonts w:ascii="Times New Roman" w:hAnsi="Times New Roman" w:cs="Times New Roman"/>
        </w:rPr>
        <w:lastRenderedPageBreak/>
        <w:t>Implementation</w:t>
      </w:r>
    </w:p>
    <w:p w14:paraId="1284BC8C" w14:textId="77777777" w:rsidR="008A585E" w:rsidRPr="00F66817" w:rsidRDefault="008A585E" w:rsidP="005F5B52">
      <w:pPr>
        <w:pStyle w:val="Heading2"/>
        <w:numPr>
          <w:ilvl w:val="0"/>
          <w:numId w:val="0"/>
        </w:numPr>
        <w:ind w:left="-851" w:right="-999"/>
        <w:jc w:val="left"/>
        <w:rPr>
          <w:sz w:val="28"/>
          <w:szCs w:val="28"/>
          <w:u w:val="none"/>
        </w:rPr>
      </w:pPr>
    </w:p>
    <w:p w14:paraId="4B80984B" w14:textId="4BFF19AD" w:rsidR="00100BD8" w:rsidRPr="00D82B1B" w:rsidRDefault="003013E3" w:rsidP="00100BD8">
      <w:pPr>
        <w:ind w:left="-709"/>
        <w:rPr>
          <w:b/>
          <w:bCs/>
          <w:color w:val="2E74B5" w:themeColor="accent1" w:themeShade="BF"/>
          <w:sz w:val="28"/>
          <w:szCs w:val="28"/>
        </w:rPr>
      </w:pPr>
      <w:r w:rsidRPr="00D82B1B">
        <w:rPr>
          <w:b/>
          <w:bCs/>
          <w:color w:val="2E74B5" w:themeColor="accent1" w:themeShade="BF"/>
          <w:sz w:val="28"/>
          <w:szCs w:val="28"/>
        </w:rPr>
        <w:t>8.1 Implementation Details</w:t>
      </w:r>
    </w:p>
    <w:p w14:paraId="61B2F6F9" w14:textId="7CCD7CA8" w:rsidR="003013E3" w:rsidRPr="00F66817" w:rsidRDefault="00845004" w:rsidP="00100BD8">
      <w:pPr>
        <w:ind w:left="-709"/>
      </w:pPr>
      <w:r w:rsidRPr="00F66817">
        <w:t xml:space="preserve">Python was used in the Google </w:t>
      </w:r>
      <w:proofErr w:type="spellStart"/>
      <w:r w:rsidRPr="00F66817">
        <w:t>Colab</w:t>
      </w:r>
      <w:proofErr w:type="spellEnd"/>
      <w:r w:rsidR="00803515" w:rsidRPr="00F66817">
        <w:t xml:space="preserve"> and Kaggle</w:t>
      </w:r>
      <w:r w:rsidR="00E97C48" w:rsidRPr="00F66817">
        <w:t xml:space="preserve"> as an</w:t>
      </w:r>
      <w:r w:rsidRPr="00F66817">
        <w:t xml:space="preserve"> environment to implement the Hate Speech Detection </w:t>
      </w:r>
      <w:r w:rsidR="00323C5B" w:rsidRPr="00F66817">
        <w:t xml:space="preserve">while </w:t>
      </w:r>
      <w:r w:rsidRPr="00F66817">
        <w:t>utilizing XLM-</w:t>
      </w:r>
      <w:proofErr w:type="spellStart"/>
      <w:r w:rsidRPr="00F66817">
        <w:t>RoBERTa</w:t>
      </w:r>
      <w:proofErr w:type="spellEnd"/>
      <w:r w:rsidRPr="00F66817">
        <w:t xml:space="preserve"> Transformer system. Data</w:t>
      </w:r>
      <w:r w:rsidR="00323C5B" w:rsidRPr="00F66817">
        <w:t>set</w:t>
      </w:r>
      <w:r w:rsidRPr="00F66817">
        <w:t xml:space="preserve"> loading, preprocessing, tokenization, model training, prediction, and performance evaluation were among the tasks carried out by each </w:t>
      </w:r>
      <w:r w:rsidR="00323C5B" w:rsidRPr="00F66817">
        <w:t xml:space="preserve">of the </w:t>
      </w:r>
      <w:r w:rsidRPr="00F66817">
        <w:t>module in the implementation's design. Code readability, maintainability, and scalability were all enhanced by the usage of modular design.</w:t>
      </w:r>
    </w:p>
    <w:p w14:paraId="1AC55926" w14:textId="77777777" w:rsidR="00845004" w:rsidRPr="00F66817" w:rsidRDefault="00845004" w:rsidP="00100BD8">
      <w:pPr>
        <w:ind w:left="-709"/>
      </w:pPr>
    </w:p>
    <w:p w14:paraId="51B96EB9" w14:textId="297C5849" w:rsidR="003013E3" w:rsidRPr="00F66817" w:rsidRDefault="003013E3" w:rsidP="00100BD8">
      <w:pPr>
        <w:ind w:left="-709"/>
        <w:rPr>
          <w:b/>
          <w:bCs/>
        </w:rPr>
      </w:pPr>
      <w:r w:rsidRPr="00F66817">
        <w:rPr>
          <w:b/>
          <w:bCs/>
        </w:rPr>
        <w:t>8.1.1 Dataset Loading Module</w:t>
      </w:r>
    </w:p>
    <w:p w14:paraId="41C65386" w14:textId="77777777" w:rsidR="00845004" w:rsidRPr="00F66817" w:rsidRDefault="003013E3" w:rsidP="00845004">
      <w:pPr>
        <w:ind w:left="-709"/>
        <w:rPr>
          <w:b/>
          <w:bCs/>
        </w:rPr>
      </w:pPr>
      <w:r w:rsidRPr="00F66817">
        <w:rPr>
          <w:b/>
          <w:bCs/>
        </w:rPr>
        <w:t>Objective</w:t>
      </w:r>
    </w:p>
    <w:p w14:paraId="29464111" w14:textId="5B2FF4EF" w:rsidR="00845004" w:rsidRPr="00F66817" w:rsidRDefault="00845004" w:rsidP="00845004">
      <w:pPr>
        <w:ind w:left="-709"/>
        <w:rPr>
          <w:b/>
          <w:bCs/>
        </w:rPr>
      </w:pPr>
      <w:r w:rsidRPr="00F66817">
        <w:t xml:space="preserve">The English hate speech dataset is imported into the development environment via the Dataset Loading Module so that it can be </w:t>
      </w:r>
      <w:r w:rsidR="00E97C48" w:rsidRPr="00F66817">
        <w:t>pre-</w:t>
      </w:r>
      <w:r w:rsidRPr="00F66817">
        <w:t>processed further.</w:t>
      </w:r>
    </w:p>
    <w:p w14:paraId="59B0830C" w14:textId="0376957F" w:rsidR="00845004" w:rsidRPr="00F66817" w:rsidRDefault="00845004">
      <w:pPr>
        <w:pStyle w:val="ListParagraph"/>
        <w:numPr>
          <w:ilvl w:val="0"/>
          <w:numId w:val="38"/>
        </w:numPr>
        <w:rPr>
          <w:b/>
          <w:bCs/>
        </w:rPr>
      </w:pPr>
      <w:r w:rsidRPr="00F66817">
        <w:t>Steps for Implementation</w:t>
      </w:r>
      <w:r w:rsidRPr="00F66817">
        <w:cr/>
        <w:t xml:space="preserve">• Added the English dataset to Google </w:t>
      </w:r>
      <w:proofErr w:type="spellStart"/>
      <w:r w:rsidRPr="00F66817">
        <w:t>Colab</w:t>
      </w:r>
      <w:proofErr w:type="spellEnd"/>
      <w:r w:rsidRPr="00F66817">
        <w:t xml:space="preserve">. </w:t>
      </w:r>
      <w:r w:rsidRPr="00F66817">
        <w:cr/>
        <w:t xml:space="preserve">• The Pandas library was used to </w:t>
      </w:r>
      <w:r w:rsidR="002C3AEA" w:rsidRPr="00F66817">
        <w:t>up</w:t>
      </w:r>
      <w:r w:rsidRPr="00F66817">
        <w:t xml:space="preserve">load the dataset. </w:t>
      </w:r>
      <w:r w:rsidRPr="00F66817">
        <w:cr/>
        <w:t xml:space="preserve">• Confirmed the dimensions and </w:t>
      </w:r>
      <w:r w:rsidR="002271CC" w:rsidRPr="00F66817">
        <w:t xml:space="preserve">the </w:t>
      </w:r>
      <w:r w:rsidRPr="00F66817">
        <w:t xml:space="preserve">structure of the dataset. </w:t>
      </w:r>
      <w:r w:rsidRPr="00F66817">
        <w:cr/>
        <w:t>• Looked for invalid records and</w:t>
      </w:r>
      <w:r w:rsidR="00660A65" w:rsidRPr="00F66817">
        <w:t xml:space="preserve"> the</w:t>
      </w:r>
      <w:r w:rsidRPr="00F66817">
        <w:t xml:space="preserve"> missing values.</w:t>
      </w:r>
    </w:p>
    <w:p w14:paraId="63A05121" w14:textId="77777777" w:rsidR="00845004" w:rsidRPr="00F66817" w:rsidRDefault="00845004" w:rsidP="00845004">
      <w:pPr>
        <w:pStyle w:val="ListParagraph"/>
        <w:ind w:left="11"/>
      </w:pPr>
    </w:p>
    <w:p w14:paraId="18553CCD" w14:textId="77777777" w:rsidR="00845004" w:rsidRPr="00F66817" w:rsidRDefault="00845004">
      <w:pPr>
        <w:pStyle w:val="ListParagraph"/>
        <w:numPr>
          <w:ilvl w:val="0"/>
          <w:numId w:val="38"/>
        </w:numPr>
      </w:pPr>
      <w:r w:rsidRPr="00F66817">
        <w:t>Input</w:t>
      </w:r>
    </w:p>
    <w:p w14:paraId="1C46855C" w14:textId="77777777" w:rsidR="00845004" w:rsidRPr="00F66817" w:rsidRDefault="00845004" w:rsidP="00845004">
      <w:pPr>
        <w:pStyle w:val="ListParagraph"/>
        <w:ind w:left="153"/>
      </w:pPr>
      <w:r w:rsidRPr="00F66817">
        <w:t>English_hatexplain_clean.csv</w:t>
      </w:r>
    </w:p>
    <w:p w14:paraId="54888675" w14:textId="77777777" w:rsidR="00845004" w:rsidRPr="00F66817" w:rsidRDefault="00845004" w:rsidP="00845004"/>
    <w:p w14:paraId="190A47D6" w14:textId="185AA547" w:rsidR="00845004" w:rsidRPr="00F66817" w:rsidRDefault="00845004">
      <w:pPr>
        <w:pStyle w:val="ListParagraph"/>
        <w:numPr>
          <w:ilvl w:val="0"/>
          <w:numId w:val="38"/>
        </w:numPr>
      </w:pPr>
      <w:r w:rsidRPr="00F66817">
        <w:t>Results</w:t>
      </w:r>
    </w:p>
    <w:p w14:paraId="3A729B88" w14:textId="7ACA6BCE" w:rsidR="00845004" w:rsidRPr="00F66817" w:rsidRDefault="00803515" w:rsidP="00845004">
      <w:pPr>
        <w:pStyle w:val="ListParagraph"/>
        <w:ind w:left="11" w:firstLine="142"/>
      </w:pPr>
      <w:r w:rsidRPr="00F66817">
        <w:t>L</w:t>
      </w:r>
      <w:r w:rsidR="00845004" w:rsidRPr="00F66817">
        <w:t>abeled text samples were included in the loaded dataset.</w:t>
      </w:r>
    </w:p>
    <w:p w14:paraId="6752A183" w14:textId="77777777" w:rsidR="00845004" w:rsidRPr="00F66817" w:rsidRDefault="00845004" w:rsidP="00845004">
      <w:pPr>
        <w:pStyle w:val="ListParagraph"/>
        <w:ind w:left="11" w:firstLine="142"/>
      </w:pPr>
    </w:p>
    <w:p w14:paraId="10E40130" w14:textId="77777777" w:rsidR="00845004" w:rsidRPr="00F66817" w:rsidRDefault="00845004">
      <w:pPr>
        <w:pStyle w:val="ListParagraph"/>
        <w:numPr>
          <w:ilvl w:val="0"/>
          <w:numId w:val="38"/>
        </w:numPr>
      </w:pPr>
      <w:r w:rsidRPr="00F66817">
        <w:t>Used Libraries</w:t>
      </w:r>
    </w:p>
    <w:p w14:paraId="608B79E7" w14:textId="59C5927C" w:rsidR="00845004" w:rsidRPr="00F66817" w:rsidRDefault="00845004" w:rsidP="00845004">
      <w:pPr>
        <w:pStyle w:val="ListParagraph"/>
        <w:ind w:left="11" w:firstLine="142"/>
      </w:pPr>
      <w:r w:rsidRPr="00F66817">
        <w:t xml:space="preserve">Pandas </w:t>
      </w:r>
    </w:p>
    <w:p w14:paraId="160E4A15" w14:textId="77777777" w:rsidR="00833BBB" w:rsidRPr="00F66817" w:rsidRDefault="00845004" w:rsidP="00845004">
      <w:pPr>
        <w:ind w:firstLine="153"/>
      </w:pPr>
      <w:r w:rsidRPr="00F66817">
        <w:t>NumPy</w:t>
      </w:r>
    </w:p>
    <w:p w14:paraId="0A0E6CEF" w14:textId="77777777" w:rsidR="00845004" w:rsidRPr="00F66817" w:rsidRDefault="00845004" w:rsidP="00845004">
      <w:pPr>
        <w:ind w:firstLine="153"/>
        <w:rPr>
          <w:lang w:val="en-IN"/>
        </w:rPr>
      </w:pPr>
    </w:p>
    <w:p w14:paraId="0469553D" w14:textId="5E6D79B5" w:rsidR="00833BBB" w:rsidRPr="00F66817" w:rsidRDefault="00833BBB" w:rsidP="00833BBB">
      <w:pPr>
        <w:pStyle w:val="ListParagraph"/>
        <w:ind w:left="-709"/>
        <w:rPr>
          <w:b/>
          <w:bCs/>
        </w:rPr>
      </w:pPr>
      <w:r w:rsidRPr="00F66817">
        <w:rPr>
          <w:b/>
          <w:bCs/>
        </w:rPr>
        <w:t>8.1.2 Data Preprocessing Module</w:t>
      </w:r>
    </w:p>
    <w:p w14:paraId="2202CD71" w14:textId="4CD39D26" w:rsidR="00833BBB" w:rsidRPr="00F66817" w:rsidRDefault="00833BBB" w:rsidP="00833BBB">
      <w:pPr>
        <w:pStyle w:val="ListParagraph"/>
        <w:ind w:left="-709"/>
        <w:rPr>
          <w:b/>
          <w:bCs/>
        </w:rPr>
      </w:pPr>
      <w:r w:rsidRPr="00F66817">
        <w:rPr>
          <w:b/>
          <w:bCs/>
        </w:rPr>
        <w:t>Objective</w:t>
      </w:r>
    </w:p>
    <w:p w14:paraId="3C31F6C4" w14:textId="43E2C22D" w:rsidR="00833BBB" w:rsidRPr="00F66817" w:rsidRDefault="00833BBB" w:rsidP="00833BBB">
      <w:pPr>
        <w:pStyle w:val="ListParagraph"/>
        <w:ind w:left="-709"/>
      </w:pPr>
      <w:r w:rsidRPr="00F66817">
        <w:t xml:space="preserve">The preprocessing module cleans and prepares the dataset </w:t>
      </w:r>
      <w:r w:rsidR="00CB78BF" w:rsidRPr="00F66817">
        <w:t>for efficient</w:t>
      </w:r>
      <w:r w:rsidRPr="00F66817">
        <w:t xml:space="preserve"> model training.</w:t>
      </w:r>
    </w:p>
    <w:p w14:paraId="69117CD6" w14:textId="77777777" w:rsidR="00833BBB" w:rsidRPr="00F66817" w:rsidRDefault="00833BBB" w:rsidP="00833BBB">
      <w:pPr>
        <w:pStyle w:val="ListParagraph"/>
        <w:ind w:left="-709"/>
      </w:pPr>
    </w:p>
    <w:p w14:paraId="117756FA" w14:textId="6A1430EF" w:rsidR="00833BBB" w:rsidRPr="00F66817" w:rsidRDefault="00833BBB" w:rsidP="00833BBB">
      <w:pPr>
        <w:pStyle w:val="ListParagraph"/>
        <w:ind w:left="-709"/>
        <w:rPr>
          <w:b/>
          <w:bCs/>
        </w:rPr>
      </w:pPr>
      <w:r w:rsidRPr="00F66817">
        <w:rPr>
          <w:b/>
          <w:bCs/>
        </w:rPr>
        <w:t>Operations Performed</w:t>
      </w:r>
    </w:p>
    <w:p w14:paraId="6F7BE902" w14:textId="287CF022" w:rsidR="00833BBB" w:rsidRPr="00F66817" w:rsidRDefault="00833BBB">
      <w:pPr>
        <w:pStyle w:val="ListParagraph"/>
        <w:numPr>
          <w:ilvl w:val="0"/>
          <w:numId w:val="39"/>
        </w:numPr>
        <w:rPr>
          <w:lang w:val="en-IN"/>
        </w:rPr>
      </w:pPr>
      <w:r w:rsidRPr="00F66817">
        <w:rPr>
          <w:lang w:val="en-IN"/>
        </w:rPr>
        <w:t xml:space="preserve">Removed URLs </w:t>
      </w:r>
    </w:p>
    <w:p w14:paraId="7FA6D647" w14:textId="63B1A87B" w:rsidR="00833BBB" w:rsidRPr="00F66817" w:rsidRDefault="00833BBB">
      <w:pPr>
        <w:pStyle w:val="ListParagraph"/>
        <w:numPr>
          <w:ilvl w:val="0"/>
          <w:numId w:val="39"/>
        </w:numPr>
        <w:rPr>
          <w:lang w:val="en-IN"/>
        </w:rPr>
      </w:pPr>
      <w:r w:rsidRPr="00F66817">
        <w:rPr>
          <w:lang w:val="en-IN"/>
        </w:rPr>
        <w:t xml:space="preserve">Removed HTML tags </w:t>
      </w:r>
    </w:p>
    <w:p w14:paraId="3E775901" w14:textId="6BFF95C0" w:rsidR="00833BBB" w:rsidRPr="00F66817" w:rsidRDefault="00833BBB">
      <w:pPr>
        <w:pStyle w:val="ListParagraph"/>
        <w:numPr>
          <w:ilvl w:val="0"/>
          <w:numId w:val="39"/>
        </w:numPr>
        <w:rPr>
          <w:lang w:val="en-IN"/>
        </w:rPr>
      </w:pPr>
      <w:r w:rsidRPr="00F66817">
        <w:rPr>
          <w:lang w:val="en-IN"/>
        </w:rPr>
        <w:t xml:space="preserve">Removed duplicate records </w:t>
      </w:r>
    </w:p>
    <w:p w14:paraId="039E54E8" w14:textId="6DF5B96C" w:rsidR="00833BBB" w:rsidRPr="00F66817" w:rsidRDefault="00833BBB">
      <w:pPr>
        <w:pStyle w:val="ListParagraph"/>
        <w:numPr>
          <w:ilvl w:val="0"/>
          <w:numId w:val="39"/>
        </w:numPr>
        <w:rPr>
          <w:lang w:val="en-IN"/>
        </w:rPr>
      </w:pPr>
      <w:r w:rsidRPr="00F66817">
        <w:rPr>
          <w:lang w:val="en-IN"/>
        </w:rPr>
        <w:t xml:space="preserve">Removed unnecessary white spaces </w:t>
      </w:r>
    </w:p>
    <w:p w14:paraId="6C2BFE14" w14:textId="2333E3D4" w:rsidR="00833BBB" w:rsidRPr="00F66817" w:rsidRDefault="00833BBB">
      <w:pPr>
        <w:pStyle w:val="ListParagraph"/>
        <w:numPr>
          <w:ilvl w:val="0"/>
          <w:numId w:val="39"/>
        </w:numPr>
        <w:rPr>
          <w:lang w:val="en-IN"/>
        </w:rPr>
      </w:pPr>
      <w:r w:rsidRPr="00F66817">
        <w:rPr>
          <w:lang w:val="en-IN"/>
        </w:rPr>
        <w:t xml:space="preserve">Removed empty text entries </w:t>
      </w:r>
    </w:p>
    <w:p w14:paraId="6EBF2F23" w14:textId="5C45778E" w:rsidR="00833BBB" w:rsidRPr="00F66817" w:rsidRDefault="00833BBB">
      <w:pPr>
        <w:pStyle w:val="ListParagraph"/>
        <w:numPr>
          <w:ilvl w:val="0"/>
          <w:numId w:val="39"/>
        </w:numPr>
        <w:rPr>
          <w:lang w:val="en-IN"/>
        </w:rPr>
      </w:pPr>
      <w:r w:rsidRPr="00F66817">
        <w:rPr>
          <w:lang w:val="en-IN"/>
        </w:rPr>
        <w:t xml:space="preserve">Preserved emojis </w:t>
      </w:r>
    </w:p>
    <w:p w14:paraId="378044E1" w14:textId="2C55C03D" w:rsidR="00833BBB" w:rsidRPr="00F66817" w:rsidRDefault="00833BBB">
      <w:pPr>
        <w:pStyle w:val="ListParagraph"/>
        <w:numPr>
          <w:ilvl w:val="0"/>
          <w:numId w:val="39"/>
        </w:numPr>
        <w:rPr>
          <w:lang w:val="en-IN"/>
        </w:rPr>
      </w:pPr>
      <w:r w:rsidRPr="00F66817">
        <w:rPr>
          <w:lang w:val="en-IN"/>
        </w:rPr>
        <w:t xml:space="preserve">Preserved hashtags </w:t>
      </w:r>
    </w:p>
    <w:p w14:paraId="7F3B3A41" w14:textId="4550193D" w:rsidR="00833BBB" w:rsidRPr="00F66817" w:rsidRDefault="00833BBB">
      <w:pPr>
        <w:pStyle w:val="ListParagraph"/>
        <w:numPr>
          <w:ilvl w:val="0"/>
          <w:numId w:val="39"/>
        </w:numPr>
      </w:pPr>
      <w:r w:rsidRPr="00F66817">
        <w:rPr>
          <w:lang w:val="en-IN"/>
        </w:rPr>
        <w:t>Preserved punctuation marks</w:t>
      </w:r>
    </w:p>
    <w:p w14:paraId="5B673A25" w14:textId="222E96C1" w:rsidR="00833BBB" w:rsidRPr="00F66817" w:rsidRDefault="00833BBB" w:rsidP="00833BBB">
      <w:pPr>
        <w:pStyle w:val="ListParagraph"/>
        <w:ind w:left="-709"/>
      </w:pPr>
    </w:p>
    <w:p w14:paraId="3908A880" w14:textId="6D867C9B" w:rsidR="00833BBB" w:rsidRPr="00F66817" w:rsidRDefault="00833BBB" w:rsidP="00833BBB">
      <w:pPr>
        <w:pStyle w:val="ListParagraph"/>
        <w:ind w:left="-709"/>
        <w:rPr>
          <w:b/>
          <w:bCs/>
        </w:rPr>
      </w:pPr>
      <w:r w:rsidRPr="00F66817">
        <w:rPr>
          <w:b/>
          <w:bCs/>
        </w:rPr>
        <w:t>Output</w:t>
      </w:r>
    </w:p>
    <w:p w14:paraId="0580E6AC" w14:textId="212FF907" w:rsidR="00833BBB" w:rsidRPr="00F66817" w:rsidRDefault="00833BBB">
      <w:pPr>
        <w:pStyle w:val="ListParagraph"/>
        <w:numPr>
          <w:ilvl w:val="0"/>
          <w:numId w:val="40"/>
        </w:numPr>
      </w:pPr>
      <w:r w:rsidRPr="00F66817">
        <w:t xml:space="preserve">Clean and normalized dataset </w:t>
      </w:r>
      <w:r w:rsidR="00E07EB3" w:rsidRPr="00F66817">
        <w:t xml:space="preserve">which </w:t>
      </w:r>
      <w:r w:rsidR="0038445B" w:rsidRPr="00F66817">
        <w:t xml:space="preserve">is </w:t>
      </w:r>
      <w:r w:rsidRPr="00F66817">
        <w:t>ready for tokenization.</w:t>
      </w:r>
    </w:p>
    <w:p w14:paraId="0F27EB56" w14:textId="77777777" w:rsidR="00A2234A" w:rsidRPr="00F66817" w:rsidRDefault="00A2234A" w:rsidP="00BF7E6A"/>
    <w:p w14:paraId="43FBFBDA" w14:textId="6F720D13" w:rsidR="00833BBB" w:rsidRPr="00F66817" w:rsidRDefault="00833BBB" w:rsidP="00833BBB">
      <w:pPr>
        <w:pStyle w:val="ListParagraph"/>
        <w:ind w:left="-709"/>
        <w:rPr>
          <w:b/>
          <w:bCs/>
        </w:rPr>
      </w:pPr>
      <w:r w:rsidRPr="00F66817">
        <w:rPr>
          <w:b/>
          <w:bCs/>
        </w:rPr>
        <w:t>Libraries Used</w:t>
      </w:r>
    </w:p>
    <w:p w14:paraId="6060DE4A" w14:textId="32D4F1CF" w:rsidR="00833BBB" w:rsidRPr="00F66817" w:rsidRDefault="00833BBB">
      <w:pPr>
        <w:pStyle w:val="ListParagraph"/>
        <w:numPr>
          <w:ilvl w:val="0"/>
          <w:numId w:val="40"/>
        </w:numPr>
        <w:rPr>
          <w:lang w:val="en-IN"/>
        </w:rPr>
      </w:pPr>
      <w:r w:rsidRPr="00F66817">
        <w:rPr>
          <w:lang w:val="en-IN"/>
        </w:rPr>
        <w:t xml:space="preserve">Pandas </w:t>
      </w:r>
    </w:p>
    <w:p w14:paraId="3D8DBD95" w14:textId="1D554E69" w:rsidR="00833BBB" w:rsidRPr="00F66817" w:rsidRDefault="00833BBB">
      <w:pPr>
        <w:pStyle w:val="ListParagraph"/>
        <w:numPr>
          <w:ilvl w:val="0"/>
          <w:numId w:val="40"/>
        </w:numPr>
      </w:pPr>
      <w:r w:rsidRPr="00F66817">
        <w:rPr>
          <w:lang w:val="en-IN"/>
        </w:rPr>
        <w:t>Regular Expressions (re)</w:t>
      </w:r>
    </w:p>
    <w:p w14:paraId="04DBBFFC" w14:textId="77777777" w:rsidR="00293BE5" w:rsidRPr="00F66817" w:rsidRDefault="00293BE5">
      <w:pPr>
        <w:pStyle w:val="ListParagraph"/>
        <w:numPr>
          <w:ilvl w:val="0"/>
          <w:numId w:val="40"/>
        </w:numPr>
        <w:ind w:right="-858"/>
        <w:rPr>
          <w:lang w:val="en-IN"/>
        </w:rPr>
      </w:pPr>
      <w:r w:rsidRPr="00F66817">
        <w:rPr>
          <w:lang w:val="en-IN"/>
        </w:rPr>
        <w:t xml:space="preserve">Scikit-learn </w:t>
      </w:r>
    </w:p>
    <w:p w14:paraId="7D60E928" w14:textId="77777777" w:rsidR="00293BE5" w:rsidRPr="00F66817" w:rsidRDefault="00293BE5">
      <w:pPr>
        <w:pStyle w:val="ListParagraph"/>
        <w:numPr>
          <w:ilvl w:val="0"/>
          <w:numId w:val="40"/>
        </w:numPr>
        <w:ind w:right="-858"/>
        <w:rPr>
          <w:lang w:val="en-IN"/>
        </w:rPr>
      </w:pPr>
      <w:r w:rsidRPr="00F66817">
        <w:rPr>
          <w:lang w:val="en-IN"/>
        </w:rPr>
        <w:t xml:space="preserve">Matplotlib </w:t>
      </w:r>
    </w:p>
    <w:p w14:paraId="094706C7" w14:textId="32784B62" w:rsidR="00293BE5" w:rsidRPr="00F66817" w:rsidRDefault="00293BE5">
      <w:pPr>
        <w:pStyle w:val="ListParagraph"/>
        <w:numPr>
          <w:ilvl w:val="0"/>
          <w:numId w:val="40"/>
        </w:numPr>
        <w:ind w:right="-858"/>
      </w:pPr>
      <w:r w:rsidRPr="00F66817">
        <w:rPr>
          <w:lang w:val="en-IN"/>
        </w:rPr>
        <w:t>Seaborn</w:t>
      </w:r>
    </w:p>
    <w:p w14:paraId="1D6FCB50" w14:textId="364EA9F4" w:rsidR="005E5C1E" w:rsidRPr="00F66817" w:rsidRDefault="005E5C1E">
      <w:pPr>
        <w:pStyle w:val="ListParagraph"/>
        <w:numPr>
          <w:ilvl w:val="0"/>
          <w:numId w:val="40"/>
        </w:numPr>
        <w:ind w:right="-858"/>
      </w:pPr>
      <w:r w:rsidRPr="00F66817">
        <w:rPr>
          <w:lang w:val="en-IN"/>
        </w:rPr>
        <w:t>torch</w:t>
      </w:r>
    </w:p>
    <w:p w14:paraId="037F27EE" w14:textId="5C021338" w:rsidR="005E5C1E" w:rsidRPr="00F66817" w:rsidRDefault="005E5C1E">
      <w:pPr>
        <w:pStyle w:val="ListParagraph"/>
        <w:numPr>
          <w:ilvl w:val="0"/>
          <w:numId w:val="40"/>
        </w:numPr>
        <w:ind w:right="-858"/>
      </w:pPr>
      <w:r w:rsidRPr="00F66817">
        <w:t>transformers</w:t>
      </w:r>
    </w:p>
    <w:p w14:paraId="7DEC25E7" w14:textId="77777777" w:rsidR="00C265DE" w:rsidRPr="00F66817" w:rsidRDefault="00C265DE" w:rsidP="00C265DE"/>
    <w:p w14:paraId="22F8AB47" w14:textId="7FD93F9D" w:rsidR="00C265DE" w:rsidRPr="00F66817" w:rsidRDefault="00C265DE" w:rsidP="00C265DE">
      <w:pPr>
        <w:ind w:left="-709"/>
        <w:rPr>
          <w:b/>
          <w:bCs/>
        </w:rPr>
      </w:pPr>
      <w:r w:rsidRPr="00F66817">
        <w:rPr>
          <w:b/>
          <w:bCs/>
        </w:rPr>
        <w:t>8.1.3 Dataset Splitting Module</w:t>
      </w:r>
    </w:p>
    <w:p w14:paraId="68AB94D5" w14:textId="0906502F" w:rsidR="00C265DE" w:rsidRPr="00F66817" w:rsidRDefault="00C265DE" w:rsidP="00C265DE">
      <w:pPr>
        <w:ind w:left="-709"/>
        <w:rPr>
          <w:b/>
          <w:bCs/>
        </w:rPr>
      </w:pPr>
      <w:r w:rsidRPr="00F66817">
        <w:rPr>
          <w:b/>
          <w:bCs/>
        </w:rPr>
        <w:t>Objective</w:t>
      </w:r>
    </w:p>
    <w:p w14:paraId="1C4E5C64" w14:textId="4E3F9238" w:rsidR="00C265DE" w:rsidRPr="00F66817" w:rsidRDefault="00C265DE" w:rsidP="00C265DE">
      <w:pPr>
        <w:ind w:left="-709"/>
      </w:pPr>
      <w:r w:rsidRPr="00F66817">
        <w:t xml:space="preserve">The </w:t>
      </w:r>
      <w:r w:rsidR="00771FAB" w:rsidRPr="00F66817">
        <w:t>optimized</w:t>
      </w:r>
      <w:r w:rsidRPr="00F66817">
        <w:t xml:space="preserve"> dataset is divided into training, validation, and testing sets.</w:t>
      </w:r>
    </w:p>
    <w:p w14:paraId="7C083666" w14:textId="77777777" w:rsidR="00C265DE" w:rsidRPr="00F66817" w:rsidRDefault="00C265DE" w:rsidP="00C265DE">
      <w:pPr>
        <w:ind w:left="-709"/>
      </w:pPr>
    </w:p>
    <w:p w14:paraId="600E488E" w14:textId="0298ADF5" w:rsidR="00C265DE" w:rsidRPr="00F66817" w:rsidRDefault="00C265DE" w:rsidP="00C265DE">
      <w:pPr>
        <w:ind w:left="-709"/>
        <w:rPr>
          <w:b/>
          <w:bCs/>
        </w:rPr>
      </w:pPr>
      <w:r w:rsidRPr="00F66817">
        <w:rPr>
          <w:b/>
          <w:bCs/>
        </w:rPr>
        <w:t>Dataset Distribution</w:t>
      </w:r>
    </w:p>
    <w:p w14:paraId="416EA08D" w14:textId="77777777" w:rsidR="00C265DE" w:rsidRPr="00F66817" w:rsidRDefault="00C265DE" w:rsidP="00C265DE">
      <w:pPr>
        <w:ind w:left="-709"/>
      </w:pPr>
    </w:p>
    <w:tbl>
      <w:tblPr>
        <w:tblStyle w:val="PlainTable1"/>
        <w:tblW w:w="8676" w:type="dxa"/>
        <w:tblLook w:val="04A0" w:firstRow="1" w:lastRow="0" w:firstColumn="1" w:lastColumn="0" w:noHBand="0" w:noVBand="1"/>
      </w:tblPr>
      <w:tblGrid>
        <w:gridCol w:w="4338"/>
        <w:gridCol w:w="4338"/>
      </w:tblGrid>
      <w:tr w:rsidR="00C265DE" w:rsidRPr="00F66817" w14:paraId="4951CBFC" w14:textId="77777777" w:rsidTr="00C265DE">
        <w:trPr>
          <w:cnfStyle w:val="100000000000" w:firstRow="1" w:lastRow="0" w:firstColumn="0" w:lastColumn="0" w:oddVBand="0" w:evenVBand="0" w:oddHBand="0"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4338" w:type="dxa"/>
            <w:vAlign w:val="center"/>
          </w:tcPr>
          <w:p w14:paraId="1A71A4AF" w14:textId="2C8013E4" w:rsidR="00C265DE" w:rsidRPr="00F66817" w:rsidRDefault="00C265DE" w:rsidP="00C265DE">
            <w:r w:rsidRPr="00F66817">
              <w:t>Dataset</w:t>
            </w:r>
          </w:p>
        </w:tc>
        <w:tc>
          <w:tcPr>
            <w:tcW w:w="4338" w:type="dxa"/>
            <w:vAlign w:val="center"/>
          </w:tcPr>
          <w:p w14:paraId="14C7A000" w14:textId="4887C9B9" w:rsidR="00C265DE" w:rsidRPr="00F66817" w:rsidRDefault="00C265DE" w:rsidP="00C265DE">
            <w:pPr>
              <w:cnfStyle w:val="100000000000" w:firstRow="1" w:lastRow="0" w:firstColumn="0" w:lastColumn="0" w:oddVBand="0" w:evenVBand="0" w:oddHBand="0" w:evenHBand="0" w:firstRowFirstColumn="0" w:firstRowLastColumn="0" w:lastRowFirstColumn="0" w:lastRowLastColumn="0"/>
            </w:pPr>
            <w:r w:rsidRPr="00F66817">
              <w:t>Percentage</w:t>
            </w:r>
          </w:p>
        </w:tc>
      </w:tr>
      <w:tr w:rsidR="00C265DE" w:rsidRPr="00F66817" w14:paraId="6DBC58B4" w14:textId="77777777" w:rsidTr="00C265DE">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4338" w:type="dxa"/>
            <w:vAlign w:val="center"/>
          </w:tcPr>
          <w:p w14:paraId="620B4DEC" w14:textId="1C52AB61" w:rsidR="00C265DE" w:rsidRPr="00F66817" w:rsidRDefault="00C265DE" w:rsidP="00C265DE">
            <w:r w:rsidRPr="00F66817">
              <w:t>Training</w:t>
            </w:r>
          </w:p>
        </w:tc>
        <w:tc>
          <w:tcPr>
            <w:tcW w:w="4338" w:type="dxa"/>
            <w:vAlign w:val="center"/>
          </w:tcPr>
          <w:p w14:paraId="66B94C98" w14:textId="2A8574AB" w:rsidR="00C265DE" w:rsidRPr="00F66817" w:rsidRDefault="00C265DE" w:rsidP="00C265DE">
            <w:pPr>
              <w:cnfStyle w:val="000000100000" w:firstRow="0" w:lastRow="0" w:firstColumn="0" w:lastColumn="0" w:oddVBand="0" w:evenVBand="0" w:oddHBand="1" w:evenHBand="0" w:firstRowFirstColumn="0" w:firstRowLastColumn="0" w:lastRowFirstColumn="0" w:lastRowLastColumn="0"/>
            </w:pPr>
            <w:r w:rsidRPr="00F66817">
              <w:t>80%</w:t>
            </w:r>
          </w:p>
        </w:tc>
      </w:tr>
      <w:tr w:rsidR="00C265DE" w:rsidRPr="00F66817" w14:paraId="52ED9FA9" w14:textId="77777777" w:rsidTr="00C265DE">
        <w:trPr>
          <w:trHeight w:val="500"/>
        </w:trPr>
        <w:tc>
          <w:tcPr>
            <w:cnfStyle w:val="001000000000" w:firstRow="0" w:lastRow="0" w:firstColumn="1" w:lastColumn="0" w:oddVBand="0" w:evenVBand="0" w:oddHBand="0" w:evenHBand="0" w:firstRowFirstColumn="0" w:firstRowLastColumn="0" w:lastRowFirstColumn="0" w:lastRowLastColumn="0"/>
            <w:tcW w:w="4338" w:type="dxa"/>
            <w:vAlign w:val="center"/>
          </w:tcPr>
          <w:p w14:paraId="6DA3EA66" w14:textId="5CD98216" w:rsidR="00C265DE" w:rsidRPr="00F66817" w:rsidRDefault="00C265DE" w:rsidP="00C265DE">
            <w:r w:rsidRPr="00F66817">
              <w:t>Validation</w:t>
            </w:r>
          </w:p>
        </w:tc>
        <w:tc>
          <w:tcPr>
            <w:tcW w:w="4338" w:type="dxa"/>
            <w:vAlign w:val="center"/>
          </w:tcPr>
          <w:p w14:paraId="44643262" w14:textId="1F606827" w:rsidR="00C265DE" w:rsidRPr="00F66817" w:rsidRDefault="00C265DE" w:rsidP="00C265DE">
            <w:pPr>
              <w:cnfStyle w:val="000000000000" w:firstRow="0" w:lastRow="0" w:firstColumn="0" w:lastColumn="0" w:oddVBand="0" w:evenVBand="0" w:oddHBand="0" w:evenHBand="0" w:firstRowFirstColumn="0" w:firstRowLastColumn="0" w:lastRowFirstColumn="0" w:lastRowLastColumn="0"/>
            </w:pPr>
            <w:r w:rsidRPr="00F66817">
              <w:t>10%</w:t>
            </w:r>
          </w:p>
        </w:tc>
      </w:tr>
      <w:tr w:rsidR="00C265DE" w:rsidRPr="00F66817" w14:paraId="74724F46" w14:textId="77777777" w:rsidTr="00C265DE">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4338" w:type="dxa"/>
            <w:vAlign w:val="center"/>
          </w:tcPr>
          <w:p w14:paraId="0112E9DE" w14:textId="508851B2" w:rsidR="00C265DE" w:rsidRPr="00F66817" w:rsidRDefault="00C265DE" w:rsidP="00C265DE">
            <w:r w:rsidRPr="00F66817">
              <w:t>Testing</w:t>
            </w:r>
          </w:p>
        </w:tc>
        <w:tc>
          <w:tcPr>
            <w:tcW w:w="4338" w:type="dxa"/>
            <w:vAlign w:val="center"/>
          </w:tcPr>
          <w:p w14:paraId="4DA2AA76" w14:textId="18B2F5FA" w:rsidR="00C265DE" w:rsidRPr="00F66817" w:rsidRDefault="00C265DE" w:rsidP="00C265DE">
            <w:pPr>
              <w:cnfStyle w:val="000000100000" w:firstRow="0" w:lastRow="0" w:firstColumn="0" w:lastColumn="0" w:oddVBand="0" w:evenVBand="0" w:oddHBand="1" w:evenHBand="0" w:firstRowFirstColumn="0" w:firstRowLastColumn="0" w:lastRowFirstColumn="0" w:lastRowLastColumn="0"/>
            </w:pPr>
            <w:r w:rsidRPr="00F66817">
              <w:t>10%</w:t>
            </w:r>
          </w:p>
        </w:tc>
      </w:tr>
    </w:tbl>
    <w:p w14:paraId="27CCCB01" w14:textId="77777777" w:rsidR="00F5499D" w:rsidRPr="00F66817" w:rsidRDefault="00F5499D" w:rsidP="00C265DE">
      <w:pPr>
        <w:ind w:left="-709"/>
      </w:pPr>
    </w:p>
    <w:p w14:paraId="15A04A21" w14:textId="3CC9E116" w:rsidR="00C265DE" w:rsidRPr="00F66817" w:rsidRDefault="00F5499D" w:rsidP="00C265DE">
      <w:pPr>
        <w:ind w:left="-709"/>
        <w:rPr>
          <w:b/>
          <w:bCs/>
        </w:rPr>
      </w:pPr>
      <w:r w:rsidRPr="00F66817">
        <w:rPr>
          <w:b/>
          <w:bCs/>
        </w:rPr>
        <w:t>Method Used</w:t>
      </w:r>
    </w:p>
    <w:p w14:paraId="5AF38AEB" w14:textId="2AE4D75E" w:rsidR="00F5499D" w:rsidRPr="00F66817" w:rsidRDefault="00F5499D">
      <w:pPr>
        <w:pStyle w:val="ListParagraph"/>
        <w:numPr>
          <w:ilvl w:val="0"/>
          <w:numId w:val="41"/>
        </w:numPr>
      </w:pPr>
      <w:r w:rsidRPr="00F66817">
        <w:t>Stratified Train-Test Split (scikit-learn)</w:t>
      </w:r>
    </w:p>
    <w:p w14:paraId="6D38FB8B" w14:textId="77777777" w:rsidR="0031384C" w:rsidRPr="00F66817" w:rsidRDefault="0031384C" w:rsidP="0031384C"/>
    <w:p w14:paraId="2FFD8EC7" w14:textId="02734406" w:rsidR="0031384C" w:rsidRPr="00F66817" w:rsidRDefault="0031384C" w:rsidP="0031384C">
      <w:pPr>
        <w:ind w:left="-709"/>
        <w:rPr>
          <w:b/>
          <w:bCs/>
        </w:rPr>
      </w:pPr>
      <w:r w:rsidRPr="00F66817">
        <w:rPr>
          <w:b/>
          <w:bCs/>
        </w:rPr>
        <w:t>8.1.4 Tokenization Module</w:t>
      </w:r>
    </w:p>
    <w:p w14:paraId="7E4A6279" w14:textId="70870678" w:rsidR="0031384C" w:rsidRPr="00F66817" w:rsidRDefault="0031384C" w:rsidP="0031384C">
      <w:pPr>
        <w:ind w:left="-709"/>
        <w:rPr>
          <w:b/>
          <w:bCs/>
        </w:rPr>
      </w:pPr>
      <w:r w:rsidRPr="00F66817">
        <w:rPr>
          <w:b/>
          <w:bCs/>
        </w:rPr>
        <w:t>Objective</w:t>
      </w:r>
    </w:p>
    <w:p w14:paraId="7ACA322D" w14:textId="754D8AF6" w:rsidR="0031384C" w:rsidRPr="00F66817" w:rsidRDefault="0031384C" w:rsidP="0031384C">
      <w:pPr>
        <w:ind w:left="-709" w:right="-858"/>
      </w:pPr>
      <w:r w:rsidRPr="00F66817">
        <w:t xml:space="preserve">Convert textual data into numerical token </w:t>
      </w:r>
      <w:r w:rsidR="001D06F0" w:rsidRPr="00F66817">
        <w:t xml:space="preserve">which </w:t>
      </w:r>
      <w:r w:rsidRPr="00F66817">
        <w:t>represent</w:t>
      </w:r>
      <w:r w:rsidR="001D06F0" w:rsidRPr="00F66817">
        <w:t>s</w:t>
      </w:r>
      <w:r w:rsidRPr="00F66817">
        <w:t xml:space="preserve"> suitable for transformer-based learning.</w:t>
      </w:r>
    </w:p>
    <w:p w14:paraId="2C9ADAE2" w14:textId="77777777" w:rsidR="0031384C" w:rsidRPr="00F66817" w:rsidRDefault="0031384C" w:rsidP="0031384C">
      <w:pPr>
        <w:ind w:left="-709" w:right="-858"/>
      </w:pPr>
    </w:p>
    <w:p w14:paraId="5DC1750B" w14:textId="3A87DA57" w:rsidR="0031384C" w:rsidRPr="00F66817" w:rsidRDefault="0031384C" w:rsidP="0031384C">
      <w:pPr>
        <w:ind w:left="-709" w:right="-858"/>
        <w:rPr>
          <w:b/>
          <w:bCs/>
        </w:rPr>
      </w:pPr>
      <w:r w:rsidRPr="00F66817">
        <w:rPr>
          <w:b/>
          <w:bCs/>
        </w:rPr>
        <w:t>Operations</w:t>
      </w:r>
    </w:p>
    <w:p w14:paraId="6740F630" w14:textId="42155A06" w:rsidR="0031384C" w:rsidRPr="00F66817" w:rsidRDefault="0031384C">
      <w:pPr>
        <w:pStyle w:val="ListParagraph"/>
        <w:numPr>
          <w:ilvl w:val="0"/>
          <w:numId w:val="41"/>
        </w:numPr>
        <w:ind w:right="-858"/>
        <w:rPr>
          <w:lang w:val="en-IN"/>
        </w:rPr>
      </w:pPr>
      <w:r w:rsidRPr="00F66817">
        <w:rPr>
          <w:lang w:val="en-IN"/>
        </w:rPr>
        <w:t xml:space="preserve">Sentence Encoding </w:t>
      </w:r>
    </w:p>
    <w:p w14:paraId="42317AF6" w14:textId="554D25BD" w:rsidR="0031384C" w:rsidRPr="00F66817" w:rsidRDefault="0031384C">
      <w:pPr>
        <w:pStyle w:val="ListParagraph"/>
        <w:numPr>
          <w:ilvl w:val="0"/>
          <w:numId w:val="41"/>
        </w:numPr>
        <w:ind w:right="-858"/>
        <w:rPr>
          <w:lang w:val="en-IN"/>
        </w:rPr>
      </w:pPr>
      <w:r w:rsidRPr="00F66817">
        <w:rPr>
          <w:lang w:val="en-IN"/>
        </w:rPr>
        <w:t xml:space="preserve">Token ID Generation </w:t>
      </w:r>
    </w:p>
    <w:p w14:paraId="7F46FBF1" w14:textId="2690764F" w:rsidR="0031384C" w:rsidRPr="00F66817" w:rsidRDefault="0031384C">
      <w:pPr>
        <w:pStyle w:val="ListParagraph"/>
        <w:numPr>
          <w:ilvl w:val="0"/>
          <w:numId w:val="41"/>
        </w:numPr>
        <w:ind w:right="-858"/>
        <w:rPr>
          <w:lang w:val="en-IN"/>
        </w:rPr>
      </w:pPr>
      <w:r w:rsidRPr="00F66817">
        <w:rPr>
          <w:lang w:val="en-IN"/>
        </w:rPr>
        <w:t xml:space="preserve">Attention Mask Creation </w:t>
      </w:r>
    </w:p>
    <w:p w14:paraId="613C3ED1" w14:textId="7F9AA3C6" w:rsidR="0031384C" w:rsidRPr="00F66817" w:rsidRDefault="0031384C">
      <w:pPr>
        <w:pStyle w:val="ListParagraph"/>
        <w:numPr>
          <w:ilvl w:val="0"/>
          <w:numId w:val="41"/>
        </w:numPr>
        <w:ind w:right="-858"/>
        <w:rPr>
          <w:lang w:val="en-IN"/>
        </w:rPr>
      </w:pPr>
      <w:r w:rsidRPr="00F66817">
        <w:rPr>
          <w:lang w:val="en-IN"/>
        </w:rPr>
        <w:t xml:space="preserve">Sequence Padding </w:t>
      </w:r>
    </w:p>
    <w:p w14:paraId="1B5D2B15" w14:textId="3069AC54" w:rsidR="0031384C" w:rsidRPr="00F66817" w:rsidRDefault="0031384C">
      <w:pPr>
        <w:pStyle w:val="ListParagraph"/>
        <w:numPr>
          <w:ilvl w:val="0"/>
          <w:numId w:val="41"/>
        </w:numPr>
        <w:ind w:right="-858"/>
      </w:pPr>
      <w:r w:rsidRPr="00F66817">
        <w:rPr>
          <w:lang w:val="en-IN"/>
        </w:rPr>
        <w:t>Sequence Truncation</w:t>
      </w:r>
    </w:p>
    <w:p w14:paraId="04265F55" w14:textId="77777777" w:rsidR="00E7460C" w:rsidRPr="00F66817" w:rsidRDefault="00E7460C" w:rsidP="00E7460C">
      <w:pPr>
        <w:ind w:right="-858"/>
      </w:pPr>
    </w:p>
    <w:p w14:paraId="71E5010B" w14:textId="63AAC430" w:rsidR="00E7460C" w:rsidRPr="00F66817" w:rsidRDefault="00E7460C" w:rsidP="00E7460C">
      <w:pPr>
        <w:ind w:left="-709" w:right="-858"/>
        <w:rPr>
          <w:b/>
          <w:bCs/>
        </w:rPr>
      </w:pPr>
      <w:r w:rsidRPr="00F66817">
        <w:rPr>
          <w:b/>
          <w:bCs/>
        </w:rPr>
        <w:t>Tokenizer Used</w:t>
      </w:r>
    </w:p>
    <w:p w14:paraId="5AEE0AC6" w14:textId="4DFCFCA9" w:rsidR="00E7460C" w:rsidRPr="00F66817" w:rsidRDefault="00E7460C">
      <w:pPr>
        <w:pStyle w:val="ListParagraph"/>
        <w:numPr>
          <w:ilvl w:val="0"/>
          <w:numId w:val="42"/>
        </w:numPr>
        <w:ind w:right="-858"/>
      </w:pPr>
      <w:r w:rsidRPr="00F66817">
        <w:t>XLM-</w:t>
      </w:r>
      <w:proofErr w:type="spellStart"/>
      <w:r w:rsidRPr="00F66817">
        <w:t>RoBERTa</w:t>
      </w:r>
      <w:proofErr w:type="spellEnd"/>
      <w:r w:rsidRPr="00F66817">
        <w:t xml:space="preserve"> Tokenizer</w:t>
      </w:r>
    </w:p>
    <w:p w14:paraId="752B344E" w14:textId="77777777" w:rsidR="009355DA" w:rsidRPr="00F66817" w:rsidRDefault="009355DA" w:rsidP="009355DA">
      <w:pPr>
        <w:ind w:left="-709" w:right="-858"/>
      </w:pPr>
    </w:p>
    <w:p w14:paraId="76010952" w14:textId="77777777" w:rsidR="00A2234A" w:rsidRPr="00F66817" w:rsidRDefault="00A2234A" w:rsidP="009355DA">
      <w:pPr>
        <w:ind w:left="-709" w:right="-858"/>
      </w:pPr>
    </w:p>
    <w:p w14:paraId="53351479" w14:textId="77777777" w:rsidR="00A2234A" w:rsidRPr="00F66817" w:rsidRDefault="00A2234A" w:rsidP="009355DA">
      <w:pPr>
        <w:ind w:left="-709" w:right="-858"/>
      </w:pPr>
    </w:p>
    <w:p w14:paraId="7DFCF3D7" w14:textId="77777777" w:rsidR="00A2234A" w:rsidRPr="00F66817" w:rsidRDefault="00A2234A" w:rsidP="009355DA">
      <w:pPr>
        <w:ind w:left="-709" w:right="-858"/>
      </w:pPr>
    </w:p>
    <w:p w14:paraId="27E9361B" w14:textId="77777777" w:rsidR="00A2234A" w:rsidRPr="00F66817" w:rsidRDefault="00A2234A" w:rsidP="009355DA">
      <w:pPr>
        <w:ind w:left="-709" w:right="-858"/>
      </w:pPr>
    </w:p>
    <w:p w14:paraId="3EB64F2F" w14:textId="77777777" w:rsidR="00A2234A" w:rsidRPr="00F66817" w:rsidRDefault="00A2234A" w:rsidP="009355DA">
      <w:pPr>
        <w:ind w:left="-709" w:right="-858"/>
      </w:pPr>
    </w:p>
    <w:p w14:paraId="6B7D2EF8" w14:textId="77777777" w:rsidR="00A2234A" w:rsidRPr="00F66817" w:rsidRDefault="00A2234A" w:rsidP="005E34A0">
      <w:pPr>
        <w:ind w:right="-858"/>
      </w:pPr>
    </w:p>
    <w:p w14:paraId="5F0C43A5" w14:textId="60108780" w:rsidR="009355DA" w:rsidRPr="00F66817" w:rsidRDefault="009355DA" w:rsidP="009355DA">
      <w:pPr>
        <w:ind w:left="-709" w:right="-858"/>
        <w:rPr>
          <w:b/>
          <w:bCs/>
        </w:rPr>
      </w:pPr>
      <w:r w:rsidRPr="00F66817">
        <w:rPr>
          <w:b/>
          <w:bCs/>
        </w:rPr>
        <w:t>8.1.5 Model Training Module</w:t>
      </w:r>
    </w:p>
    <w:p w14:paraId="767D3825" w14:textId="33260AF0" w:rsidR="009355DA" w:rsidRPr="00F66817" w:rsidRDefault="009355DA" w:rsidP="009355DA">
      <w:pPr>
        <w:ind w:left="-709" w:right="-858"/>
        <w:rPr>
          <w:b/>
          <w:bCs/>
        </w:rPr>
      </w:pPr>
      <w:r w:rsidRPr="00F66817">
        <w:rPr>
          <w:b/>
          <w:bCs/>
        </w:rPr>
        <w:t>Objective</w:t>
      </w:r>
    </w:p>
    <w:p w14:paraId="47A6975B" w14:textId="10E6FBB3" w:rsidR="009355DA" w:rsidRPr="00F66817" w:rsidRDefault="009355DA" w:rsidP="009355DA">
      <w:pPr>
        <w:ind w:left="-709" w:right="-858"/>
      </w:pPr>
      <w:r w:rsidRPr="00F66817">
        <w:t>Fine-tun</w:t>
      </w:r>
      <w:r w:rsidR="001D06F0" w:rsidRPr="00F66817">
        <w:t>ing</w:t>
      </w:r>
      <w:r w:rsidRPr="00F66817">
        <w:t xml:space="preserve"> the </w:t>
      </w:r>
      <w:r w:rsidR="001D06F0" w:rsidRPr="00F66817">
        <w:t>model</w:t>
      </w:r>
      <w:r w:rsidRPr="00F66817">
        <w:t xml:space="preserve"> XLM-</w:t>
      </w:r>
      <w:proofErr w:type="spellStart"/>
      <w:r w:rsidRPr="00F66817">
        <w:t>RoBERTa</w:t>
      </w:r>
      <w:proofErr w:type="spellEnd"/>
      <w:r w:rsidRPr="00F66817">
        <w:t xml:space="preserve"> model for binary hate speech classification.</w:t>
      </w:r>
    </w:p>
    <w:p w14:paraId="7C2CAF83" w14:textId="77777777" w:rsidR="009355DA" w:rsidRPr="00F66817" w:rsidRDefault="009355DA" w:rsidP="009355DA">
      <w:pPr>
        <w:ind w:left="-709" w:right="-858"/>
      </w:pPr>
    </w:p>
    <w:p w14:paraId="589C1F4B" w14:textId="28FE69CD" w:rsidR="009355DA" w:rsidRPr="00F66817" w:rsidRDefault="009355DA" w:rsidP="009355DA">
      <w:pPr>
        <w:ind w:left="-709" w:right="-858"/>
        <w:rPr>
          <w:b/>
          <w:bCs/>
        </w:rPr>
      </w:pPr>
      <w:r w:rsidRPr="00F66817">
        <w:rPr>
          <w:b/>
          <w:bCs/>
        </w:rPr>
        <w:t>Model Configuration</w:t>
      </w:r>
    </w:p>
    <w:p w14:paraId="6EBB80C3" w14:textId="77777777" w:rsidR="009355DA" w:rsidRPr="00F66817" w:rsidRDefault="009355DA" w:rsidP="009355DA">
      <w:pPr>
        <w:ind w:left="-709" w:right="-858"/>
        <w:rPr>
          <w:b/>
          <w:bCs/>
        </w:rPr>
      </w:pPr>
    </w:p>
    <w:tbl>
      <w:tblPr>
        <w:tblStyle w:val="PlainTable1"/>
        <w:tblW w:w="0" w:type="auto"/>
        <w:tblLook w:val="04A0" w:firstRow="1" w:lastRow="0" w:firstColumn="1" w:lastColumn="0" w:noHBand="0" w:noVBand="1"/>
      </w:tblPr>
      <w:tblGrid>
        <w:gridCol w:w="4315"/>
        <w:gridCol w:w="4315"/>
      </w:tblGrid>
      <w:tr w:rsidR="009355DA" w:rsidRPr="00F66817" w14:paraId="34E573BB" w14:textId="77777777" w:rsidTr="00DB67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vAlign w:val="center"/>
          </w:tcPr>
          <w:p w14:paraId="2DFE6504" w14:textId="7DCF56BB" w:rsidR="009355DA" w:rsidRPr="00F66817" w:rsidRDefault="009355DA" w:rsidP="009355DA">
            <w:pPr>
              <w:ind w:right="-858"/>
            </w:pPr>
            <w:r w:rsidRPr="00F66817">
              <w:t>Parameter</w:t>
            </w:r>
          </w:p>
        </w:tc>
        <w:tc>
          <w:tcPr>
            <w:tcW w:w="4315" w:type="dxa"/>
            <w:vAlign w:val="center"/>
          </w:tcPr>
          <w:p w14:paraId="13761A8E" w14:textId="163F3D52" w:rsidR="009355DA" w:rsidRPr="00F66817" w:rsidRDefault="009355DA" w:rsidP="009355DA">
            <w:pPr>
              <w:ind w:right="-858"/>
              <w:cnfStyle w:val="100000000000" w:firstRow="1" w:lastRow="0" w:firstColumn="0" w:lastColumn="0" w:oddVBand="0" w:evenVBand="0" w:oddHBand="0" w:evenHBand="0" w:firstRowFirstColumn="0" w:firstRowLastColumn="0" w:lastRowFirstColumn="0" w:lastRowLastColumn="0"/>
            </w:pPr>
            <w:r w:rsidRPr="00F66817">
              <w:t>Value</w:t>
            </w:r>
          </w:p>
        </w:tc>
      </w:tr>
      <w:tr w:rsidR="009355DA" w:rsidRPr="00F66817" w14:paraId="6594BEF5" w14:textId="77777777" w:rsidTr="00DB6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vAlign w:val="center"/>
          </w:tcPr>
          <w:p w14:paraId="6195A4F9" w14:textId="13203029" w:rsidR="009355DA" w:rsidRPr="00F66817" w:rsidRDefault="009355DA" w:rsidP="009355DA">
            <w:pPr>
              <w:ind w:right="-858"/>
            </w:pPr>
            <w:r w:rsidRPr="00F66817">
              <w:t>Model</w:t>
            </w:r>
          </w:p>
        </w:tc>
        <w:tc>
          <w:tcPr>
            <w:tcW w:w="4315" w:type="dxa"/>
            <w:vAlign w:val="center"/>
          </w:tcPr>
          <w:p w14:paraId="44E6CEB5" w14:textId="54E43F4E" w:rsidR="009355DA" w:rsidRPr="00F66817" w:rsidRDefault="009355DA" w:rsidP="009355DA">
            <w:pPr>
              <w:ind w:right="-858"/>
              <w:cnfStyle w:val="000000100000" w:firstRow="0" w:lastRow="0" w:firstColumn="0" w:lastColumn="0" w:oddVBand="0" w:evenVBand="0" w:oddHBand="1" w:evenHBand="0" w:firstRowFirstColumn="0" w:firstRowLastColumn="0" w:lastRowFirstColumn="0" w:lastRowLastColumn="0"/>
            </w:pPr>
            <w:r w:rsidRPr="00F66817">
              <w:t>XLM-</w:t>
            </w:r>
            <w:proofErr w:type="spellStart"/>
            <w:r w:rsidRPr="00F66817">
              <w:t>RoBERTa</w:t>
            </w:r>
            <w:proofErr w:type="spellEnd"/>
            <w:r w:rsidRPr="00F66817">
              <w:t xml:space="preserve"> Base</w:t>
            </w:r>
          </w:p>
        </w:tc>
      </w:tr>
      <w:tr w:rsidR="009355DA" w:rsidRPr="00F66817" w14:paraId="725E7C8D" w14:textId="77777777" w:rsidTr="00DB672A">
        <w:tc>
          <w:tcPr>
            <w:cnfStyle w:val="001000000000" w:firstRow="0" w:lastRow="0" w:firstColumn="1" w:lastColumn="0" w:oddVBand="0" w:evenVBand="0" w:oddHBand="0" w:evenHBand="0" w:firstRowFirstColumn="0" w:firstRowLastColumn="0" w:lastRowFirstColumn="0" w:lastRowLastColumn="0"/>
            <w:tcW w:w="4315" w:type="dxa"/>
            <w:vAlign w:val="center"/>
          </w:tcPr>
          <w:p w14:paraId="166EA89B" w14:textId="535D65D5" w:rsidR="009355DA" w:rsidRPr="00F66817" w:rsidRDefault="009355DA" w:rsidP="009355DA">
            <w:pPr>
              <w:ind w:right="-858"/>
            </w:pPr>
            <w:r w:rsidRPr="00F66817">
              <w:t>Classification</w:t>
            </w:r>
          </w:p>
        </w:tc>
        <w:tc>
          <w:tcPr>
            <w:tcW w:w="4315" w:type="dxa"/>
            <w:vAlign w:val="center"/>
          </w:tcPr>
          <w:p w14:paraId="2E46EF7E" w14:textId="411875B2" w:rsidR="009355DA" w:rsidRPr="00F66817" w:rsidRDefault="009355DA" w:rsidP="009355DA">
            <w:pPr>
              <w:ind w:right="-858"/>
              <w:cnfStyle w:val="000000000000" w:firstRow="0" w:lastRow="0" w:firstColumn="0" w:lastColumn="0" w:oddVBand="0" w:evenVBand="0" w:oddHBand="0" w:evenHBand="0" w:firstRowFirstColumn="0" w:firstRowLastColumn="0" w:lastRowFirstColumn="0" w:lastRowLastColumn="0"/>
            </w:pPr>
            <w:r w:rsidRPr="00F66817">
              <w:t>Binary</w:t>
            </w:r>
          </w:p>
        </w:tc>
      </w:tr>
      <w:tr w:rsidR="009355DA" w:rsidRPr="00F66817" w14:paraId="3E030BAC" w14:textId="77777777" w:rsidTr="00DB6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vAlign w:val="center"/>
          </w:tcPr>
          <w:p w14:paraId="2DDD2DE0" w14:textId="6267F4EB" w:rsidR="009355DA" w:rsidRPr="00F66817" w:rsidRDefault="009355DA" w:rsidP="009355DA">
            <w:pPr>
              <w:ind w:right="-858"/>
            </w:pPr>
            <w:r w:rsidRPr="00F66817">
              <w:t>Optimizer</w:t>
            </w:r>
          </w:p>
        </w:tc>
        <w:tc>
          <w:tcPr>
            <w:tcW w:w="4315" w:type="dxa"/>
            <w:vAlign w:val="center"/>
          </w:tcPr>
          <w:p w14:paraId="1935BF92" w14:textId="492BD19C" w:rsidR="009355DA" w:rsidRPr="00F66817" w:rsidRDefault="009355DA" w:rsidP="009355DA">
            <w:pPr>
              <w:ind w:right="-858"/>
              <w:cnfStyle w:val="000000100000" w:firstRow="0" w:lastRow="0" w:firstColumn="0" w:lastColumn="0" w:oddVBand="0" w:evenVBand="0" w:oddHBand="1" w:evenHBand="0" w:firstRowFirstColumn="0" w:firstRowLastColumn="0" w:lastRowFirstColumn="0" w:lastRowLastColumn="0"/>
            </w:pPr>
            <w:proofErr w:type="spellStart"/>
            <w:r w:rsidRPr="00F66817">
              <w:t>AdamW</w:t>
            </w:r>
            <w:proofErr w:type="spellEnd"/>
          </w:p>
        </w:tc>
      </w:tr>
      <w:tr w:rsidR="009355DA" w:rsidRPr="00F66817" w14:paraId="069777BA" w14:textId="77777777" w:rsidTr="00DB672A">
        <w:tc>
          <w:tcPr>
            <w:cnfStyle w:val="001000000000" w:firstRow="0" w:lastRow="0" w:firstColumn="1" w:lastColumn="0" w:oddVBand="0" w:evenVBand="0" w:oddHBand="0" w:evenHBand="0" w:firstRowFirstColumn="0" w:firstRowLastColumn="0" w:lastRowFirstColumn="0" w:lastRowLastColumn="0"/>
            <w:tcW w:w="4315" w:type="dxa"/>
            <w:vAlign w:val="center"/>
          </w:tcPr>
          <w:p w14:paraId="15E391D7" w14:textId="31151947" w:rsidR="009355DA" w:rsidRPr="00F66817" w:rsidRDefault="009355DA" w:rsidP="009355DA">
            <w:pPr>
              <w:ind w:right="-858"/>
            </w:pPr>
            <w:r w:rsidRPr="00F66817">
              <w:t>Loss Function</w:t>
            </w:r>
          </w:p>
        </w:tc>
        <w:tc>
          <w:tcPr>
            <w:tcW w:w="4315" w:type="dxa"/>
            <w:vAlign w:val="center"/>
          </w:tcPr>
          <w:p w14:paraId="565E9C1A" w14:textId="117776D6" w:rsidR="009355DA" w:rsidRPr="00F66817" w:rsidRDefault="009355DA" w:rsidP="009355DA">
            <w:pPr>
              <w:ind w:right="-858"/>
              <w:cnfStyle w:val="000000000000" w:firstRow="0" w:lastRow="0" w:firstColumn="0" w:lastColumn="0" w:oddVBand="0" w:evenVBand="0" w:oddHBand="0" w:evenHBand="0" w:firstRowFirstColumn="0" w:firstRowLastColumn="0" w:lastRowFirstColumn="0" w:lastRowLastColumn="0"/>
            </w:pPr>
            <w:r w:rsidRPr="00F66817">
              <w:t>Cross Entropy Loss</w:t>
            </w:r>
          </w:p>
        </w:tc>
      </w:tr>
      <w:tr w:rsidR="009355DA" w:rsidRPr="00F66817" w14:paraId="3F9A5DC3" w14:textId="77777777" w:rsidTr="00DB6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vAlign w:val="center"/>
          </w:tcPr>
          <w:p w14:paraId="7BD8CBB8" w14:textId="2F16B281" w:rsidR="009355DA" w:rsidRPr="00F66817" w:rsidRDefault="009355DA" w:rsidP="009355DA">
            <w:pPr>
              <w:ind w:right="-858"/>
            </w:pPr>
            <w:r w:rsidRPr="00F66817">
              <w:t>Framework</w:t>
            </w:r>
          </w:p>
        </w:tc>
        <w:tc>
          <w:tcPr>
            <w:tcW w:w="4315" w:type="dxa"/>
            <w:vAlign w:val="center"/>
          </w:tcPr>
          <w:p w14:paraId="470C580A" w14:textId="14CAD2A3" w:rsidR="009355DA" w:rsidRPr="00F66817" w:rsidRDefault="009355DA" w:rsidP="009355DA">
            <w:pPr>
              <w:ind w:right="-858"/>
              <w:cnfStyle w:val="000000100000" w:firstRow="0" w:lastRow="0" w:firstColumn="0" w:lastColumn="0" w:oddVBand="0" w:evenVBand="0" w:oddHBand="1" w:evenHBand="0" w:firstRowFirstColumn="0" w:firstRowLastColumn="0" w:lastRowFirstColumn="0" w:lastRowLastColumn="0"/>
            </w:pPr>
            <w:proofErr w:type="spellStart"/>
            <w:r w:rsidRPr="00F66817">
              <w:t>PyTorch</w:t>
            </w:r>
            <w:proofErr w:type="spellEnd"/>
          </w:p>
        </w:tc>
      </w:tr>
      <w:tr w:rsidR="009355DA" w:rsidRPr="00F66817" w14:paraId="695F5C60" w14:textId="77777777" w:rsidTr="00DB672A">
        <w:tc>
          <w:tcPr>
            <w:cnfStyle w:val="001000000000" w:firstRow="0" w:lastRow="0" w:firstColumn="1" w:lastColumn="0" w:oddVBand="0" w:evenVBand="0" w:oddHBand="0" w:evenHBand="0" w:firstRowFirstColumn="0" w:firstRowLastColumn="0" w:lastRowFirstColumn="0" w:lastRowLastColumn="0"/>
            <w:tcW w:w="4315" w:type="dxa"/>
            <w:vAlign w:val="center"/>
          </w:tcPr>
          <w:p w14:paraId="0748587D" w14:textId="43FF6D8A" w:rsidR="009355DA" w:rsidRPr="00F66817" w:rsidRDefault="009355DA" w:rsidP="009355DA">
            <w:pPr>
              <w:ind w:right="-858"/>
            </w:pPr>
            <w:r w:rsidRPr="00F66817">
              <w:t>Library</w:t>
            </w:r>
          </w:p>
        </w:tc>
        <w:tc>
          <w:tcPr>
            <w:tcW w:w="4315" w:type="dxa"/>
            <w:vAlign w:val="center"/>
          </w:tcPr>
          <w:p w14:paraId="7D776B61" w14:textId="391A150F" w:rsidR="009355DA" w:rsidRPr="00F66817" w:rsidRDefault="009355DA" w:rsidP="009355DA">
            <w:pPr>
              <w:ind w:right="-858"/>
              <w:cnfStyle w:val="000000000000" w:firstRow="0" w:lastRow="0" w:firstColumn="0" w:lastColumn="0" w:oddVBand="0" w:evenVBand="0" w:oddHBand="0" w:evenHBand="0" w:firstRowFirstColumn="0" w:firstRowLastColumn="0" w:lastRowFirstColumn="0" w:lastRowLastColumn="0"/>
            </w:pPr>
            <w:r w:rsidRPr="00F66817">
              <w:t>Hugging Face Transformers</w:t>
            </w:r>
          </w:p>
        </w:tc>
      </w:tr>
    </w:tbl>
    <w:p w14:paraId="7535767C" w14:textId="77777777" w:rsidR="009355DA" w:rsidRPr="00F66817" w:rsidRDefault="009355DA" w:rsidP="009355DA">
      <w:pPr>
        <w:ind w:left="-709" w:right="-858"/>
      </w:pPr>
    </w:p>
    <w:p w14:paraId="4BDCF739" w14:textId="417D0BAB" w:rsidR="009355DA" w:rsidRPr="00F66817" w:rsidRDefault="009355DA" w:rsidP="009355DA">
      <w:pPr>
        <w:ind w:left="-709" w:right="-858"/>
        <w:rPr>
          <w:b/>
          <w:bCs/>
        </w:rPr>
      </w:pPr>
      <w:r w:rsidRPr="00F66817">
        <w:rPr>
          <w:b/>
          <w:bCs/>
        </w:rPr>
        <w:t>Training Process</w:t>
      </w:r>
    </w:p>
    <w:p w14:paraId="7E357181" w14:textId="34A75196" w:rsidR="009355DA" w:rsidRPr="00F66817" w:rsidRDefault="009355DA">
      <w:pPr>
        <w:pStyle w:val="ListParagraph"/>
        <w:numPr>
          <w:ilvl w:val="0"/>
          <w:numId w:val="42"/>
        </w:numPr>
        <w:ind w:right="-858"/>
        <w:rPr>
          <w:lang w:val="en-IN"/>
        </w:rPr>
      </w:pPr>
      <w:r w:rsidRPr="00F66817">
        <w:rPr>
          <w:lang w:val="en-IN"/>
        </w:rPr>
        <w:t>Loaded the pre-trained XLM-</w:t>
      </w:r>
      <w:proofErr w:type="spellStart"/>
      <w:r w:rsidRPr="00F66817">
        <w:rPr>
          <w:lang w:val="en-IN"/>
        </w:rPr>
        <w:t>RoBERTa</w:t>
      </w:r>
      <w:proofErr w:type="spellEnd"/>
      <w:r w:rsidRPr="00F66817">
        <w:rPr>
          <w:lang w:val="en-IN"/>
        </w:rPr>
        <w:t xml:space="preserve"> model. </w:t>
      </w:r>
    </w:p>
    <w:p w14:paraId="63505494" w14:textId="1915CA8B" w:rsidR="009355DA" w:rsidRPr="00F66817" w:rsidRDefault="009355DA">
      <w:pPr>
        <w:pStyle w:val="ListParagraph"/>
        <w:numPr>
          <w:ilvl w:val="0"/>
          <w:numId w:val="42"/>
        </w:numPr>
        <w:ind w:right="-858"/>
        <w:rPr>
          <w:lang w:val="en-IN"/>
        </w:rPr>
      </w:pPr>
      <w:r w:rsidRPr="00F66817">
        <w:rPr>
          <w:lang w:val="en-IN"/>
        </w:rPr>
        <w:t xml:space="preserve">Fine-tuned the model using the training dataset. </w:t>
      </w:r>
    </w:p>
    <w:p w14:paraId="1BC98F34" w14:textId="07EB1E35" w:rsidR="009355DA" w:rsidRPr="00F66817" w:rsidRDefault="009355DA">
      <w:pPr>
        <w:pStyle w:val="ListParagraph"/>
        <w:numPr>
          <w:ilvl w:val="0"/>
          <w:numId w:val="42"/>
        </w:numPr>
        <w:ind w:right="-858"/>
        <w:rPr>
          <w:lang w:val="en-IN"/>
        </w:rPr>
      </w:pPr>
      <w:r w:rsidRPr="00F66817">
        <w:rPr>
          <w:lang w:val="en-IN"/>
        </w:rPr>
        <w:t xml:space="preserve">Validated the model after each training epoch. </w:t>
      </w:r>
    </w:p>
    <w:p w14:paraId="4362C4AF" w14:textId="77DD328C" w:rsidR="009355DA" w:rsidRPr="00F66817" w:rsidRDefault="009355DA">
      <w:pPr>
        <w:pStyle w:val="ListParagraph"/>
        <w:numPr>
          <w:ilvl w:val="0"/>
          <w:numId w:val="42"/>
        </w:numPr>
        <w:ind w:right="-858"/>
      </w:pPr>
      <w:r w:rsidRPr="00F66817">
        <w:rPr>
          <w:lang w:val="en-IN"/>
        </w:rPr>
        <w:t>Saved the best-performing model.</w:t>
      </w:r>
    </w:p>
    <w:p w14:paraId="08798869" w14:textId="77777777" w:rsidR="001C1B3A" w:rsidRPr="00F66817" w:rsidRDefault="001C1B3A" w:rsidP="001C1B3A">
      <w:pPr>
        <w:ind w:right="-858"/>
      </w:pPr>
    </w:p>
    <w:p w14:paraId="0A431187" w14:textId="09063AD1" w:rsidR="001C1B3A" w:rsidRPr="00F66817" w:rsidRDefault="001C1B3A" w:rsidP="001C1B3A">
      <w:pPr>
        <w:ind w:left="-709" w:right="-858"/>
        <w:rPr>
          <w:b/>
          <w:bCs/>
        </w:rPr>
      </w:pPr>
      <w:r w:rsidRPr="00F66817">
        <w:rPr>
          <w:b/>
          <w:bCs/>
        </w:rPr>
        <w:t>8.1.6 Prediction Module</w:t>
      </w:r>
    </w:p>
    <w:p w14:paraId="233E4DF9" w14:textId="77777777" w:rsidR="001C1B3A" w:rsidRPr="00F66817" w:rsidRDefault="001C1B3A" w:rsidP="001C1B3A">
      <w:pPr>
        <w:ind w:left="-709" w:right="-858"/>
        <w:rPr>
          <w:b/>
          <w:bCs/>
        </w:rPr>
      </w:pPr>
    </w:p>
    <w:p w14:paraId="07FB5E34" w14:textId="5DC2B7F1" w:rsidR="001C1B3A" w:rsidRPr="00F66817" w:rsidRDefault="001C1B3A" w:rsidP="001C1B3A">
      <w:pPr>
        <w:ind w:left="-709" w:right="-858"/>
        <w:rPr>
          <w:b/>
          <w:bCs/>
        </w:rPr>
      </w:pPr>
      <w:r w:rsidRPr="00F66817">
        <w:rPr>
          <w:b/>
          <w:bCs/>
        </w:rPr>
        <w:t>Objective</w:t>
      </w:r>
    </w:p>
    <w:p w14:paraId="005ED7BB" w14:textId="7C17594B" w:rsidR="001C1B3A" w:rsidRPr="00F66817" w:rsidRDefault="001C1B3A" w:rsidP="001C1B3A">
      <w:pPr>
        <w:ind w:left="-709" w:right="-858"/>
      </w:pPr>
      <w:r w:rsidRPr="00F66817">
        <w:t>Predict whether the input text</w:t>
      </w:r>
      <w:r w:rsidR="009667B0" w:rsidRPr="00F66817">
        <w:t xml:space="preserve"> falls under</w:t>
      </w:r>
      <w:r w:rsidRPr="00F66817">
        <w:t xml:space="preserve"> the</w:t>
      </w:r>
      <w:r w:rsidR="009667B0" w:rsidRPr="00F66817">
        <w:t xml:space="preserve"> category of</w:t>
      </w:r>
      <w:r w:rsidRPr="00F66817">
        <w:t xml:space="preserve"> Hate Speech or Non-Hate Speech category.</w:t>
      </w:r>
    </w:p>
    <w:p w14:paraId="6C7AD04F" w14:textId="77777777" w:rsidR="001C1B3A" w:rsidRPr="00F66817" w:rsidRDefault="001C1B3A" w:rsidP="001C1B3A">
      <w:pPr>
        <w:ind w:left="-709" w:right="-858"/>
      </w:pPr>
    </w:p>
    <w:p w14:paraId="2938F1A3" w14:textId="4D08363C" w:rsidR="001C1B3A" w:rsidRPr="00F66817" w:rsidRDefault="001C1B3A" w:rsidP="001C1B3A">
      <w:pPr>
        <w:ind w:left="-709" w:right="-858"/>
        <w:rPr>
          <w:b/>
          <w:bCs/>
        </w:rPr>
      </w:pPr>
      <w:r w:rsidRPr="00F66817">
        <w:rPr>
          <w:b/>
          <w:bCs/>
        </w:rPr>
        <w:t>Input</w:t>
      </w:r>
    </w:p>
    <w:p w14:paraId="4B3D4D07" w14:textId="459C3E2F" w:rsidR="001C1B3A" w:rsidRPr="00F66817" w:rsidRDefault="001C1B3A">
      <w:pPr>
        <w:pStyle w:val="ListParagraph"/>
        <w:numPr>
          <w:ilvl w:val="0"/>
          <w:numId w:val="43"/>
        </w:numPr>
        <w:ind w:right="-858"/>
      </w:pPr>
      <w:r w:rsidRPr="00F66817">
        <w:t>User-provided English text.</w:t>
      </w:r>
    </w:p>
    <w:p w14:paraId="2CB74D02" w14:textId="77777777" w:rsidR="001C1B3A" w:rsidRPr="00F66817" w:rsidRDefault="001C1B3A" w:rsidP="001C1B3A">
      <w:pPr>
        <w:pStyle w:val="ListParagraph"/>
        <w:ind w:left="11" w:right="-858"/>
      </w:pPr>
    </w:p>
    <w:p w14:paraId="470FE6BB" w14:textId="31857462" w:rsidR="001C1B3A" w:rsidRPr="00F66817" w:rsidRDefault="001C1B3A" w:rsidP="001C1B3A">
      <w:pPr>
        <w:ind w:left="-709" w:right="-858"/>
        <w:rPr>
          <w:b/>
          <w:bCs/>
        </w:rPr>
      </w:pPr>
      <w:r w:rsidRPr="00F66817">
        <w:rPr>
          <w:b/>
          <w:bCs/>
        </w:rPr>
        <w:t>Output</w:t>
      </w:r>
    </w:p>
    <w:p w14:paraId="6F59340C" w14:textId="57C4664C" w:rsidR="001C1B3A" w:rsidRPr="00F66817" w:rsidRDefault="001C1B3A">
      <w:pPr>
        <w:pStyle w:val="ListParagraph"/>
        <w:numPr>
          <w:ilvl w:val="0"/>
          <w:numId w:val="43"/>
        </w:numPr>
        <w:ind w:right="-858"/>
        <w:rPr>
          <w:lang w:val="en-IN"/>
        </w:rPr>
      </w:pPr>
      <w:r w:rsidRPr="00F66817">
        <w:rPr>
          <w:lang w:val="en-IN"/>
        </w:rPr>
        <w:t xml:space="preserve">Predicted Class (Hate / Non-Hate) </w:t>
      </w:r>
    </w:p>
    <w:p w14:paraId="5ECBAC5A" w14:textId="3390F6ED" w:rsidR="001C1B3A" w:rsidRPr="00F66817" w:rsidRDefault="001C1B3A">
      <w:pPr>
        <w:pStyle w:val="ListParagraph"/>
        <w:numPr>
          <w:ilvl w:val="0"/>
          <w:numId w:val="43"/>
        </w:numPr>
        <w:ind w:right="-858"/>
      </w:pPr>
      <w:r w:rsidRPr="00F66817">
        <w:rPr>
          <w:lang w:val="en-IN"/>
        </w:rPr>
        <w:t>Confidence Score</w:t>
      </w:r>
    </w:p>
    <w:p w14:paraId="24CFA451" w14:textId="77777777" w:rsidR="004D4E19" w:rsidRPr="00F66817" w:rsidRDefault="004D4E19" w:rsidP="004D4E19">
      <w:pPr>
        <w:ind w:right="-858"/>
      </w:pPr>
    </w:p>
    <w:p w14:paraId="23FEBA73" w14:textId="01C4E406" w:rsidR="004D4E19" w:rsidRPr="00F66817" w:rsidRDefault="004D4E19" w:rsidP="004D4E19">
      <w:pPr>
        <w:ind w:left="-709" w:right="-858"/>
        <w:rPr>
          <w:b/>
          <w:bCs/>
        </w:rPr>
      </w:pPr>
      <w:r w:rsidRPr="00F66817">
        <w:rPr>
          <w:b/>
          <w:bCs/>
        </w:rPr>
        <w:t>8.1.7 Model Evaluation Module</w:t>
      </w:r>
    </w:p>
    <w:p w14:paraId="27BD63BD" w14:textId="77777777" w:rsidR="00AD12F6" w:rsidRPr="00F66817" w:rsidRDefault="00AD12F6" w:rsidP="004D4E19">
      <w:pPr>
        <w:ind w:left="-709" w:right="-858"/>
        <w:rPr>
          <w:b/>
          <w:bCs/>
        </w:rPr>
      </w:pPr>
    </w:p>
    <w:p w14:paraId="3EC9ADF3" w14:textId="77777777" w:rsidR="00AD12F6" w:rsidRPr="00F66817" w:rsidRDefault="00AD12F6" w:rsidP="00AD12F6">
      <w:pPr>
        <w:ind w:right="-858"/>
        <w:rPr>
          <w:b/>
          <w:bCs/>
        </w:rPr>
      </w:pPr>
    </w:p>
    <w:p w14:paraId="78E6B122" w14:textId="3F791A9C" w:rsidR="004D4E19" w:rsidRPr="00F66817" w:rsidRDefault="004D4E19" w:rsidP="004D4E19">
      <w:pPr>
        <w:ind w:left="-709" w:right="-858"/>
        <w:rPr>
          <w:b/>
          <w:bCs/>
        </w:rPr>
      </w:pPr>
      <w:r w:rsidRPr="00F66817">
        <w:rPr>
          <w:b/>
          <w:bCs/>
        </w:rPr>
        <w:t>Objective</w:t>
      </w:r>
    </w:p>
    <w:p w14:paraId="3572A986" w14:textId="3C6131A3" w:rsidR="004D4E19" w:rsidRPr="00F66817" w:rsidRDefault="004D4E19" w:rsidP="00015DEE">
      <w:pPr>
        <w:ind w:left="-709" w:right="-858"/>
      </w:pPr>
      <w:r w:rsidRPr="00F66817">
        <w:t>Evaluate the effectiveness of the trained model using</w:t>
      </w:r>
      <w:r w:rsidR="009F5FB6" w:rsidRPr="00F66817">
        <w:t xml:space="preserve"> the</w:t>
      </w:r>
      <w:r w:rsidRPr="00F66817">
        <w:t xml:space="preserve"> standard performance metrics.</w:t>
      </w:r>
    </w:p>
    <w:p w14:paraId="0EEBFED8" w14:textId="2F70D3EE" w:rsidR="004D4E19" w:rsidRPr="00F66817" w:rsidRDefault="004D4E19" w:rsidP="004D4E19">
      <w:pPr>
        <w:ind w:left="-709" w:right="-858"/>
        <w:rPr>
          <w:b/>
          <w:bCs/>
        </w:rPr>
      </w:pPr>
      <w:r w:rsidRPr="00F66817">
        <w:rPr>
          <w:b/>
          <w:bCs/>
        </w:rPr>
        <w:t>Evaluation Metrics</w:t>
      </w:r>
    </w:p>
    <w:p w14:paraId="46E82055" w14:textId="796C6124" w:rsidR="004D4E19" w:rsidRPr="00F66817" w:rsidRDefault="004D4E19">
      <w:pPr>
        <w:pStyle w:val="ListParagraph"/>
        <w:numPr>
          <w:ilvl w:val="0"/>
          <w:numId w:val="44"/>
        </w:numPr>
        <w:ind w:right="-858"/>
        <w:rPr>
          <w:lang w:val="en-IN"/>
        </w:rPr>
      </w:pPr>
      <w:r w:rsidRPr="00F66817">
        <w:rPr>
          <w:lang w:val="en-IN"/>
        </w:rPr>
        <w:t xml:space="preserve">Accuracy </w:t>
      </w:r>
    </w:p>
    <w:p w14:paraId="522D482D" w14:textId="0918C652" w:rsidR="004D4E19" w:rsidRPr="00F66817" w:rsidRDefault="004D4E19">
      <w:pPr>
        <w:pStyle w:val="ListParagraph"/>
        <w:numPr>
          <w:ilvl w:val="0"/>
          <w:numId w:val="44"/>
        </w:numPr>
        <w:ind w:right="-858"/>
        <w:rPr>
          <w:lang w:val="en-IN"/>
        </w:rPr>
      </w:pPr>
      <w:r w:rsidRPr="00F66817">
        <w:rPr>
          <w:lang w:val="en-IN"/>
        </w:rPr>
        <w:t xml:space="preserve">Precision </w:t>
      </w:r>
    </w:p>
    <w:p w14:paraId="2E36C462" w14:textId="21232A24" w:rsidR="004D4E19" w:rsidRPr="00F66817" w:rsidRDefault="004D4E19">
      <w:pPr>
        <w:pStyle w:val="ListParagraph"/>
        <w:numPr>
          <w:ilvl w:val="0"/>
          <w:numId w:val="44"/>
        </w:numPr>
        <w:ind w:right="-858"/>
        <w:rPr>
          <w:lang w:val="en-IN"/>
        </w:rPr>
      </w:pPr>
      <w:r w:rsidRPr="00F66817">
        <w:rPr>
          <w:lang w:val="en-IN"/>
        </w:rPr>
        <w:t xml:space="preserve">Recall </w:t>
      </w:r>
    </w:p>
    <w:p w14:paraId="0618BBDF" w14:textId="54CD9BB5" w:rsidR="004D4E19" w:rsidRPr="00F66817" w:rsidRDefault="004D4E19">
      <w:pPr>
        <w:pStyle w:val="ListParagraph"/>
        <w:numPr>
          <w:ilvl w:val="0"/>
          <w:numId w:val="44"/>
        </w:numPr>
        <w:ind w:right="-858"/>
        <w:rPr>
          <w:lang w:val="en-IN"/>
        </w:rPr>
      </w:pPr>
      <w:r w:rsidRPr="00F66817">
        <w:rPr>
          <w:lang w:val="en-IN"/>
        </w:rPr>
        <w:t xml:space="preserve">F1-Score </w:t>
      </w:r>
    </w:p>
    <w:p w14:paraId="7DEC0C6F" w14:textId="1965BFBE" w:rsidR="004D4E19" w:rsidRPr="00F66817" w:rsidRDefault="004D4E19">
      <w:pPr>
        <w:pStyle w:val="ListParagraph"/>
        <w:numPr>
          <w:ilvl w:val="0"/>
          <w:numId w:val="44"/>
        </w:numPr>
        <w:ind w:right="-858"/>
        <w:rPr>
          <w:lang w:val="en-IN"/>
        </w:rPr>
      </w:pPr>
      <w:r w:rsidRPr="00F66817">
        <w:rPr>
          <w:lang w:val="en-IN"/>
        </w:rPr>
        <w:t xml:space="preserve">Confusion Matrix </w:t>
      </w:r>
    </w:p>
    <w:p w14:paraId="63A607E4" w14:textId="0251A5E7" w:rsidR="004D4E19" w:rsidRPr="00F66817" w:rsidRDefault="004D4E19">
      <w:pPr>
        <w:pStyle w:val="ListParagraph"/>
        <w:numPr>
          <w:ilvl w:val="0"/>
          <w:numId w:val="44"/>
        </w:numPr>
        <w:ind w:right="-858"/>
        <w:rPr>
          <w:lang w:val="en-IN"/>
        </w:rPr>
      </w:pPr>
      <w:r w:rsidRPr="00F66817">
        <w:rPr>
          <w:lang w:val="en-IN"/>
        </w:rPr>
        <w:lastRenderedPageBreak/>
        <w:t xml:space="preserve">ROC Curve </w:t>
      </w:r>
    </w:p>
    <w:p w14:paraId="7389A28C" w14:textId="2F76CBAB" w:rsidR="004D4E19" w:rsidRPr="00F66817" w:rsidRDefault="004D4E19">
      <w:pPr>
        <w:pStyle w:val="ListParagraph"/>
        <w:numPr>
          <w:ilvl w:val="0"/>
          <w:numId w:val="44"/>
        </w:numPr>
        <w:ind w:right="-858"/>
        <w:rPr>
          <w:lang w:val="en-IN"/>
        </w:rPr>
      </w:pPr>
      <w:r w:rsidRPr="00F66817">
        <w:rPr>
          <w:lang w:val="en-IN"/>
        </w:rPr>
        <w:t xml:space="preserve">Precision–Recall Curve </w:t>
      </w:r>
    </w:p>
    <w:p w14:paraId="10EC3403" w14:textId="541DAC06" w:rsidR="00A2234A" w:rsidRPr="00F66817" w:rsidRDefault="004D4E19" w:rsidP="00015DEE">
      <w:pPr>
        <w:pStyle w:val="ListParagraph"/>
        <w:numPr>
          <w:ilvl w:val="0"/>
          <w:numId w:val="44"/>
        </w:numPr>
        <w:ind w:right="-858"/>
      </w:pPr>
      <w:r w:rsidRPr="00F66817">
        <w:rPr>
          <w:lang w:val="en-IN"/>
        </w:rPr>
        <w:t>Classification Report</w:t>
      </w:r>
    </w:p>
    <w:p w14:paraId="2D7CE5BE" w14:textId="3C7FE11F" w:rsidR="009813B5" w:rsidRPr="00F66817" w:rsidRDefault="009813B5" w:rsidP="009813B5">
      <w:pPr>
        <w:pStyle w:val="ListParagraph"/>
        <w:ind w:left="-709" w:right="-858"/>
        <w:rPr>
          <w:b/>
          <w:bCs/>
        </w:rPr>
      </w:pPr>
      <w:r w:rsidRPr="00F66817">
        <w:rPr>
          <w:b/>
          <w:bCs/>
        </w:rPr>
        <w:t>Libraries Used</w:t>
      </w:r>
    </w:p>
    <w:p w14:paraId="0DA14EDD" w14:textId="60316D7A" w:rsidR="009813B5" w:rsidRPr="00F66817" w:rsidRDefault="009813B5">
      <w:pPr>
        <w:pStyle w:val="ListParagraph"/>
        <w:numPr>
          <w:ilvl w:val="0"/>
          <w:numId w:val="45"/>
        </w:numPr>
        <w:ind w:right="-858"/>
        <w:rPr>
          <w:lang w:val="en-IN"/>
        </w:rPr>
      </w:pPr>
      <w:r w:rsidRPr="00F66817">
        <w:rPr>
          <w:lang w:val="en-IN"/>
        </w:rPr>
        <w:t xml:space="preserve">Scikit-learn </w:t>
      </w:r>
    </w:p>
    <w:p w14:paraId="420827F0" w14:textId="77777777" w:rsidR="00293BE5" w:rsidRPr="00F66817" w:rsidRDefault="00293BE5">
      <w:pPr>
        <w:pStyle w:val="ListParagraph"/>
        <w:numPr>
          <w:ilvl w:val="0"/>
          <w:numId w:val="45"/>
        </w:numPr>
        <w:rPr>
          <w:lang w:val="en-IN"/>
        </w:rPr>
      </w:pPr>
      <w:r w:rsidRPr="00F66817">
        <w:rPr>
          <w:lang w:val="en-IN"/>
        </w:rPr>
        <w:t xml:space="preserve">Pandas </w:t>
      </w:r>
    </w:p>
    <w:p w14:paraId="66AE2682" w14:textId="24733228" w:rsidR="00293BE5" w:rsidRPr="00F66817" w:rsidRDefault="00293BE5">
      <w:pPr>
        <w:pStyle w:val="ListParagraph"/>
        <w:numPr>
          <w:ilvl w:val="0"/>
          <w:numId w:val="45"/>
        </w:numPr>
      </w:pPr>
      <w:r w:rsidRPr="00F66817">
        <w:rPr>
          <w:lang w:val="en-IN"/>
        </w:rPr>
        <w:t>Regular Expressions (re)</w:t>
      </w:r>
    </w:p>
    <w:p w14:paraId="76F30E29" w14:textId="030A8034" w:rsidR="005E5C1E" w:rsidRPr="00F66817" w:rsidRDefault="005E5C1E">
      <w:pPr>
        <w:pStyle w:val="ListParagraph"/>
        <w:numPr>
          <w:ilvl w:val="0"/>
          <w:numId w:val="45"/>
        </w:numPr>
      </w:pPr>
      <w:r w:rsidRPr="00F66817">
        <w:rPr>
          <w:lang w:val="en-IN"/>
        </w:rPr>
        <w:t>torch</w:t>
      </w:r>
    </w:p>
    <w:p w14:paraId="005B1C3A" w14:textId="414DDFB9" w:rsidR="009813B5" w:rsidRPr="00F66817" w:rsidRDefault="009813B5">
      <w:pPr>
        <w:pStyle w:val="ListParagraph"/>
        <w:numPr>
          <w:ilvl w:val="0"/>
          <w:numId w:val="45"/>
        </w:numPr>
        <w:ind w:right="-858"/>
        <w:rPr>
          <w:lang w:val="en-IN"/>
        </w:rPr>
      </w:pPr>
      <w:r w:rsidRPr="00F66817">
        <w:rPr>
          <w:lang w:val="en-IN"/>
        </w:rPr>
        <w:t xml:space="preserve">Matplotlib </w:t>
      </w:r>
    </w:p>
    <w:p w14:paraId="3B4C9409" w14:textId="770A543B" w:rsidR="009813B5" w:rsidRPr="00F66817" w:rsidRDefault="009813B5">
      <w:pPr>
        <w:pStyle w:val="ListParagraph"/>
        <w:numPr>
          <w:ilvl w:val="0"/>
          <w:numId w:val="45"/>
        </w:numPr>
        <w:ind w:right="-858"/>
      </w:pPr>
      <w:r w:rsidRPr="00F66817">
        <w:rPr>
          <w:lang w:val="en-IN"/>
        </w:rPr>
        <w:t>Seaborn</w:t>
      </w:r>
    </w:p>
    <w:p w14:paraId="0B59C83F" w14:textId="491610BB" w:rsidR="005E5C1E" w:rsidRPr="00F66817" w:rsidRDefault="00EA60A0">
      <w:pPr>
        <w:pStyle w:val="ListParagraph"/>
        <w:numPr>
          <w:ilvl w:val="0"/>
          <w:numId w:val="45"/>
        </w:numPr>
        <w:ind w:right="-858"/>
      </w:pPr>
      <w:r w:rsidRPr="00F66817">
        <w:rPr>
          <w:lang w:val="en-IN"/>
        </w:rPr>
        <w:t>T</w:t>
      </w:r>
      <w:r w:rsidR="005E5C1E" w:rsidRPr="00F66817">
        <w:rPr>
          <w:lang w:val="en-IN"/>
        </w:rPr>
        <w:t>ransformers</w:t>
      </w:r>
    </w:p>
    <w:p w14:paraId="6F9960F3" w14:textId="77777777" w:rsidR="00EA60A0" w:rsidRPr="00F66817" w:rsidRDefault="00EA60A0" w:rsidP="00EA60A0">
      <w:pPr>
        <w:ind w:right="-858"/>
      </w:pPr>
    </w:p>
    <w:p w14:paraId="17812750" w14:textId="77777777" w:rsidR="00EA60A0" w:rsidRPr="00F66817" w:rsidRDefault="00EA60A0" w:rsidP="00EA60A0">
      <w:pPr>
        <w:ind w:right="-858"/>
      </w:pPr>
    </w:p>
    <w:p w14:paraId="5E187D97" w14:textId="77777777" w:rsidR="00254852" w:rsidRPr="00F66817" w:rsidRDefault="00254852" w:rsidP="00EA60A0">
      <w:pPr>
        <w:ind w:right="-858"/>
      </w:pPr>
    </w:p>
    <w:p w14:paraId="78783DFB" w14:textId="77777777" w:rsidR="00254852" w:rsidRPr="00F66817" w:rsidRDefault="00254852" w:rsidP="00EA60A0">
      <w:pPr>
        <w:ind w:right="-858"/>
      </w:pPr>
    </w:p>
    <w:p w14:paraId="5E5494AD" w14:textId="77777777" w:rsidR="00254852" w:rsidRPr="00F66817" w:rsidRDefault="00254852" w:rsidP="00EA60A0">
      <w:pPr>
        <w:ind w:right="-858"/>
      </w:pPr>
    </w:p>
    <w:p w14:paraId="29165F0C" w14:textId="77777777" w:rsidR="00254852" w:rsidRPr="00F66817" w:rsidRDefault="00254852" w:rsidP="00EA60A0">
      <w:pPr>
        <w:ind w:right="-858"/>
      </w:pPr>
    </w:p>
    <w:p w14:paraId="433A2126" w14:textId="77777777" w:rsidR="00254852" w:rsidRPr="00F66817" w:rsidRDefault="00254852" w:rsidP="00EA60A0">
      <w:pPr>
        <w:ind w:right="-858"/>
      </w:pPr>
    </w:p>
    <w:p w14:paraId="031D7846" w14:textId="77777777" w:rsidR="00254852" w:rsidRPr="00F66817" w:rsidRDefault="00254852" w:rsidP="00EA60A0">
      <w:pPr>
        <w:ind w:right="-858"/>
      </w:pPr>
    </w:p>
    <w:p w14:paraId="1EA28787" w14:textId="77777777" w:rsidR="00254852" w:rsidRPr="00F66817" w:rsidRDefault="00254852" w:rsidP="00EA60A0">
      <w:pPr>
        <w:ind w:right="-858"/>
      </w:pPr>
    </w:p>
    <w:p w14:paraId="20C8B16D" w14:textId="77777777" w:rsidR="00254852" w:rsidRPr="00F66817" w:rsidRDefault="00254852" w:rsidP="00EA60A0">
      <w:pPr>
        <w:ind w:right="-858"/>
      </w:pPr>
    </w:p>
    <w:p w14:paraId="3DC42AF6" w14:textId="77777777" w:rsidR="00254852" w:rsidRPr="00F66817" w:rsidRDefault="00254852" w:rsidP="00EA60A0">
      <w:pPr>
        <w:ind w:right="-858"/>
      </w:pPr>
    </w:p>
    <w:p w14:paraId="01D18069" w14:textId="77777777" w:rsidR="00254852" w:rsidRPr="00F66817" w:rsidRDefault="00254852" w:rsidP="00EA60A0">
      <w:pPr>
        <w:ind w:right="-858"/>
      </w:pPr>
    </w:p>
    <w:p w14:paraId="43B4722C" w14:textId="77777777" w:rsidR="00254852" w:rsidRPr="00F66817" w:rsidRDefault="00254852" w:rsidP="00EA60A0">
      <w:pPr>
        <w:ind w:right="-858"/>
      </w:pPr>
    </w:p>
    <w:p w14:paraId="42A641A7" w14:textId="77777777" w:rsidR="00254852" w:rsidRPr="00F66817" w:rsidRDefault="00254852" w:rsidP="00EA60A0">
      <w:pPr>
        <w:ind w:right="-858"/>
      </w:pPr>
    </w:p>
    <w:p w14:paraId="2835BB13" w14:textId="77777777" w:rsidR="00254852" w:rsidRPr="00F66817" w:rsidRDefault="00254852" w:rsidP="00EA60A0">
      <w:pPr>
        <w:ind w:right="-858"/>
      </w:pPr>
    </w:p>
    <w:p w14:paraId="027176C6" w14:textId="77777777" w:rsidR="00254852" w:rsidRPr="00F66817" w:rsidRDefault="00254852" w:rsidP="00EA60A0">
      <w:pPr>
        <w:ind w:right="-858"/>
      </w:pPr>
    </w:p>
    <w:p w14:paraId="7D52CA81" w14:textId="77777777" w:rsidR="00254852" w:rsidRPr="00F66817" w:rsidRDefault="00254852" w:rsidP="00EA60A0">
      <w:pPr>
        <w:ind w:right="-858"/>
      </w:pPr>
    </w:p>
    <w:p w14:paraId="7B869067" w14:textId="77777777" w:rsidR="00254852" w:rsidRPr="00F66817" w:rsidRDefault="00254852" w:rsidP="00EA60A0">
      <w:pPr>
        <w:ind w:right="-858"/>
      </w:pPr>
    </w:p>
    <w:p w14:paraId="70BF15F5" w14:textId="77777777" w:rsidR="00254852" w:rsidRPr="00F66817" w:rsidRDefault="00254852" w:rsidP="00EA60A0">
      <w:pPr>
        <w:ind w:right="-858"/>
      </w:pPr>
    </w:p>
    <w:p w14:paraId="1D10E675" w14:textId="77777777" w:rsidR="00254852" w:rsidRPr="00F66817" w:rsidRDefault="00254852" w:rsidP="00EA60A0">
      <w:pPr>
        <w:ind w:right="-858"/>
      </w:pPr>
    </w:p>
    <w:p w14:paraId="59896244" w14:textId="77777777" w:rsidR="00254852" w:rsidRPr="00F66817" w:rsidRDefault="00254852" w:rsidP="00EA60A0">
      <w:pPr>
        <w:ind w:right="-858"/>
      </w:pPr>
    </w:p>
    <w:p w14:paraId="3861E114" w14:textId="77777777" w:rsidR="00254852" w:rsidRPr="00F66817" w:rsidRDefault="00254852" w:rsidP="00EA60A0">
      <w:pPr>
        <w:ind w:right="-858"/>
      </w:pPr>
    </w:p>
    <w:p w14:paraId="31D9D1A7" w14:textId="77777777" w:rsidR="00254852" w:rsidRPr="00F66817" w:rsidRDefault="00254852" w:rsidP="00EA60A0">
      <w:pPr>
        <w:ind w:right="-858"/>
      </w:pPr>
    </w:p>
    <w:p w14:paraId="78721189" w14:textId="77777777" w:rsidR="00254852" w:rsidRPr="00F66817" w:rsidRDefault="00254852" w:rsidP="00EA60A0">
      <w:pPr>
        <w:ind w:right="-858"/>
      </w:pPr>
    </w:p>
    <w:p w14:paraId="658C9CF7" w14:textId="77777777" w:rsidR="00254852" w:rsidRPr="00F66817" w:rsidRDefault="00254852" w:rsidP="00EA60A0">
      <w:pPr>
        <w:ind w:right="-858"/>
      </w:pPr>
    </w:p>
    <w:p w14:paraId="521092AB" w14:textId="77777777" w:rsidR="00254852" w:rsidRPr="00F66817" w:rsidRDefault="00254852" w:rsidP="00EA60A0">
      <w:pPr>
        <w:ind w:right="-858"/>
      </w:pPr>
    </w:p>
    <w:p w14:paraId="45C6335C" w14:textId="77777777" w:rsidR="00254852" w:rsidRPr="00F66817" w:rsidRDefault="00254852" w:rsidP="00EA60A0">
      <w:pPr>
        <w:ind w:right="-858"/>
      </w:pPr>
    </w:p>
    <w:p w14:paraId="1188BA86" w14:textId="77777777" w:rsidR="00254852" w:rsidRPr="00F66817" w:rsidRDefault="00254852" w:rsidP="00EA60A0">
      <w:pPr>
        <w:ind w:right="-858"/>
      </w:pPr>
    </w:p>
    <w:p w14:paraId="4FD8DC62" w14:textId="77777777" w:rsidR="00254852" w:rsidRPr="00F66817" w:rsidRDefault="00254852" w:rsidP="00EA60A0">
      <w:pPr>
        <w:ind w:right="-858"/>
      </w:pPr>
    </w:p>
    <w:p w14:paraId="7B085781" w14:textId="77777777" w:rsidR="00254852" w:rsidRPr="00F66817" w:rsidRDefault="00254852" w:rsidP="00EA60A0">
      <w:pPr>
        <w:ind w:right="-858"/>
      </w:pPr>
    </w:p>
    <w:p w14:paraId="6A568ED3" w14:textId="77777777" w:rsidR="00254852" w:rsidRPr="00F66817" w:rsidRDefault="00254852" w:rsidP="00EA60A0">
      <w:pPr>
        <w:ind w:right="-858"/>
      </w:pPr>
    </w:p>
    <w:p w14:paraId="6D135039" w14:textId="77777777" w:rsidR="00254852" w:rsidRPr="00F66817" w:rsidRDefault="00254852" w:rsidP="00EA60A0">
      <w:pPr>
        <w:ind w:right="-858"/>
      </w:pPr>
    </w:p>
    <w:p w14:paraId="3AF50B9A" w14:textId="77777777" w:rsidR="00254852" w:rsidRPr="00F66817" w:rsidRDefault="00254852" w:rsidP="00EA60A0">
      <w:pPr>
        <w:ind w:right="-858"/>
      </w:pPr>
    </w:p>
    <w:p w14:paraId="3360DE69" w14:textId="77777777" w:rsidR="00254852" w:rsidRPr="00F66817" w:rsidRDefault="00254852" w:rsidP="00EA60A0">
      <w:pPr>
        <w:ind w:right="-858"/>
      </w:pPr>
    </w:p>
    <w:p w14:paraId="5B00F8E7" w14:textId="77777777" w:rsidR="00254852" w:rsidRPr="00F66817" w:rsidRDefault="00254852" w:rsidP="00EA60A0">
      <w:pPr>
        <w:ind w:right="-858"/>
      </w:pPr>
    </w:p>
    <w:p w14:paraId="05F0E75E" w14:textId="77777777" w:rsidR="00A15AC9" w:rsidRPr="00F66817" w:rsidRDefault="00A15AC9" w:rsidP="005F5B52">
      <w:pPr>
        <w:pStyle w:val="Heading1"/>
        <w:ind w:left="-851" w:right="-999"/>
        <w:rPr>
          <w:rFonts w:ascii="Times New Roman" w:hAnsi="Times New Roman" w:cs="Times New Roman"/>
        </w:rPr>
      </w:pPr>
      <w:r w:rsidRPr="00F66817">
        <w:rPr>
          <w:rFonts w:ascii="Times New Roman" w:hAnsi="Times New Roman" w:cs="Times New Roman"/>
        </w:rPr>
        <w:lastRenderedPageBreak/>
        <w:t>Test Results and Analysis</w:t>
      </w:r>
    </w:p>
    <w:p w14:paraId="78C41D34" w14:textId="77777777" w:rsidR="00C736C5" w:rsidRPr="00F66817" w:rsidRDefault="00C736C5" w:rsidP="00C736C5">
      <w:pPr>
        <w:ind w:left="-851"/>
      </w:pPr>
    </w:p>
    <w:p w14:paraId="26E5565C" w14:textId="2343BD5B" w:rsidR="00C736C5" w:rsidRPr="00D82B1B" w:rsidRDefault="00C736C5" w:rsidP="00C736C5">
      <w:pPr>
        <w:ind w:left="-851"/>
        <w:rPr>
          <w:b/>
          <w:bCs/>
          <w:color w:val="2E74B5" w:themeColor="accent1" w:themeShade="BF"/>
          <w:sz w:val="28"/>
          <w:szCs w:val="28"/>
        </w:rPr>
      </w:pPr>
      <w:r w:rsidRPr="00D82B1B">
        <w:rPr>
          <w:b/>
          <w:bCs/>
          <w:color w:val="2E74B5" w:themeColor="accent1" w:themeShade="BF"/>
          <w:sz w:val="28"/>
          <w:szCs w:val="28"/>
        </w:rPr>
        <w:t>9.1 Introduction</w:t>
      </w:r>
    </w:p>
    <w:p w14:paraId="0BCF1ACC" w14:textId="77777777" w:rsidR="00C736C5" w:rsidRPr="00F66817" w:rsidRDefault="00C736C5" w:rsidP="00C736C5">
      <w:pPr>
        <w:ind w:left="-851"/>
      </w:pPr>
    </w:p>
    <w:p w14:paraId="08A90697" w14:textId="43F641CB" w:rsidR="00C736C5" w:rsidRPr="00F66817" w:rsidRDefault="00F56B35" w:rsidP="00D21A82">
      <w:pPr>
        <w:ind w:left="-851" w:right="-574"/>
      </w:pPr>
      <w:r w:rsidRPr="00F66817">
        <w:t xml:space="preserve">The main goal of testing is to </w:t>
      </w:r>
      <w:r w:rsidR="00D21A82" w:rsidRPr="00F66817">
        <w:t>know</w:t>
      </w:r>
      <w:r w:rsidRPr="00F66817">
        <w:t xml:space="preserve"> the performance, effi</w:t>
      </w:r>
      <w:r w:rsidR="00D21A82" w:rsidRPr="00F66817">
        <w:t>ciency</w:t>
      </w:r>
      <w:r w:rsidRPr="00F66817">
        <w:t>, and dependability of the suggested XLM-</w:t>
      </w:r>
      <w:proofErr w:type="spellStart"/>
      <w:r w:rsidRPr="00F66817">
        <w:t>RoBERTa</w:t>
      </w:r>
      <w:proofErr w:type="spellEnd"/>
      <w:r w:rsidRPr="00F66817">
        <w:t xml:space="preserve"> Transformer system for hate speech detection. After data preprocessing, tokenization, and model fine-tuning, the trained model was evaluated using the unseen testing dataset. The model's performance was evaluated using a number of measures, such as Accuracy, Precision, Recall, F1-Score, Confusion Matrix, Receiver Operating Characteristic (ROC) Curve, Precision-Recall Curve, and Classification Report. To assess the learning behavior and spot any </w:t>
      </w:r>
      <w:r w:rsidR="00E735C2" w:rsidRPr="00F66817">
        <w:t>trace</w:t>
      </w:r>
      <w:r w:rsidRPr="00F66817">
        <w:t xml:space="preserve"> of overfitting or underfitting, training and validation accuracy and loss curves were also examined</w:t>
      </w:r>
      <w:r w:rsidR="00E735C2" w:rsidRPr="00F66817">
        <w:t xml:space="preserve"> and then reviewed</w:t>
      </w:r>
      <w:r w:rsidRPr="00F66817">
        <w:t>.</w:t>
      </w:r>
    </w:p>
    <w:p w14:paraId="217DFC14" w14:textId="77777777" w:rsidR="00213A24" w:rsidRPr="00F66817" w:rsidRDefault="00213A24" w:rsidP="00EA60A0">
      <w:pPr>
        <w:ind w:right="-574"/>
      </w:pPr>
    </w:p>
    <w:p w14:paraId="418B3ADF" w14:textId="77777777" w:rsidR="00F56B35" w:rsidRPr="00F66817" w:rsidRDefault="00F56B35" w:rsidP="00C736C5">
      <w:pPr>
        <w:ind w:left="-851"/>
      </w:pPr>
    </w:p>
    <w:p w14:paraId="44265896" w14:textId="4FC9F5F3" w:rsidR="00C736C5" w:rsidRPr="00D82B1B" w:rsidRDefault="00C736C5" w:rsidP="00C736C5">
      <w:pPr>
        <w:ind w:left="-851"/>
        <w:rPr>
          <w:b/>
          <w:bCs/>
          <w:color w:val="2E74B5" w:themeColor="accent1" w:themeShade="BF"/>
          <w:sz w:val="28"/>
          <w:szCs w:val="28"/>
        </w:rPr>
      </w:pPr>
      <w:r w:rsidRPr="00D82B1B">
        <w:rPr>
          <w:b/>
          <w:bCs/>
          <w:color w:val="2E74B5" w:themeColor="accent1" w:themeShade="BF"/>
          <w:sz w:val="28"/>
          <w:szCs w:val="28"/>
        </w:rPr>
        <w:t>9.2 Test Plan</w:t>
      </w:r>
    </w:p>
    <w:p w14:paraId="632A4F7C" w14:textId="77777777" w:rsidR="00C736C5" w:rsidRPr="00F66817" w:rsidRDefault="00C736C5" w:rsidP="00C736C5">
      <w:pPr>
        <w:ind w:left="-851"/>
      </w:pPr>
    </w:p>
    <w:p w14:paraId="0773F248" w14:textId="57839DC9" w:rsidR="00C736C5" w:rsidRPr="00F66817" w:rsidRDefault="00C736C5" w:rsidP="00C736C5">
      <w:pPr>
        <w:ind w:left="-851"/>
      </w:pPr>
      <w:r w:rsidRPr="00F66817">
        <w:rPr>
          <w:noProof/>
        </w:rPr>
        <w:drawing>
          <wp:inline distT="0" distB="0" distL="0" distR="0" wp14:anchorId="2ED77E52" wp14:editId="3085014D">
            <wp:extent cx="6774180" cy="4023360"/>
            <wp:effectExtent l="0" t="0" r="7620" b="0"/>
            <wp:docPr id="21149945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74180" cy="4023360"/>
                    </a:xfrm>
                    <a:prstGeom prst="rect">
                      <a:avLst/>
                    </a:prstGeom>
                    <a:noFill/>
                  </pic:spPr>
                </pic:pic>
              </a:graphicData>
            </a:graphic>
          </wp:inline>
        </w:drawing>
      </w:r>
    </w:p>
    <w:p w14:paraId="7AB47D52" w14:textId="77777777" w:rsidR="0023415B" w:rsidRPr="00F66817" w:rsidRDefault="0023415B" w:rsidP="00C736C5">
      <w:pPr>
        <w:ind w:left="-851"/>
      </w:pPr>
    </w:p>
    <w:p w14:paraId="0BE4B24E" w14:textId="77777777" w:rsidR="0023415B" w:rsidRPr="00F66817" w:rsidRDefault="0023415B" w:rsidP="00C736C5">
      <w:pPr>
        <w:ind w:left="-851"/>
      </w:pPr>
    </w:p>
    <w:p w14:paraId="5E748486" w14:textId="77777777" w:rsidR="00741F52" w:rsidRPr="00F66817" w:rsidRDefault="00741F52" w:rsidP="00C736C5">
      <w:pPr>
        <w:ind w:left="-851"/>
      </w:pPr>
    </w:p>
    <w:p w14:paraId="40C8FEFD" w14:textId="77777777" w:rsidR="00EA60A0" w:rsidRPr="00F66817" w:rsidRDefault="00EA60A0" w:rsidP="00C736C5">
      <w:pPr>
        <w:ind w:left="-851"/>
      </w:pPr>
    </w:p>
    <w:p w14:paraId="4AD3260C" w14:textId="77777777" w:rsidR="00EA60A0" w:rsidRPr="00F66817" w:rsidRDefault="00EA60A0" w:rsidP="00C736C5">
      <w:pPr>
        <w:ind w:left="-851"/>
      </w:pPr>
    </w:p>
    <w:p w14:paraId="1B377F4D" w14:textId="77777777" w:rsidR="00EA60A0" w:rsidRPr="00F66817" w:rsidRDefault="00EA60A0" w:rsidP="00C736C5">
      <w:pPr>
        <w:ind w:left="-851"/>
      </w:pPr>
    </w:p>
    <w:p w14:paraId="280482C6" w14:textId="77777777" w:rsidR="00EA60A0" w:rsidRPr="00F66817" w:rsidRDefault="00EA60A0" w:rsidP="00C736C5">
      <w:pPr>
        <w:ind w:left="-851"/>
      </w:pPr>
    </w:p>
    <w:p w14:paraId="043858C3" w14:textId="77777777" w:rsidR="00EA60A0" w:rsidRPr="00F66817" w:rsidRDefault="00EA60A0" w:rsidP="00C736C5">
      <w:pPr>
        <w:ind w:left="-851"/>
      </w:pPr>
    </w:p>
    <w:p w14:paraId="49904233" w14:textId="3D5D176B" w:rsidR="00315259" w:rsidRPr="00D82B1B" w:rsidRDefault="00315259" w:rsidP="00315259">
      <w:pPr>
        <w:ind w:left="-851"/>
        <w:rPr>
          <w:b/>
          <w:bCs/>
          <w:color w:val="2E74B5" w:themeColor="accent1" w:themeShade="BF"/>
          <w:sz w:val="28"/>
          <w:szCs w:val="28"/>
        </w:rPr>
      </w:pPr>
      <w:r w:rsidRPr="00D82B1B">
        <w:rPr>
          <w:b/>
          <w:bCs/>
          <w:color w:val="2E74B5" w:themeColor="accent1" w:themeShade="BF"/>
          <w:sz w:val="28"/>
          <w:szCs w:val="28"/>
        </w:rPr>
        <w:lastRenderedPageBreak/>
        <w:t>Confusion Matrix</w:t>
      </w:r>
    </w:p>
    <w:p w14:paraId="51E64D10" w14:textId="77777777" w:rsidR="00EA60A0" w:rsidRPr="00F66817" w:rsidRDefault="00EA60A0" w:rsidP="00315259">
      <w:pPr>
        <w:ind w:left="-851"/>
        <w:jc w:val="center"/>
      </w:pPr>
    </w:p>
    <w:p w14:paraId="2C939DEC" w14:textId="564FE3E3" w:rsidR="00315259" w:rsidRPr="00F66817" w:rsidRDefault="00EA60A0" w:rsidP="00315259">
      <w:pPr>
        <w:ind w:left="-851"/>
        <w:jc w:val="center"/>
      </w:pPr>
      <w:r w:rsidRPr="00F66817">
        <w:rPr>
          <w:noProof/>
        </w:rPr>
        <w:drawing>
          <wp:inline distT="0" distB="0" distL="0" distR="0" wp14:anchorId="79FAE0DF" wp14:editId="6175EE2E">
            <wp:extent cx="5140325" cy="4276725"/>
            <wp:effectExtent l="76200" t="76200" r="136525" b="142875"/>
            <wp:docPr id="29376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69795" name=""/>
                    <pic:cNvPicPr/>
                  </pic:nvPicPr>
                  <pic:blipFill rotWithShape="1">
                    <a:blip r:embed="rId20"/>
                    <a:srcRect l="978"/>
                    <a:stretch>
                      <a:fillRect/>
                    </a:stretch>
                  </pic:blipFill>
                  <pic:spPr bwMode="auto">
                    <a:xfrm>
                      <a:off x="0" y="0"/>
                      <a:ext cx="5141043" cy="42773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34337CA" w14:textId="48534642" w:rsidR="00D76E2B" w:rsidRPr="002B3134" w:rsidRDefault="00D76E2B" w:rsidP="00315259">
      <w:pPr>
        <w:ind w:left="-851"/>
        <w:jc w:val="center"/>
        <w:rPr>
          <w:color w:val="2E74B5" w:themeColor="accent1" w:themeShade="BF"/>
        </w:rPr>
      </w:pPr>
      <w:r w:rsidRPr="002B3134">
        <w:rPr>
          <w:color w:val="2E74B5" w:themeColor="accent1" w:themeShade="BF"/>
        </w:rPr>
        <w:t xml:space="preserve">Figure 9.1: Confusion Matrix </w:t>
      </w:r>
    </w:p>
    <w:p w14:paraId="7D5CEB86" w14:textId="77777777" w:rsidR="00315259" w:rsidRPr="00F66817" w:rsidRDefault="00315259" w:rsidP="00315259">
      <w:pPr>
        <w:ind w:left="-851"/>
        <w:jc w:val="center"/>
      </w:pPr>
    </w:p>
    <w:p w14:paraId="3D000704" w14:textId="38894782" w:rsidR="00315259" w:rsidRPr="00F66817" w:rsidRDefault="00C367CC" w:rsidP="00315259">
      <w:pPr>
        <w:ind w:left="-851"/>
      </w:pPr>
      <w:r w:rsidRPr="00F66817">
        <w:t>The Confusion Matrix provides a detailed summary of prediction results by comparing actual labels with predicted labels.</w:t>
      </w:r>
    </w:p>
    <w:p w14:paraId="0799395B" w14:textId="77777777" w:rsidR="00EA60A0" w:rsidRPr="00F66817" w:rsidRDefault="00EA60A0" w:rsidP="00315259">
      <w:pPr>
        <w:ind w:left="-851"/>
      </w:pPr>
    </w:p>
    <w:tbl>
      <w:tblPr>
        <w:tblStyle w:val="GridTable3-Accent6"/>
        <w:tblW w:w="8696" w:type="dxa"/>
        <w:tblLook w:val="04A0" w:firstRow="1" w:lastRow="0" w:firstColumn="1" w:lastColumn="0" w:noHBand="0" w:noVBand="1"/>
      </w:tblPr>
      <w:tblGrid>
        <w:gridCol w:w="2898"/>
        <w:gridCol w:w="2899"/>
        <w:gridCol w:w="2899"/>
      </w:tblGrid>
      <w:tr w:rsidR="00EA60A0" w:rsidRPr="00F66817" w14:paraId="3A24345B" w14:textId="77777777" w:rsidTr="00EA60A0">
        <w:trPr>
          <w:cnfStyle w:val="100000000000" w:firstRow="1" w:lastRow="0" w:firstColumn="0" w:lastColumn="0" w:oddVBand="0" w:evenVBand="0" w:oddHBand="0" w:evenHBand="0" w:firstRowFirstColumn="0" w:firstRowLastColumn="0" w:lastRowFirstColumn="0" w:lastRowLastColumn="0"/>
          <w:trHeight w:val="386"/>
        </w:trPr>
        <w:tc>
          <w:tcPr>
            <w:cnfStyle w:val="001000000100" w:firstRow="0" w:lastRow="0" w:firstColumn="1" w:lastColumn="0" w:oddVBand="0" w:evenVBand="0" w:oddHBand="0" w:evenHBand="0" w:firstRowFirstColumn="1" w:firstRowLastColumn="0" w:lastRowFirstColumn="0" w:lastRowLastColumn="0"/>
            <w:tcW w:w="2898" w:type="dxa"/>
          </w:tcPr>
          <w:p w14:paraId="4D7BA6A1" w14:textId="77777777" w:rsidR="00EA60A0" w:rsidRPr="00F66817" w:rsidRDefault="00EA60A0" w:rsidP="00315259"/>
        </w:tc>
        <w:tc>
          <w:tcPr>
            <w:tcW w:w="2899" w:type="dxa"/>
          </w:tcPr>
          <w:p w14:paraId="1BB45E95" w14:textId="3217588D" w:rsidR="00EA60A0" w:rsidRPr="00F66817" w:rsidRDefault="00EA60A0" w:rsidP="00315259">
            <w:pPr>
              <w:cnfStyle w:val="100000000000" w:firstRow="1" w:lastRow="0" w:firstColumn="0" w:lastColumn="0" w:oddVBand="0" w:evenVBand="0" w:oddHBand="0" w:evenHBand="0" w:firstRowFirstColumn="0" w:firstRowLastColumn="0" w:lastRowFirstColumn="0" w:lastRowLastColumn="0"/>
            </w:pPr>
            <w:r w:rsidRPr="00F66817">
              <w:t xml:space="preserve">Predicted </w:t>
            </w:r>
            <w:proofErr w:type="gramStart"/>
            <w:r w:rsidRPr="00F66817">
              <w:t>Non-Hate</w:t>
            </w:r>
            <w:proofErr w:type="gramEnd"/>
          </w:p>
        </w:tc>
        <w:tc>
          <w:tcPr>
            <w:tcW w:w="2899" w:type="dxa"/>
          </w:tcPr>
          <w:p w14:paraId="719D49C6" w14:textId="79070B14" w:rsidR="00EA60A0" w:rsidRPr="00F66817" w:rsidRDefault="00EA60A0" w:rsidP="00315259">
            <w:pPr>
              <w:cnfStyle w:val="100000000000" w:firstRow="1" w:lastRow="0" w:firstColumn="0" w:lastColumn="0" w:oddVBand="0" w:evenVBand="0" w:oddHBand="0" w:evenHBand="0" w:firstRowFirstColumn="0" w:firstRowLastColumn="0" w:lastRowFirstColumn="0" w:lastRowLastColumn="0"/>
            </w:pPr>
            <w:r w:rsidRPr="00F66817">
              <w:t>Predicted Hate</w:t>
            </w:r>
          </w:p>
        </w:tc>
      </w:tr>
      <w:tr w:rsidR="00EA60A0" w:rsidRPr="00F66817" w14:paraId="3081E6BB" w14:textId="77777777" w:rsidTr="00EA60A0">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898" w:type="dxa"/>
          </w:tcPr>
          <w:p w14:paraId="19F9519D" w14:textId="068B30DF" w:rsidR="00EA60A0" w:rsidRPr="00F66817" w:rsidRDefault="00EA60A0" w:rsidP="00315259">
            <w:r w:rsidRPr="00F66817">
              <w:t xml:space="preserve">Actual </w:t>
            </w:r>
            <w:proofErr w:type="gramStart"/>
            <w:r w:rsidRPr="00F66817">
              <w:t>Non-Hate</w:t>
            </w:r>
            <w:proofErr w:type="gramEnd"/>
          </w:p>
        </w:tc>
        <w:tc>
          <w:tcPr>
            <w:tcW w:w="2899" w:type="dxa"/>
          </w:tcPr>
          <w:p w14:paraId="0CBCC39D" w14:textId="456CC4A3" w:rsidR="00EA60A0" w:rsidRPr="00F66817" w:rsidRDefault="00EA60A0" w:rsidP="00315259">
            <w:pPr>
              <w:cnfStyle w:val="000000100000" w:firstRow="0" w:lastRow="0" w:firstColumn="0" w:lastColumn="0" w:oddVBand="0" w:evenVBand="0" w:oddHBand="1" w:evenHBand="0" w:firstRowFirstColumn="0" w:firstRowLastColumn="0" w:lastRowFirstColumn="0" w:lastRowLastColumn="0"/>
            </w:pPr>
            <w:r w:rsidRPr="00F66817">
              <w:t>6900</w:t>
            </w:r>
          </w:p>
        </w:tc>
        <w:tc>
          <w:tcPr>
            <w:tcW w:w="2899" w:type="dxa"/>
          </w:tcPr>
          <w:p w14:paraId="40A90DC4" w14:textId="20EB5753" w:rsidR="00EA60A0" w:rsidRPr="00F66817" w:rsidRDefault="00EA60A0" w:rsidP="00315259">
            <w:pPr>
              <w:cnfStyle w:val="000000100000" w:firstRow="0" w:lastRow="0" w:firstColumn="0" w:lastColumn="0" w:oddVBand="0" w:evenVBand="0" w:oddHBand="1" w:evenHBand="0" w:firstRowFirstColumn="0" w:firstRowLastColumn="0" w:lastRowFirstColumn="0" w:lastRowLastColumn="0"/>
            </w:pPr>
            <w:r w:rsidRPr="00F66817">
              <w:t>508</w:t>
            </w:r>
          </w:p>
        </w:tc>
      </w:tr>
      <w:tr w:rsidR="00EA60A0" w:rsidRPr="00F66817" w14:paraId="68CE64F6" w14:textId="77777777" w:rsidTr="00EA60A0">
        <w:trPr>
          <w:trHeight w:val="368"/>
        </w:trPr>
        <w:tc>
          <w:tcPr>
            <w:cnfStyle w:val="001000000000" w:firstRow="0" w:lastRow="0" w:firstColumn="1" w:lastColumn="0" w:oddVBand="0" w:evenVBand="0" w:oddHBand="0" w:evenHBand="0" w:firstRowFirstColumn="0" w:firstRowLastColumn="0" w:lastRowFirstColumn="0" w:lastRowLastColumn="0"/>
            <w:tcW w:w="2898" w:type="dxa"/>
          </w:tcPr>
          <w:p w14:paraId="027D5533" w14:textId="44DFD9CB" w:rsidR="00EA60A0" w:rsidRPr="00F66817" w:rsidRDefault="00EA60A0" w:rsidP="00315259">
            <w:r w:rsidRPr="00F66817">
              <w:t>Actual Hate</w:t>
            </w:r>
          </w:p>
        </w:tc>
        <w:tc>
          <w:tcPr>
            <w:tcW w:w="2899" w:type="dxa"/>
          </w:tcPr>
          <w:p w14:paraId="1D3A4106" w14:textId="37900655" w:rsidR="00EA60A0" w:rsidRPr="00F66817" w:rsidRDefault="00EA60A0" w:rsidP="00315259">
            <w:pPr>
              <w:cnfStyle w:val="000000000000" w:firstRow="0" w:lastRow="0" w:firstColumn="0" w:lastColumn="0" w:oddVBand="0" w:evenVBand="0" w:oddHBand="0" w:evenHBand="0" w:firstRowFirstColumn="0" w:firstRowLastColumn="0" w:lastRowFirstColumn="0" w:lastRowLastColumn="0"/>
            </w:pPr>
            <w:r w:rsidRPr="00F66817">
              <w:t>369</w:t>
            </w:r>
          </w:p>
        </w:tc>
        <w:tc>
          <w:tcPr>
            <w:tcW w:w="2899" w:type="dxa"/>
          </w:tcPr>
          <w:p w14:paraId="5EDD3F33" w14:textId="1C11FA3C" w:rsidR="00EA60A0" w:rsidRPr="00F66817" w:rsidRDefault="00EA60A0" w:rsidP="00315259">
            <w:pPr>
              <w:cnfStyle w:val="000000000000" w:firstRow="0" w:lastRow="0" w:firstColumn="0" w:lastColumn="0" w:oddVBand="0" w:evenVBand="0" w:oddHBand="0" w:evenHBand="0" w:firstRowFirstColumn="0" w:firstRowLastColumn="0" w:lastRowFirstColumn="0" w:lastRowLastColumn="0"/>
            </w:pPr>
            <w:r w:rsidRPr="00F66817">
              <w:t>3707</w:t>
            </w:r>
          </w:p>
        </w:tc>
      </w:tr>
    </w:tbl>
    <w:p w14:paraId="20B6FAA8" w14:textId="77777777" w:rsidR="00C367CC" w:rsidRPr="00F66817" w:rsidRDefault="00C367CC" w:rsidP="00EA60A0"/>
    <w:p w14:paraId="00B76F8B" w14:textId="43654FE6" w:rsidR="00C367CC" w:rsidRPr="00F66817" w:rsidRDefault="00C367CC" w:rsidP="00315259">
      <w:pPr>
        <w:ind w:left="-851"/>
        <w:rPr>
          <w:b/>
          <w:bCs/>
        </w:rPr>
      </w:pPr>
      <w:r w:rsidRPr="00F66817">
        <w:rPr>
          <w:b/>
          <w:bCs/>
        </w:rPr>
        <w:t>Analysis</w:t>
      </w:r>
    </w:p>
    <w:p w14:paraId="1862A5FF" w14:textId="499A80B9" w:rsidR="00C367CC" w:rsidRPr="00F66817" w:rsidRDefault="00C367CC">
      <w:pPr>
        <w:pStyle w:val="ListParagraph"/>
        <w:numPr>
          <w:ilvl w:val="0"/>
          <w:numId w:val="46"/>
        </w:numPr>
        <w:rPr>
          <w:lang w:val="en-IN"/>
        </w:rPr>
      </w:pPr>
      <w:r w:rsidRPr="00F66817">
        <w:rPr>
          <w:lang w:val="en-IN"/>
        </w:rPr>
        <w:t xml:space="preserve">Number of True Positives (TP):  </w:t>
      </w:r>
      <w:r w:rsidR="00EA60A0" w:rsidRPr="00F66817">
        <w:rPr>
          <w:lang w:val="en-IN"/>
        </w:rPr>
        <w:t>3707</w:t>
      </w:r>
    </w:p>
    <w:p w14:paraId="1B86D8B8" w14:textId="2FB06870" w:rsidR="00C367CC" w:rsidRPr="00F66817" w:rsidRDefault="00C367CC">
      <w:pPr>
        <w:pStyle w:val="ListParagraph"/>
        <w:numPr>
          <w:ilvl w:val="0"/>
          <w:numId w:val="46"/>
        </w:numPr>
        <w:rPr>
          <w:lang w:val="en-IN"/>
        </w:rPr>
      </w:pPr>
      <w:r w:rsidRPr="00F66817">
        <w:rPr>
          <w:lang w:val="en-IN"/>
        </w:rPr>
        <w:t xml:space="preserve">Number of True Negatives (TN):  </w:t>
      </w:r>
      <w:r w:rsidR="00EA60A0" w:rsidRPr="00F66817">
        <w:rPr>
          <w:lang w:val="en-IN"/>
        </w:rPr>
        <w:t>6900</w:t>
      </w:r>
    </w:p>
    <w:p w14:paraId="1F34BD59" w14:textId="2DEC6125" w:rsidR="00C367CC" w:rsidRPr="00F66817" w:rsidRDefault="00C367CC">
      <w:pPr>
        <w:pStyle w:val="ListParagraph"/>
        <w:numPr>
          <w:ilvl w:val="0"/>
          <w:numId w:val="46"/>
        </w:numPr>
        <w:rPr>
          <w:lang w:val="en-IN"/>
        </w:rPr>
      </w:pPr>
      <w:r w:rsidRPr="00F66817">
        <w:rPr>
          <w:lang w:val="en-IN"/>
        </w:rPr>
        <w:t xml:space="preserve">Number of False Positives (FP):  </w:t>
      </w:r>
      <w:r w:rsidR="00EA60A0" w:rsidRPr="00F66817">
        <w:rPr>
          <w:lang w:val="en-IN"/>
        </w:rPr>
        <w:t>508</w:t>
      </w:r>
    </w:p>
    <w:p w14:paraId="38522BC1" w14:textId="4A00D877" w:rsidR="00C367CC" w:rsidRPr="00F66817" w:rsidRDefault="00C367CC">
      <w:pPr>
        <w:pStyle w:val="ListParagraph"/>
        <w:numPr>
          <w:ilvl w:val="0"/>
          <w:numId w:val="46"/>
        </w:numPr>
      </w:pPr>
      <w:r w:rsidRPr="00F66817">
        <w:rPr>
          <w:lang w:val="en-IN"/>
        </w:rPr>
        <w:t xml:space="preserve">Number of False Negatives (FN):  </w:t>
      </w:r>
      <w:r w:rsidR="00EA60A0" w:rsidRPr="00F66817">
        <w:rPr>
          <w:lang w:val="en-IN"/>
        </w:rPr>
        <w:t>369</w:t>
      </w:r>
    </w:p>
    <w:p w14:paraId="371FD614" w14:textId="77777777" w:rsidR="0023415B" w:rsidRPr="00F66817" w:rsidRDefault="0023415B" w:rsidP="00C736C5">
      <w:pPr>
        <w:ind w:left="-851"/>
      </w:pPr>
    </w:p>
    <w:p w14:paraId="295E25C5" w14:textId="77777777" w:rsidR="006E6278" w:rsidRDefault="006E6278" w:rsidP="00BC5622"/>
    <w:p w14:paraId="01BD191E" w14:textId="77777777" w:rsidR="002F4D37" w:rsidRPr="00F66817" w:rsidRDefault="002F4D37" w:rsidP="00BC5622"/>
    <w:p w14:paraId="1AFE9CC0" w14:textId="1F65C903" w:rsidR="00C367CC" w:rsidRPr="00FA0544" w:rsidRDefault="00C367CC" w:rsidP="00150366">
      <w:pPr>
        <w:ind w:left="-851"/>
        <w:rPr>
          <w:b/>
          <w:bCs/>
          <w:color w:val="2E74B5" w:themeColor="accent1" w:themeShade="BF"/>
          <w:sz w:val="28"/>
          <w:szCs w:val="28"/>
        </w:rPr>
      </w:pPr>
      <w:r w:rsidRPr="00FA0544">
        <w:rPr>
          <w:b/>
          <w:bCs/>
          <w:color w:val="2E74B5" w:themeColor="accent1" w:themeShade="BF"/>
          <w:sz w:val="28"/>
          <w:szCs w:val="28"/>
        </w:rPr>
        <w:lastRenderedPageBreak/>
        <w:t>Overfitting Analysis</w:t>
      </w:r>
    </w:p>
    <w:p w14:paraId="03772AFA" w14:textId="77777777" w:rsidR="00150366" w:rsidRPr="00F66817" w:rsidRDefault="00150366" w:rsidP="00C367CC">
      <w:pPr>
        <w:ind w:left="-851"/>
        <w:jc w:val="center"/>
      </w:pPr>
    </w:p>
    <w:p w14:paraId="333910D3" w14:textId="15CA0D91" w:rsidR="00C367CC" w:rsidRPr="00F66817" w:rsidRDefault="00150366" w:rsidP="00C367CC">
      <w:pPr>
        <w:ind w:left="-851"/>
        <w:jc w:val="center"/>
      </w:pPr>
      <w:r w:rsidRPr="00F66817">
        <w:rPr>
          <w:noProof/>
        </w:rPr>
        <w:drawing>
          <wp:inline distT="0" distB="0" distL="0" distR="0" wp14:anchorId="652580A4" wp14:editId="4D6B1086">
            <wp:extent cx="5443855" cy="3492785"/>
            <wp:effectExtent l="76200" t="76200" r="137795" b="127000"/>
            <wp:docPr id="84544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44999" name=""/>
                    <pic:cNvPicPr/>
                  </pic:nvPicPr>
                  <pic:blipFill rotWithShape="1">
                    <a:blip r:embed="rId21"/>
                    <a:srcRect l="772" t="1668"/>
                    <a:stretch>
                      <a:fillRect/>
                    </a:stretch>
                  </pic:blipFill>
                  <pic:spPr bwMode="auto">
                    <a:xfrm>
                      <a:off x="0" y="0"/>
                      <a:ext cx="5444067" cy="34929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04C5EEC" w14:textId="27F8EA8B" w:rsidR="00C367CC" w:rsidRPr="00216335" w:rsidRDefault="00C367CC" w:rsidP="00C367CC">
      <w:pPr>
        <w:ind w:left="-851"/>
        <w:jc w:val="center"/>
        <w:rPr>
          <w:color w:val="2E74B5" w:themeColor="accent1" w:themeShade="BF"/>
        </w:rPr>
      </w:pPr>
      <w:r w:rsidRPr="00216335">
        <w:rPr>
          <w:color w:val="2E74B5" w:themeColor="accent1" w:themeShade="BF"/>
        </w:rPr>
        <w:t xml:space="preserve">Figure </w:t>
      </w:r>
      <w:r w:rsidR="00E132EF" w:rsidRPr="00216335">
        <w:rPr>
          <w:color w:val="2E74B5" w:themeColor="accent1" w:themeShade="BF"/>
        </w:rPr>
        <w:t>9.2</w:t>
      </w:r>
      <w:r w:rsidRPr="00216335">
        <w:rPr>
          <w:color w:val="2E74B5" w:themeColor="accent1" w:themeShade="BF"/>
        </w:rPr>
        <w:t xml:space="preserve">: Overfitting </w:t>
      </w:r>
      <w:proofErr w:type="spellStart"/>
      <w:r w:rsidRPr="00216335">
        <w:rPr>
          <w:color w:val="2E74B5" w:themeColor="accent1" w:themeShade="BF"/>
        </w:rPr>
        <w:t>Behaviour</w:t>
      </w:r>
      <w:proofErr w:type="spellEnd"/>
      <w:r w:rsidRPr="00216335">
        <w:rPr>
          <w:color w:val="2E74B5" w:themeColor="accent1" w:themeShade="BF"/>
        </w:rPr>
        <w:t xml:space="preserve"> of the XLM-</w:t>
      </w:r>
      <w:proofErr w:type="spellStart"/>
      <w:r w:rsidRPr="00216335">
        <w:rPr>
          <w:color w:val="2E74B5" w:themeColor="accent1" w:themeShade="BF"/>
        </w:rPr>
        <w:t>RoBERTa</w:t>
      </w:r>
      <w:proofErr w:type="spellEnd"/>
      <w:r w:rsidRPr="00216335">
        <w:rPr>
          <w:color w:val="2E74B5" w:themeColor="accent1" w:themeShade="BF"/>
        </w:rPr>
        <w:t xml:space="preserve"> Model</w:t>
      </w:r>
    </w:p>
    <w:p w14:paraId="1CFBE235" w14:textId="77777777" w:rsidR="0023415B" w:rsidRPr="00F66817" w:rsidRDefault="0023415B" w:rsidP="00C736C5">
      <w:pPr>
        <w:ind w:left="-851"/>
      </w:pPr>
    </w:p>
    <w:p w14:paraId="048FC2F5" w14:textId="70CE536A" w:rsidR="0023415B" w:rsidRPr="00F66817" w:rsidRDefault="00E132EF" w:rsidP="00C736C5">
      <w:pPr>
        <w:ind w:left="-851"/>
        <w:rPr>
          <w:b/>
          <w:bCs/>
        </w:rPr>
      </w:pPr>
      <w:r w:rsidRPr="00F66817">
        <w:rPr>
          <w:b/>
          <w:bCs/>
        </w:rPr>
        <w:t>Description</w:t>
      </w:r>
    </w:p>
    <w:p w14:paraId="4D41ABAD" w14:textId="5561DCB0" w:rsidR="00F56B35" w:rsidRPr="00F66817" w:rsidRDefault="004710B8" w:rsidP="00C736C5">
      <w:pPr>
        <w:ind w:left="-851"/>
      </w:pPr>
      <w:r w:rsidRPr="00F66817">
        <w:t xml:space="preserve">The validation accuracy curve illustrates the model's performance on the validation dataset during training. The accuracy increases consistently from approximately </w:t>
      </w:r>
      <w:r w:rsidRPr="00F66817">
        <w:rPr>
          <w:b/>
          <w:bCs/>
        </w:rPr>
        <w:t>81.9%</w:t>
      </w:r>
      <w:r w:rsidRPr="00F66817">
        <w:t xml:space="preserve"> to </w:t>
      </w:r>
      <w:r w:rsidRPr="00F66817">
        <w:rPr>
          <w:b/>
          <w:bCs/>
        </w:rPr>
        <w:t>92.4%</w:t>
      </w:r>
      <w:r w:rsidRPr="00F66817">
        <w:t xml:space="preserve">, indicating that the model progressively learns meaningful features and improves its classification capability. Minor fluctuations in the later training stages are observed but remain within a stable range, demonstrating good convergence and strong generalization. The final validation accuracy of approximately </w:t>
      </w:r>
      <w:r w:rsidRPr="00F66817">
        <w:rPr>
          <w:b/>
          <w:bCs/>
        </w:rPr>
        <w:t>92.4%</w:t>
      </w:r>
      <w:r w:rsidRPr="00F66817">
        <w:t xml:space="preserve"> confirms the effectiveness of the fine-tuned transformer model for hate speech detection.</w:t>
      </w:r>
    </w:p>
    <w:p w14:paraId="14FD65F8" w14:textId="77777777" w:rsidR="004710B8" w:rsidRPr="00F66817" w:rsidRDefault="004710B8" w:rsidP="00C736C5">
      <w:pPr>
        <w:ind w:left="-851"/>
      </w:pPr>
    </w:p>
    <w:p w14:paraId="673FE39B" w14:textId="77777777" w:rsidR="00F56B35" w:rsidRPr="00F66817" w:rsidRDefault="00E132EF" w:rsidP="00F56B35">
      <w:pPr>
        <w:ind w:left="-851"/>
        <w:rPr>
          <w:b/>
          <w:bCs/>
        </w:rPr>
      </w:pPr>
      <w:r w:rsidRPr="00F66817">
        <w:rPr>
          <w:b/>
          <w:bCs/>
        </w:rPr>
        <w:t>Analysis</w:t>
      </w:r>
    </w:p>
    <w:p w14:paraId="4D98DCF1" w14:textId="2C2FF269" w:rsidR="004710B8" w:rsidRPr="00F66817" w:rsidRDefault="004710B8">
      <w:pPr>
        <w:pStyle w:val="ListParagraph"/>
        <w:numPr>
          <w:ilvl w:val="0"/>
          <w:numId w:val="55"/>
        </w:numPr>
        <w:rPr>
          <w:lang w:val="en-IN"/>
        </w:rPr>
      </w:pPr>
      <w:r w:rsidRPr="00F66817">
        <w:rPr>
          <w:b/>
          <w:bCs/>
        </w:rPr>
        <w:t>Validation Accuracy:</w:t>
      </w:r>
      <w:r w:rsidRPr="00F66817">
        <w:t xml:space="preserve"> Increased steadily from </w:t>
      </w:r>
      <w:r w:rsidRPr="00F66817">
        <w:rPr>
          <w:b/>
          <w:bCs/>
        </w:rPr>
        <w:t>81.9%</w:t>
      </w:r>
      <w:r w:rsidRPr="00F66817">
        <w:t xml:space="preserve"> to </w:t>
      </w:r>
      <w:r w:rsidRPr="00F66817">
        <w:rPr>
          <w:b/>
          <w:bCs/>
        </w:rPr>
        <w:t>92.4%</w:t>
      </w:r>
      <w:r w:rsidRPr="00F66817">
        <w:t xml:space="preserve"> throughout training.</w:t>
      </w:r>
    </w:p>
    <w:p w14:paraId="5278EA0A" w14:textId="534D5B5B" w:rsidR="004710B8" w:rsidRPr="00F66817" w:rsidRDefault="004710B8">
      <w:pPr>
        <w:pStyle w:val="ListParagraph"/>
        <w:numPr>
          <w:ilvl w:val="0"/>
          <w:numId w:val="55"/>
        </w:numPr>
        <w:rPr>
          <w:lang w:val="en-IN"/>
        </w:rPr>
      </w:pPr>
      <w:r w:rsidRPr="00F66817">
        <w:rPr>
          <w:b/>
          <w:bCs/>
        </w:rPr>
        <w:t>Learning Trend:</w:t>
      </w:r>
      <w:r w:rsidRPr="00F66817">
        <w:t xml:space="preserve"> The consistent upward trend indicates effective model learning and improved classification performance.</w:t>
      </w:r>
    </w:p>
    <w:p w14:paraId="20DE30A5" w14:textId="12F48996" w:rsidR="004710B8" w:rsidRPr="00F66817" w:rsidRDefault="004710B8">
      <w:pPr>
        <w:pStyle w:val="ListParagraph"/>
        <w:numPr>
          <w:ilvl w:val="0"/>
          <w:numId w:val="55"/>
        </w:numPr>
        <w:rPr>
          <w:lang w:val="en-IN"/>
        </w:rPr>
      </w:pPr>
      <w:r w:rsidRPr="00F66817">
        <w:rPr>
          <w:b/>
          <w:bCs/>
        </w:rPr>
        <w:t>Stability:</w:t>
      </w:r>
      <w:r w:rsidRPr="00F66817">
        <w:t xml:space="preserve"> Minor fluctuations in the final stages are normal and do not affect overall model performance.</w:t>
      </w:r>
    </w:p>
    <w:p w14:paraId="11AC9F73" w14:textId="5F7D6792" w:rsidR="004710B8" w:rsidRPr="00F66817" w:rsidRDefault="004710B8">
      <w:pPr>
        <w:numPr>
          <w:ilvl w:val="0"/>
          <w:numId w:val="55"/>
        </w:numPr>
        <w:spacing w:before="100" w:beforeAutospacing="1" w:after="100" w:afterAutospacing="1"/>
      </w:pPr>
      <w:r w:rsidRPr="00F66817">
        <w:rPr>
          <w:rStyle w:val="Strong"/>
        </w:rPr>
        <w:t>Conclusion:</w:t>
      </w:r>
      <w:r w:rsidRPr="00F66817">
        <w:t xml:space="preserve"> The high and stable validation accuracy demonstrates that the model has converged successfully and generalizes well to unseen data, making it reliable for hate speech detection. </w:t>
      </w:r>
    </w:p>
    <w:p w14:paraId="2EA7A48B" w14:textId="77777777" w:rsidR="00150366" w:rsidRPr="00F66817" w:rsidRDefault="00150366" w:rsidP="00150366">
      <w:pPr>
        <w:pStyle w:val="ListParagraph"/>
        <w:ind w:left="-851"/>
        <w:rPr>
          <w:lang w:val="en-IN"/>
        </w:rPr>
      </w:pPr>
    </w:p>
    <w:p w14:paraId="51343DBB" w14:textId="77777777" w:rsidR="00150366" w:rsidRPr="00F66817" w:rsidRDefault="00150366" w:rsidP="00BA7B2C">
      <w:pPr>
        <w:rPr>
          <w:lang w:val="en-IN"/>
        </w:rPr>
      </w:pPr>
    </w:p>
    <w:p w14:paraId="71AE80D6" w14:textId="77777777" w:rsidR="00F56B35" w:rsidRPr="00F66817" w:rsidRDefault="00F56B35" w:rsidP="009227DD"/>
    <w:p w14:paraId="6A71BF52" w14:textId="651C5302" w:rsidR="00E049BB" w:rsidRDefault="00943B09" w:rsidP="004742EF">
      <w:pPr>
        <w:pStyle w:val="ListParagraph"/>
        <w:ind w:left="-851"/>
        <w:rPr>
          <w:b/>
          <w:bCs/>
          <w:color w:val="5B9BD5" w:themeColor="accent1"/>
          <w:sz w:val="28"/>
          <w:szCs w:val="28"/>
        </w:rPr>
      </w:pPr>
      <w:r w:rsidRPr="00F66817">
        <w:rPr>
          <w:b/>
          <w:bCs/>
          <w:color w:val="5B9BD5" w:themeColor="accent1"/>
          <w:sz w:val="28"/>
          <w:szCs w:val="28"/>
        </w:rPr>
        <w:lastRenderedPageBreak/>
        <w:t>Calibration Curve</w:t>
      </w:r>
    </w:p>
    <w:p w14:paraId="2BBCF590" w14:textId="77777777" w:rsidR="00DF791D" w:rsidRPr="00F66817" w:rsidRDefault="00DF791D" w:rsidP="004742EF">
      <w:pPr>
        <w:pStyle w:val="ListParagraph"/>
        <w:ind w:left="-851"/>
        <w:rPr>
          <w:b/>
          <w:bCs/>
          <w:color w:val="5B9BD5" w:themeColor="accent1"/>
          <w:sz w:val="28"/>
          <w:szCs w:val="28"/>
        </w:rPr>
      </w:pPr>
    </w:p>
    <w:p w14:paraId="02C4E6A3" w14:textId="7920628D" w:rsidR="00E132EF" w:rsidRPr="00F66817" w:rsidRDefault="00943B09" w:rsidP="004025C6">
      <w:pPr>
        <w:pStyle w:val="ListParagraph"/>
        <w:ind w:left="-851" w:right="-716"/>
        <w:jc w:val="center"/>
      </w:pPr>
      <w:r w:rsidRPr="00F66817">
        <w:rPr>
          <w:noProof/>
        </w:rPr>
        <w:drawing>
          <wp:inline distT="0" distB="0" distL="0" distR="0" wp14:anchorId="077D0609" wp14:editId="26015C15">
            <wp:extent cx="5883910" cy="4305300"/>
            <wp:effectExtent l="76200" t="76200" r="135890" b="133350"/>
            <wp:docPr id="60662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25186" name=""/>
                    <pic:cNvPicPr/>
                  </pic:nvPicPr>
                  <pic:blipFill rotWithShape="1">
                    <a:blip r:embed="rId22"/>
                    <a:srcRect l="926" r="1"/>
                    <a:stretch>
                      <a:fillRect/>
                    </a:stretch>
                  </pic:blipFill>
                  <pic:spPr bwMode="auto">
                    <a:xfrm>
                      <a:off x="0" y="0"/>
                      <a:ext cx="5889410" cy="43093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E3163D3" w14:textId="06918B1E" w:rsidR="00E132EF" w:rsidRPr="002B3134" w:rsidRDefault="00E132EF" w:rsidP="00E132EF">
      <w:pPr>
        <w:pStyle w:val="ListParagraph"/>
        <w:ind w:left="-851"/>
        <w:jc w:val="center"/>
        <w:rPr>
          <w:color w:val="2E74B5" w:themeColor="accent1" w:themeShade="BF"/>
        </w:rPr>
      </w:pPr>
      <w:r w:rsidRPr="002B3134">
        <w:rPr>
          <w:color w:val="2E74B5" w:themeColor="accent1" w:themeShade="BF"/>
        </w:rPr>
        <w:t xml:space="preserve">Figure 9.3: </w:t>
      </w:r>
      <w:r w:rsidR="00E049BB" w:rsidRPr="002B3134">
        <w:rPr>
          <w:color w:val="2E74B5" w:themeColor="accent1" w:themeShade="BF"/>
        </w:rPr>
        <w:t>Calibration Curve of the Fine-Tuned Hate Speech Detection Model</w:t>
      </w:r>
    </w:p>
    <w:p w14:paraId="64B7743B" w14:textId="77777777" w:rsidR="00E132EF" w:rsidRPr="00F66817" w:rsidRDefault="00E132EF" w:rsidP="00E132EF">
      <w:pPr>
        <w:pStyle w:val="ListParagraph"/>
        <w:ind w:left="-851"/>
        <w:jc w:val="center"/>
      </w:pPr>
    </w:p>
    <w:p w14:paraId="67FF00D3" w14:textId="27A0D9A1" w:rsidR="00E132EF" w:rsidRPr="00F66817" w:rsidRDefault="00E132EF" w:rsidP="004025C6">
      <w:pPr>
        <w:pStyle w:val="ListParagraph"/>
        <w:ind w:left="-851"/>
        <w:rPr>
          <w:b/>
          <w:bCs/>
        </w:rPr>
      </w:pPr>
      <w:r w:rsidRPr="00F66817">
        <w:rPr>
          <w:b/>
          <w:bCs/>
        </w:rPr>
        <w:t>Description</w:t>
      </w:r>
    </w:p>
    <w:p w14:paraId="44CBD451" w14:textId="77777777" w:rsidR="004025C6" w:rsidRPr="00F66817" w:rsidRDefault="004025C6" w:rsidP="004025C6">
      <w:pPr>
        <w:pStyle w:val="ListParagraph"/>
        <w:ind w:left="-851"/>
        <w:rPr>
          <w:b/>
          <w:bCs/>
        </w:rPr>
      </w:pPr>
    </w:p>
    <w:p w14:paraId="33BD1066" w14:textId="68D362F2" w:rsidR="004025C6" w:rsidRPr="00F66817" w:rsidRDefault="004025C6" w:rsidP="004025C6">
      <w:pPr>
        <w:pStyle w:val="ListParagraph"/>
        <w:ind w:left="-851"/>
        <w:rPr>
          <w:b/>
          <w:bCs/>
        </w:rPr>
      </w:pPr>
      <w:r w:rsidRPr="00F66817">
        <w:t>The calibration curve evaluates how well the predicted probabilities of the model correspond to the actual outcomes. The blue curve remains close to the ideal diagonal line, indicating that the model produces well-calibrated confidence scores for most predictions. Slight deviations at higher probability values suggest minor overconfidence; however, the overall calibration remains satisfactory. These results demonstrate that the model provides reliable probability estimates, making it suitable for practical hate speech detection applications.</w:t>
      </w:r>
    </w:p>
    <w:p w14:paraId="7A7033EB" w14:textId="77777777" w:rsidR="00E132EF" w:rsidRPr="00F66817" w:rsidRDefault="00E132EF" w:rsidP="004025C6">
      <w:pPr>
        <w:rPr>
          <w:b/>
          <w:bCs/>
        </w:rPr>
      </w:pPr>
    </w:p>
    <w:p w14:paraId="6F3AB6C7" w14:textId="2F0736C0" w:rsidR="000E0D42" w:rsidRPr="00F66817" w:rsidRDefault="00E132EF" w:rsidP="004025C6">
      <w:pPr>
        <w:pStyle w:val="ListParagraph"/>
        <w:ind w:left="-851"/>
        <w:rPr>
          <w:b/>
          <w:bCs/>
        </w:rPr>
      </w:pPr>
      <w:r w:rsidRPr="00F66817">
        <w:rPr>
          <w:b/>
          <w:bCs/>
        </w:rPr>
        <w:t>Analysis</w:t>
      </w:r>
    </w:p>
    <w:p w14:paraId="5ED01696" w14:textId="5CBF6A60" w:rsidR="004025C6" w:rsidRPr="00F66817" w:rsidRDefault="004025C6">
      <w:pPr>
        <w:pStyle w:val="ListParagraph"/>
        <w:numPr>
          <w:ilvl w:val="0"/>
          <w:numId w:val="56"/>
        </w:numPr>
        <w:rPr>
          <w:b/>
          <w:bCs/>
          <w:lang w:val="en-IN"/>
        </w:rPr>
      </w:pPr>
      <w:r w:rsidRPr="00F66817">
        <w:rPr>
          <w:b/>
          <w:bCs/>
          <w:lang w:val="en-IN"/>
        </w:rPr>
        <w:t xml:space="preserve">Calibration Performance: </w:t>
      </w:r>
      <w:r w:rsidRPr="00F66817">
        <w:rPr>
          <w:lang w:val="en-IN"/>
        </w:rPr>
        <w:t xml:space="preserve">The curve closely follows the ideal diagonal line, indicating good probability calibration. </w:t>
      </w:r>
    </w:p>
    <w:p w14:paraId="6FFF655C" w14:textId="29EB0219" w:rsidR="004025C6" w:rsidRPr="00F66817" w:rsidRDefault="004025C6">
      <w:pPr>
        <w:pStyle w:val="ListParagraph"/>
        <w:numPr>
          <w:ilvl w:val="0"/>
          <w:numId w:val="56"/>
        </w:numPr>
        <w:rPr>
          <w:b/>
          <w:bCs/>
          <w:lang w:val="en-IN"/>
        </w:rPr>
      </w:pPr>
      <w:r w:rsidRPr="00F66817">
        <w:rPr>
          <w:b/>
          <w:bCs/>
          <w:lang w:val="en-IN"/>
        </w:rPr>
        <w:t xml:space="preserve">Prediction Reliability: </w:t>
      </w:r>
      <w:r w:rsidRPr="00F66817">
        <w:rPr>
          <w:lang w:val="en-IN"/>
        </w:rPr>
        <w:t>Most predicted probabilities accurately reflect the true likelihood of hate speech.</w:t>
      </w:r>
      <w:r w:rsidRPr="00F66817">
        <w:rPr>
          <w:b/>
          <w:bCs/>
          <w:lang w:val="en-IN"/>
        </w:rPr>
        <w:t xml:space="preserve"> </w:t>
      </w:r>
    </w:p>
    <w:p w14:paraId="33E077B4" w14:textId="6DCF1C71" w:rsidR="004025C6" w:rsidRPr="00F66817" w:rsidRDefault="004025C6">
      <w:pPr>
        <w:pStyle w:val="ListParagraph"/>
        <w:numPr>
          <w:ilvl w:val="0"/>
          <w:numId w:val="56"/>
        </w:numPr>
        <w:rPr>
          <w:b/>
          <w:bCs/>
          <w:lang w:val="en-IN"/>
        </w:rPr>
      </w:pPr>
      <w:r w:rsidRPr="00F66817">
        <w:rPr>
          <w:b/>
          <w:bCs/>
          <w:lang w:val="en-IN"/>
        </w:rPr>
        <w:t xml:space="preserve">Deviation: </w:t>
      </w:r>
      <w:r w:rsidRPr="00F66817">
        <w:rPr>
          <w:lang w:val="en-IN"/>
        </w:rPr>
        <w:t>A slight deviation at higher confidence levels indicates minor overconfidence in a few predictions.</w:t>
      </w:r>
      <w:r w:rsidRPr="00F66817">
        <w:rPr>
          <w:b/>
          <w:bCs/>
          <w:lang w:val="en-IN"/>
        </w:rPr>
        <w:t xml:space="preserve"> </w:t>
      </w:r>
    </w:p>
    <w:p w14:paraId="2EBA2EAB" w14:textId="53FE933B" w:rsidR="004025C6" w:rsidRPr="00F66817" w:rsidRDefault="004025C6">
      <w:pPr>
        <w:pStyle w:val="ListParagraph"/>
        <w:numPr>
          <w:ilvl w:val="0"/>
          <w:numId w:val="56"/>
        </w:numPr>
        <w:rPr>
          <w:b/>
          <w:bCs/>
        </w:rPr>
      </w:pPr>
      <w:r w:rsidRPr="00F66817">
        <w:rPr>
          <w:b/>
          <w:bCs/>
          <w:lang w:val="en-IN"/>
        </w:rPr>
        <w:lastRenderedPageBreak/>
        <w:t xml:space="preserve">Conclusion: </w:t>
      </w:r>
      <w:r w:rsidRPr="00F66817">
        <w:rPr>
          <w:lang w:val="en-IN"/>
        </w:rPr>
        <w:t>The model generates reliable confidence scores and exhibits good calibration, supporting dependable decision-making in real-world hate speech detection.</w:t>
      </w:r>
    </w:p>
    <w:p w14:paraId="75AEEFF9" w14:textId="77777777" w:rsidR="00F56B35" w:rsidRPr="00F66817" w:rsidRDefault="00F56B35" w:rsidP="00F56B35">
      <w:pPr>
        <w:pStyle w:val="ListParagraph"/>
        <w:ind w:left="-851"/>
      </w:pPr>
    </w:p>
    <w:p w14:paraId="46104737" w14:textId="1B62AF73" w:rsidR="007C04CE" w:rsidRPr="00F66817" w:rsidRDefault="007C04CE" w:rsidP="00E132EF">
      <w:pPr>
        <w:pStyle w:val="ListParagraph"/>
        <w:ind w:left="-851"/>
        <w:rPr>
          <w:b/>
          <w:bCs/>
          <w:color w:val="1F4E79" w:themeColor="accent1" w:themeShade="80"/>
          <w:sz w:val="28"/>
          <w:szCs w:val="28"/>
        </w:rPr>
      </w:pPr>
      <w:r w:rsidRPr="00F66817">
        <w:rPr>
          <w:b/>
          <w:bCs/>
          <w:color w:val="1F4E79" w:themeColor="accent1" w:themeShade="80"/>
          <w:sz w:val="28"/>
          <w:szCs w:val="28"/>
        </w:rPr>
        <w:t>Receiver Operating Characteristic (ROC) Curve Analysis</w:t>
      </w:r>
    </w:p>
    <w:p w14:paraId="5911545F" w14:textId="77777777" w:rsidR="007D5D42" w:rsidRPr="00F66817" w:rsidRDefault="007D5D42" w:rsidP="00480B4B"/>
    <w:p w14:paraId="7574F600" w14:textId="70B1337E" w:rsidR="007C04CE" w:rsidRPr="00F66817" w:rsidRDefault="007D5D42" w:rsidP="007D5D42">
      <w:pPr>
        <w:pStyle w:val="ListParagraph"/>
        <w:ind w:left="-851" w:right="-716"/>
        <w:jc w:val="center"/>
      </w:pPr>
      <w:r w:rsidRPr="00F66817">
        <w:rPr>
          <w:noProof/>
        </w:rPr>
        <w:drawing>
          <wp:inline distT="0" distB="0" distL="0" distR="0" wp14:anchorId="62CB57B6" wp14:editId="372627CB">
            <wp:extent cx="5825067" cy="4140200"/>
            <wp:effectExtent l="76200" t="76200" r="137795" b="127000"/>
            <wp:docPr id="112823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30765" name=""/>
                    <pic:cNvPicPr/>
                  </pic:nvPicPr>
                  <pic:blipFill rotWithShape="1">
                    <a:blip r:embed="rId23"/>
                    <a:srcRect l="772"/>
                    <a:stretch>
                      <a:fillRect/>
                    </a:stretch>
                  </pic:blipFill>
                  <pic:spPr bwMode="auto">
                    <a:xfrm>
                      <a:off x="0" y="0"/>
                      <a:ext cx="5834473" cy="41468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F61E907" w14:textId="2026A9B9" w:rsidR="007C04CE" w:rsidRPr="00CB5FE3" w:rsidRDefault="00185792" w:rsidP="007C04CE">
      <w:pPr>
        <w:pStyle w:val="ListParagraph"/>
        <w:ind w:left="-851"/>
        <w:jc w:val="center"/>
        <w:rPr>
          <w:color w:val="2E74B5" w:themeColor="accent1" w:themeShade="BF"/>
        </w:rPr>
      </w:pPr>
      <w:r w:rsidRPr="00CB5FE3">
        <w:rPr>
          <w:color w:val="2E74B5" w:themeColor="accent1" w:themeShade="BF"/>
        </w:rPr>
        <w:t xml:space="preserve">Figure </w:t>
      </w:r>
      <w:proofErr w:type="gramStart"/>
      <w:r w:rsidRPr="00CB5FE3">
        <w:rPr>
          <w:color w:val="2E74B5" w:themeColor="accent1" w:themeShade="BF"/>
        </w:rPr>
        <w:t>9.4 :</w:t>
      </w:r>
      <w:r w:rsidR="007C04CE" w:rsidRPr="00CB5FE3">
        <w:rPr>
          <w:color w:val="2E74B5" w:themeColor="accent1" w:themeShade="BF"/>
        </w:rPr>
        <w:t>Receiver</w:t>
      </w:r>
      <w:proofErr w:type="gramEnd"/>
      <w:r w:rsidR="007C04CE" w:rsidRPr="00CB5FE3">
        <w:rPr>
          <w:color w:val="2E74B5" w:themeColor="accent1" w:themeShade="BF"/>
        </w:rPr>
        <w:t xml:space="preserve"> Operating Characteristic (ROC) Curve of the Proposed Model</w:t>
      </w:r>
    </w:p>
    <w:p w14:paraId="4FB597C3" w14:textId="77777777" w:rsidR="00F56B35" w:rsidRPr="00F66817" w:rsidRDefault="00F56B35" w:rsidP="00413A87">
      <w:pPr>
        <w:pStyle w:val="ListParagraph"/>
        <w:ind w:left="-851"/>
        <w:rPr>
          <w:b/>
          <w:bCs/>
        </w:rPr>
      </w:pPr>
    </w:p>
    <w:p w14:paraId="46D25C66" w14:textId="21B61C07" w:rsidR="00F56B35" w:rsidRPr="00F66817" w:rsidRDefault="00413A87" w:rsidP="00BD6F6C">
      <w:pPr>
        <w:pStyle w:val="ListParagraph"/>
        <w:ind w:left="-851"/>
        <w:rPr>
          <w:b/>
          <w:bCs/>
        </w:rPr>
      </w:pPr>
      <w:r w:rsidRPr="00F66817">
        <w:rPr>
          <w:b/>
          <w:bCs/>
        </w:rPr>
        <w:t>Description</w:t>
      </w:r>
    </w:p>
    <w:p w14:paraId="337CBDE4" w14:textId="77777777" w:rsidR="00BD6F6C" w:rsidRPr="00F66817" w:rsidRDefault="00BD6F6C" w:rsidP="00BD6F6C">
      <w:pPr>
        <w:pStyle w:val="ListParagraph"/>
        <w:ind w:left="-851"/>
        <w:rPr>
          <w:b/>
          <w:bCs/>
        </w:rPr>
      </w:pPr>
    </w:p>
    <w:p w14:paraId="4C1F805A" w14:textId="525D7FD3" w:rsidR="00BD6F6C" w:rsidRPr="00F66817" w:rsidRDefault="00BD6F6C" w:rsidP="00BD6F6C">
      <w:pPr>
        <w:pStyle w:val="ListParagraph"/>
        <w:ind w:left="-851"/>
      </w:pPr>
      <w:r w:rsidRPr="00F66817">
        <w:t>The Receiver Operating Characteristic (ROC) curve evaluates the model's ability to distinguish between hate and non-hate speech across different classification thresholds. The curve lies close to the upper-left corner, indicating excellent classification performance. The model achieved an Area Under the Curve (AUC) of 0.9731, demonstrating a high capability to correctly differentiate between the two classes while maintaining a low false positive rate</w:t>
      </w:r>
      <w:r w:rsidR="00FD681D" w:rsidRPr="00F66817">
        <w:t>.</w:t>
      </w:r>
    </w:p>
    <w:p w14:paraId="1FBFB987" w14:textId="77777777" w:rsidR="00686423" w:rsidRPr="00F66817" w:rsidRDefault="00686423" w:rsidP="00AD31C2"/>
    <w:p w14:paraId="45869D5D" w14:textId="54CBB29D" w:rsidR="00413A87" w:rsidRPr="00F66817" w:rsidRDefault="00413A87" w:rsidP="00413A87">
      <w:pPr>
        <w:pStyle w:val="ListParagraph"/>
        <w:ind w:left="-851"/>
        <w:rPr>
          <w:b/>
          <w:bCs/>
        </w:rPr>
      </w:pPr>
      <w:r w:rsidRPr="00F66817">
        <w:rPr>
          <w:b/>
          <w:bCs/>
        </w:rPr>
        <w:t>Analysis</w:t>
      </w:r>
    </w:p>
    <w:p w14:paraId="73938188" w14:textId="1F6B10D7" w:rsidR="00BD6F6C" w:rsidRPr="00F66817" w:rsidRDefault="00BD6F6C">
      <w:pPr>
        <w:pStyle w:val="ListParagraph"/>
        <w:numPr>
          <w:ilvl w:val="0"/>
          <w:numId w:val="57"/>
        </w:numPr>
        <w:rPr>
          <w:lang w:val="en-IN"/>
        </w:rPr>
      </w:pPr>
      <w:r w:rsidRPr="00F66817">
        <w:rPr>
          <w:b/>
          <w:bCs/>
          <w:lang w:val="en-IN"/>
        </w:rPr>
        <w:t>AUC Score:</w:t>
      </w:r>
      <w:r w:rsidRPr="00F66817">
        <w:rPr>
          <w:lang w:val="en-IN"/>
        </w:rPr>
        <w:t xml:space="preserve"> </w:t>
      </w:r>
      <w:r w:rsidRPr="00F66817">
        <w:rPr>
          <w:b/>
          <w:bCs/>
          <w:lang w:val="en-IN"/>
        </w:rPr>
        <w:t>0.9731</w:t>
      </w:r>
      <w:r w:rsidRPr="00F66817">
        <w:rPr>
          <w:lang w:val="en-IN"/>
        </w:rPr>
        <w:t xml:space="preserve">, indicating excellent classification performance. </w:t>
      </w:r>
    </w:p>
    <w:p w14:paraId="7CDD36E3" w14:textId="5BD4D0A1" w:rsidR="00BD6F6C" w:rsidRPr="00F66817" w:rsidRDefault="00BD6F6C">
      <w:pPr>
        <w:pStyle w:val="ListParagraph"/>
        <w:numPr>
          <w:ilvl w:val="0"/>
          <w:numId w:val="57"/>
        </w:numPr>
        <w:rPr>
          <w:lang w:val="en-IN"/>
        </w:rPr>
      </w:pPr>
      <w:r w:rsidRPr="00F66817">
        <w:rPr>
          <w:b/>
          <w:bCs/>
          <w:lang w:val="en-IN"/>
        </w:rPr>
        <w:t>Classification Ability:</w:t>
      </w:r>
      <w:r w:rsidRPr="00F66817">
        <w:rPr>
          <w:lang w:val="en-IN"/>
        </w:rPr>
        <w:t xml:space="preserve"> The curve remains close to the upper-left corner, showing a high true positive rate with a low false positive rate. </w:t>
      </w:r>
    </w:p>
    <w:p w14:paraId="4D8FA5AA" w14:textId="4B6DFBA7" w:rsidR="00BD6F6C" w:rsidRPr="00F66817" w:rsidRDefault="00BD6F6C">
      <w:pPr>
        <w:pStyle w:val="ListParagraph"/>
        <w:numPr>
          <w:ilvl w:val="0"/>
          <w:numId w:val="57"/>
        </w:numPr>
        <w:rPr>
          <w:lang w:val="en-IN"/>
        </w:rPr>
      </w:pPr>
      <w:r w:rsidRPr="00F66817">
        <w:rPr>
          <w:b/>
          <w:bCs/>
          <w:lang w:val="en-IN"/>
        </w:rPr>
        <w:t>Threshold Performance:</w:t>
      </w:r>
      <w:r w:rsidRPr="00F66817">
        <w:rPr>
          <w:lang w:val="en-IN"/>
        </w:rPr>
        <w:t xml:space="preserve"> The model performs consistently well across different decision thresholds. </w:t>
      </w:r>
    </w:p>
    <w:p w14:paraId="3FF0887F" w14:textId="5892B156" w:rsidR="00F56B35" w:rsidRPr="00F66817" w:rsidRDefault="00BD6F6C" w:rsidP="000F23A7">
      <w:pPr>
        <w:pStyle w:val="ListParagraph"/>
        <w:numPr>
          <w:ilvl w:val="0"/>
          <w:numId w:val="57"/>
        </w:numPr>
      </w:pPr>
      <w:r w:rsidRPr="00F66817">
        <w:rPr>
          <w:b/>
          <w:bCs/>
          <w:lang w:val="en-IN"/>
        </w:rPr>
        <w:lastRenderedPageBreak/>
        <w:t>Conclusion:</w:t>
      </w:r>
      <w:r w:rsidRPr="00F66817">
        <w:rPr>
          <w:lang w:val="en-IN"/>
        </w:rPr>
        <w:t xml:space="preserve"> The high AUC value confirms that the fine-tuned transformer model effectively distinguishes between hate and non-hate speech, making it highly reliable for practical hate speech detection applications.</w:t>
      </w:r>
    </w:p>
    <w:p w14:paraId="52CB86C9" w14:textId="3F98D8D4" w:rsidR="00386D0D" w:rsidRPr="00F66817" w:rsidRDefault="008C74BE" w:rsidP="00413A87">
      <w:pPr>
        <w:pStyle w:val="ListParagraph"/>
        <w:ind w:left="-851"/>
        <w:rPr>
          <w:b/>
          <w:bCs/>
          <w:color w:val="1F4E79" w:themeColor="accent1" w:themeShade="80"/>
          <w:sz w:val="28"/>
          <w:szCs w:val="28"/>
        </w:rPr>
      </w:pPr>
      <w:r w:rsidRPr="00F66817">
        <w:rPr>
          <w:b/>
          <w:bCs/>
          <w:color w:val="1F4E79" w:themeColor="accent1" w:themeShade="80"/>
          <w:sz w:val="28"/>
          <w:szCs w:val="28"/>
        </w:rPr>
        <w:t>Validation Accuracy</w:t>
      </w:r>
    </w:p>
    <w:p w14:paraId="33406543" w14:textId="77777777" w:rsidR="008C74BE" w:rsidRPr="00F66817" w:rsidRDefault="008C74BE" w:rsidP="008C74BE">
      <w:pPr>
        <w:rPr>
          <w:b/>
          <w:bCs/>
          <w:color w:val="1F4E79" w:themeColor="accent1" w:themeShade="80"/>
          <w:sz w:val="28"/>
          <w:szCs w:val="28"/>
        </w:rPr>
      </w:pPr>
    </w:p>
    <w:p w14:paraId="3A650739" w14:textId="3130ABED" w:rsidR="00386D0D" w:rsidRPr="00F66817" w:rsidRDefault="008C74BE" w:rsidP="00386D0D">
      <w:pPr>
        <w:pStyle w:val="ListParagraph"/>
        <w:ind w:left="-851"/>
        <w:jc w:val="center"/>
        <w:rPr>
          <w:b/>
          <w:bCs/>
          <w:color w:val="1F4E79" w:themeColor="accent1" w:themeShade="80"/>
          <w:sz w:val="28"/>
          <w:szCs w:val="28"/>
        </w:rPr>
      </w:pPr>
      <w:r w:rsidRPr="00F66817">
        <w:rPr>
          <w:b/>
          <w:bCs/>
          <w:noProof/>
          <w:color w:val="1F4E79" w:themeColor="accent1" w:themeShade="80"/>
          <w:sz w:val="28"/>
          <w:szCs w:val="28"/>
        </w:rPr>
        <w:drawing>
          <wp:inline distT="0" distB="0" distL="0" distR="0" wp14:anchorId="7B81A19F" wp14:editId="5D36F001">
            <wp:extent cx="5427134" cy="3648710"/>
            <wp:effectExtent l="76200" t="76200" r="135890" b="142240"/>
            <wp:docPr id="158538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86561" name=""/>
                    <pic:cNvPicPr/>
                  </pic:nvPicPr>
                  <pic:blipFill rotWithShape="1">
                    <a:blip r:embed="rId24"/>
                    <a:srcRect l="1080"/>
                    <a:stretch>
                      <a:fillRect/>
                    </a:stretch>
                  </pic:blipFill>
                  <pic:spPr bwMode="auto">
                    <a:xfrm>
                      <a:off x="0" y="0"/>
                      <a:ext cx="5427134" cy="3648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41E1BEA" w14:textId="4AE26BE7" w:rsidR="00386D0D" w:rsidRPr="00981AD2" w:rsidRDefault="00185792" w:rsidP="00386D0D">
      <w:pPr>
        <w:pStyle w:val="ListParagraph"/>
        <w:ind w:left="-851"/>
        <w:jc w:val="center"/>
        <w:rPr>
          <w:b/>
          <w:bCs/>
          <w:color w:val="2E74B5" w:themeColor="accent1" w:themeShade="BF"/>
          <w:sz w:val="28"/>
          <w:szCs w:val="28"/>
        </w:rPr>
      </w:pPr>
      <w:r w:rsidRPr="00981AD2">
        <w:rPr>
          <w:b/>
          <w:bCs/>
          <w:color w:val="2E74B5" w:themeColor="accent1" w:themeShade="BF"/>
          <w:sz w:val="28"/>
          <w:szCs w:val="28"/>
        </w:rPr>
        <w:t xml:space="preserve">Figure 9.5:  </w:t>
      </w:r>
      <w:r w:rsidR="005B6BFD" w:rsidRPr="00981AD2">
        <w:rPr>
          <w:b/>
          <w:bCs/>
          <w:color w:val="2E74B5" w:themeColor="accent1" w:themeShade="BF"/>
          <w:sz w:val="28"/>
          <w:szCs w:val="28"/>
        </w:rPr>
        <w:t>Validation Accuracy</w:t>
      </w:r>
    </w:p>
    <w:p w14:paraId="1EBC8801" w14:textId="77777777" w:rsidR="00386D0D" w:rsidRPr="00F66817" w:rsidRDefault="00386D0D" w:rsidP="00386D0D">
      <w:pPr>
        <w:pStyle w:val="ListParagraph"/>
        <w:ind w:left="-851"/>
        <w:rPr>
          <w:color w:val="000000" w:themeColor="text1"/>
          <w:sz w:val="28"/>
          <w:szCs w:val="28"/>
        </w:rPr>
      </w:pPr>
    </w:p>
    <w:p w14:paraId="4C7C8668" w14:textId="3FCB6A71" w:rsidR="00386D0D" w:rsidRPr="00F66817" w:rsidRDefault="00725D1D" w:rsidP="00386D0D">
      <w:pPr>
        <w:pStyle w:val="ListParagraph"/>
        <w:ind w:left="-851"/>
        <w:rPr>
          <w:b/>
          <w:bCs/>
          <w:color w:val="000000" w:themeColor="text1"/>
        </w:rPr>
      </w:pPr>
      <w:r w:rsidRPr="00F66817">
        <w:rPr>
          <w:b/>
          <w:bCs/>
          <w:color w:val="000000" w:themeColor="text1"/>
        </w:rPr>
        <w:t>Description</w:t>
      </w:r>
    </w:p>
    <w:p w14:paraId="3B99333A" w14:textId="3A6409A7" w:rsidR="00035F28" w:rsidRPr="002F4D37" w:rsidRDefault="00044BE8" w:rsidP="002F4D37">
      <w:pPr>
        <w:pStyle w:val="ListParagraph"/>
        <w:ind w:left="-851"/>
        <w:rPr>
          <w:color w:val="000000" w:themeColor="text1"/>
        </w:rPr>
      </w:pPr>
      <w:r w:rsidRPr="00F66817">
        <w:rPr>
          <w:color w:val="000000" w:themeColor="text1"/>
        </w:rPr>
        <w:t xml:space="preserve">The validation accuracy graph illustrates the model's performance on the validation dataset during the training process. The accuracy increases steadily from approximately </w:t>
      </w:r>
      <w:r w:rsidRPr="00F66817">
        <w:rPr>
          <w:b/>
          <w:bCs/>
          <w:color w:val="000000" w:themeColor="text1"/>
        </w:rPr>
        <w:t>81.9%</w:t>
      </w:r>
      <w:r w:rsidRPr="00F66817">
        <w:rPr>
          <w:color w:val="000000" w:themeColor="text1"/>
        </w:rPr>
        <w:t xml:space="preserve"> to </w:t>
      </w:r>
      <w:r w:rsidRPr="00F66817">
        <w:rPr>
          <w:b/>
          <w:bCs/>
          <w:color w:val="000000" w:themeColor="text1"/>
        </w:rPr>
        <w:t>92.4%</w:t>
      </w:r>
      <w:r w:rsidRPr="00F66817">
        <w:rPr>
          <w:color w:val="000000" w:themeColor="text1"/>
        </w:rPr>
        <w:t xml:space="preserve">, indicating continuous improvement in the model's ability to classify hate and non-hate speech. Minor fluctuations are observed in the later training stages; however, the overall trend remains stable, demonstrating successful convergence and good generalization. The final validation accuracy of </w:t>
      </w:r>
      <w:r w:rsidRPr="00F66817">
        <w:rPr>
          <w:b/>
          <w:bCs/>
          <w:color w:val="000000" w:themeColor="text1"/>
        </w:rPr>
        <w:t>92.4%</w:t>
      </w:r>
      <w:r w:rsidRPr="00F66817">
        <w:rPr>
          <w:color w:val="000000" w:themeColor="text1"/>
        </w:rPr>
        <w:t xml:space="preserve"> confirms the effectiveness of the fine-tuned transformer model.</w:t>
      </w:r>
    </w:p>
    <w:p w14:paraId="150AA4DE" w14:textId="77777777" w:rsidR="00035F28" w:rsidRPr="00F66817" w:rsidRDefault="00035F28" w:rsidP="00386D0D">
      <w:pPr>
        <w:pStyle w:val="ListParagraph"/>
        <w:ind w:left="-851"/>
        <w:rPr>
          <w:color w:val="000000" w:themeColor="text1"/>
        </w:rPr>
      </w:pPr>
    </w:p>
    <w:p w14:paraId="73A947B7" w14:textId="3E38AA54" w:rsidR="002C086D" w:rsidRPr="008D1771" w:rsidRDefault="00725D1D" w:rsidP="008D1771">
      <w:pPr>
        <w:pStyle w:val="ListParagraph"/>
        <w:ind w:left="-851"/>
        <w:rPr>
          <w:b/>
          <w:bCs/>
          <w:color w:val="000000" w:themeColor="text1"/>
        </w:rPr>
      </w:pPr>
      <w:r w:rsidRPr="00F66817">
        <w:rPr>
          <w:b/>
          <w:bCs/>
          <w:color w:val="000000" w:themeColor="text1"/>
        </w:rPr>
        <w:t>Analysis</w:t>
      </w:r>
    </w:p>
    <w:p w14:paraId="38B6CD41" w14:textId="100544B3" w:rsidR="002C086D" w:rsidRPr="00F66817" w:rsidRDefault="002C086D">
      <w:pPr>
        <w:pStyle w:val="ListParagraph"/>
        <w:numPr>
          <w:ilvl w:val="0"/>
          <w:numId w:val="58"/>
        </w:numPr>
        <w:rPr>
          <w:b/>
          <w:bCs/>
          <w:color w:val="000000" w:themeColor="text1"/>
          <w:lang w:val="en-IN"/>
        </w:rPr>
      </w:pPr>
      <w:r w:rsidRPr="00F66817">
        <w:rPr>
          <w:b/>
          <w:bCs/>
          <w:color w:val="000000" w:themeColor="text1"/>
          <w:lang w:val="en-IN"/>
        </w:rPr>
        <w:t xml:space="preserve">Validation Accuracy: </w:t>
      </w:r>
      <w:r w:rsidRPr="00F66817">
        <w:rPr>
          <w:color w:val="000000" w:themeColor="text1"/>
          <w:lang w:val="en-IN"/>
        </w:rPr>
        <w:t>Improved steadily from 81.9% to 92.4% during training.</w:t>
      </w:r>
      <w:r w:rsidRPr="00F66817">
        <w:rPr>
          <w:b/>
          <w:bCs/>
          <w:color w:val="000000" w:themeColor="text1"/>
          <w:lang w:val="en-IN"/>
        </w:rPr>
        <w:t xml:space="preserve"> </w:t>
      </w:r>
    </w:p>
    <w:p w14:paraId="57ECFF38" w14:textId="6FFC7F18" w:rsidR="002C086D" w:rsidRPr="00F66817" w:rsidRDefault="002C086D">
      <w:pPr>
        <w:pStyle w:val="ListParagraph"/>
        <w:numPr>
          <w:ilvl w:val="0"/>
          <w:numId w:val="58"/>
        </w:numPr>
        <w:rPr>
          <w:b/>
          <w:bCs/>
          <w:color w:val="000000" w:themeColor="text1"/>
          <w:lang w:val="en-IN"/>
        </w:rPr>
      </w:pPr>
      <w:r w:rsidRPr="00F66817">
        <w:rPr>
          <w:b/>
          <w:bCs/>
          <w:color w:val="000000" w:themeColor="text1"/>
          <w:lang w:val="en-IN"/>
        </w:rPr>
        <w:t xml:space="preserve">Learning Trend: </w:t>
      </w:r>
      <w:r w:rsidRPr="00F66817">
        <w:rPr>
          <w:color w:val="000000" w:themeColor="text1"/>
          <w:lang w:val="en-IN"/>
        </w:rPr>
        <w:t>The upward trend indicates effective learning and improved classification performance.</w:t>
      </w:r>
      <w:r w:rsidRPr="00F66817">
        <w:rPr>
          <w:b/>
          <w:bCs/>
          <w:color w:val="000000" w:themeColor="text1"/>
          <w:lang w:val="en-IN"/>
        </w:rPr>
        <w:t xml:space="preserve"> </w:t>
      </w:r>
    </w:p>
    <w:p w14:paraId="3A07E18F" w14:textId="1C57BDB1" w:rsidR="002C086D" w:rsidRPr="00F66817" w:rsidRDefault="002C086D">
      <w:pPr>
        <w:pStyle w:val="ListParagraph"/>
        <w:numPr>
          <w:ilvl w:val="0"/>
          <w:numId w:val="58"/>
        </w:numPr>
        <w:rPr>
          <w:b/>
          <w:bCs/>
          <w:color w:val="000000" w:themeColor="text1"/>
          <w:lang w:val="en-IN"/>
        </w:rPr>
      </w:pPr>
      <w:r w:rsidRPr="00F66817">
        <w:rPr>
          <w:b/>
          <w:bCs/>
          <w:color w:val="000000" w:themeColor="text1"/>
          <w:lang w:val="en-IN"/>
        </w:rPr>
        <w:t>Stability:</w:t>
      </w:r>
      <w:r w:rsidRPr="00F66817">
        <w:rPr>
          <w:color w:val="000000" w:themeColor="text1"/>
          <w:lang w:val="en-IN"/>
        </w:rPr>
        <w:t xml:space="preserve"> Minor fluctuations near the end of training are minimal and do not affect overall performance.</w:t>
      </w:r>
      <w:r w:rsidRPr="00F66817">
        <w:rPr>
          <w:b/>
          <w:bCs/>
          <w:color w:val="000000" w:themeColor="text1"/>
          <w:lang w:val="en-IN"/>
        </w:rPr>
        <w:t xml:space="preserve"> </w:t>
      </w:r>
    </w:p>
    <w:p w14:paraId="782E2093" w14:textId="2E123103" w:rsidR="00F56B35" w:rsidRPr="00434BDC" w:rsidRDefault="002C086D" w:rsidP="001F7009">
      <w:pPr>
        <w:pStyle w:val="ListParagraph"/>
        <w:numPr>
          <w:ilvl w:val="0"/>
          <w:numId w:val="58"/>
        </w:numPr>
        <w:rPr>
          <w:color w:val="000000" w:themeColor="text1"/>
        </w:rPr>
      </w:pPr>
      <w:r w:rsidRPr="00F66817">
        <w:rPr>
          <w:b/>
          <w:bCs/>
          <w:color w:val="000000" w:themeColor="text1"/>
          <w:lang w:val="en-IN"/>
        </w:rPr>
        <w:t xml:space="preserve">Conclusion: </w:t>
      </w:r>
      <w:r w:rsidRPr="00F66817">
        <w:rPr>
          <w:color w:val="000000" w:themeColor="text1"/>
          <w:lang w:val="en-IN"/>
        </w:rPr>
        <w:t>The model achieved stable convergence with high validation accuracy, demonstrating strong generalization and reliable performance for hate speech detection</w:t>
      </w:r>
      <w:r w:rsidR="00434BDC">
        <w:rPr>
          <w:color w:val="000000" w:themeColor="text1"/>
          <w:lang w:val="en-IN"/>
        </w:rPr>
        <w:t>.</w:t>
      </w:r>
    </w:p>
    <w:p w14:paraId="328BAE10" w14:textId="3AF57E8A" w:rsidR="004C236A" w:rsidRPr="00F66817" w:rsidRDefault="003D0665" w:rsidP="00386D0D">
      <w:pPr>
        <w:pStyle w:val="ListParagraph"/>
        <w:ind w:left="-851"/>
        <w:rPr>
          <w:b/>
          <w:bCs/>
          <w:color w:val="5B9BD5" w:themeColor="accent1"/>
          <w:sz w:val="28"/>
          <w:szCs w:val="28"/>
        </w:rPr>
      </w:pPr>
      <w:r w:rsidRPr="00F66817">
        <w:rPr>
          <w:b/>
          <w:bCs/>
          <w:color w:val="5B9BD5" w:themeColor="accent1"/>
          <w:sz w:val="28"/>
          <w:szCs w:val="28"/>
        </w:rPr>
        <w:lastRenderedPageBreak/>
        <w:t>Precision Recall Curve</w:t>
      </w:r>
    </w:p>
    <w:p w14:paraId="3285FE2D" w14:textId="77777777" w:rsidR="00C06EAC" w:rsidRPr="00F66817" w:rsidRDefault="00C06EAC" w:rsidP="00C06EAC">
      <w:pPr>
        <w:pStyle w:val="ListParagraph"/>
        <w:ind w:left="-851"/>
        <w:jc w:val="center"/>
        <w:rPr>
          <w:b/>
          <w:bCs/>
          <w:noProof/>
          <w:color w:val="000000" w:themeColor="text1"/>
        </w:rPr>
      </w:pPr>
    </w:p>
    <w:p w14:paraId="5E58CB56" w14:textId="6DFA3311" w:rsidR="003D0665" w:rsidRPr="00F66817" w:rsidRDefault="00C06EAC" w:rsidP="00C06EAC">
      <w:pPr>
        <w:pStyle w:val="ListParagraph"/>
        <w:ind w:left="-851"/>
        <w:jc w:val="center"/>
        <w:rPr>
          <w:b/>
          <w:bCs/>
          <w:color w:val="000000" w:themeColor="text1"/>
        </w:rPr>
      </w:pPr>
      <w:r w:rsidRPr="00F66817">
        <w:rPr>
          <w:b/>
          <w:bCs/>
          <w:noProof/>
          <w:color w:val="000000" w:themeColor="text1"/>
        </w:rPr>
        <w:drawing>
          <wp:inline distT="0" distB="0" distL="0" distR="0" wp14:anchorId="24440A17" wp14:editId="3066C821">
            <wp:extent cx="5457825" cy="4817533"/>
            <wp:effectExtent l="76200" t="76200" r="123825" b="135890"/>
            <wp:docPr id="394881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b="1408"/>
                    <a:stretch>
                      <a:fillRect/>
                    </a:stretch>
                  </pic:blipFill>
                  <pic:spPr bwMode="auto">
                    <a:xfrm>
                      <a:off x="0" y="0"/>
                      <a:ext cx="5457825" cy="48175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093CBBE" w14:textId="18B72B66" w:rsidR="00C06EAC" w:rsidRPr="00981AD2" w:rsidRDefault="00C06EAC" w:rsidP="00C06EAC">
      <w:pPr>
        <w:pStyle w:val="ListParagraph"/>
        <w:ind w:left="-851"/>
        <w:jc w:val="center"/>
        <w:rPr>
          <w:b/>
          <w:bCs/>
          <w:color w:val="2E74B5" w:themeColor="accent1" w:themeShade="BF"/>
        </w:rPr>
      </w:pPr>
      <w:r w:rsidRPr="00981AD2">
        <w:rPr>
          <w:b/>
          <w:bCs/>
          <w:color w:val="2E74B5" w:themeColor="accent1" w:themeShade="BF"/>
        </w:rPr>
        <w:t xml:space="preserve">Figure </w:t>
      </w:r>
      <w:proofErr w:type="gramStart"/>
      <w:r w:rsidR="00DB4C4B" w:rsidRPr="00981AD2">
        <w:rPr>
          <w:b/>
          <w:bCs/>
          <w:color w:val="2E74B5" w:themeColor="accent1" w:themeShade="BF"/>
        </w:rPr>
        <w:t>9.6 :</w:t>
      </w:r>
      <w:proofErr w:type="gramEnd"/>
      <w:r w:rsidR="00DB4C4B" w:rsidRPr="00981AD2">
        <w:rPr>
          <w:b/>
          <w:bCs/>
          <w:color w:val="2E74B5" w:themeColor="accent1" w:themeShade="BF"/>
        </w:rPr>
        <w:t xml:space="preserve"> Precision–Recall Curve of the Fine-Tuned Hate Speech Detection Model</w:t>
      </w:r>
    </w:p>
    <w:p w14:paraId="4457C57E" w14:textId="77777777" w:rsidR="00F56B35" w:rsidRPr="00F66817" w:rsidRDefault="00F56B35" w:rsidP="00F56B35">
      <w:pPr>
        <w:pStyle w:val="ListParagraph"/>
        <w:ind w:left="-851"/>
        <w:rPr>
          <w:b/>
          <w:bCs/>
          <w:color w:val="000000" w:themeColor="text1"/>
        </w:rPr>
      </w:pPr>
    </w:p>
    <w:p w14:paraId="7DFF64B0" w14:textId="2780F1C6" w:rsidR="00DB4C4B" w:rsidRPr="00F66817" w:rsidRDefault="00DB4C4B" w:rsidP="00F56B35">
      <w:pPr>
        <w:pStyle w:val="ListParagraph"/>
        <w:ind w:left="-851"/>
        <w:rPr>
          <w:b/>
          <w:bCs/>
          <w:color w:val="000000" w:themeColor="text1"/>
        </w:rPr>
      </w:pPr>
      <w:r w:rsidRPr="00F66817">
        <w:rPr>
          <w:b/>
          <w:bCs/>
          <w:color w:val="000000" w:themeColor="text1"/>
        </w:rPr>
        <w:t xml:space="preserve">Description </w:t>
      </w:r>
    </w:p>
    <w:p w14:paraId="4B62E552" w14:textId="5C362942" w:rsidR="00DB4C4B" w:rsidRPr="00F66817" w:rsidRDefault="00DB4C4B" w:rsidP="00F56B35">
      <w:pPr>
        <w:pStyle w:val="ListParagraph"/>
        <w:ind w:left="-851"/>
        <w:rPr>
          <w:color w:val="000000" w:themeColor="text1"/>
        </w:rPr>
      </w:pPr>
      <w:r w:rsidRPr="00F66817">
        <w:rPr>
          <w:color w:val="000000" w:themeColor="text1"/>
        </w:rPr>
        <w:t>The Precision–Recall (PR) curve evaluates the model's ability to maintain high precision while achieving high recall in hate speech detection. The curve remains close to the upper-right region for most of the recall range, indicating that the model maintains high precision even as recall increases. A slight decline in precision is observed only at very high recall values, which is expected when maximizing the detection of hate speech. Overall, the PR curve demonstrates the model's strong capability to accurately identify hate speech while minimizing false predictions.</w:t>
      </w:r>
    </w:p>
    <w:p w14:paraId="51DE8492" w14:textId="77777777" w:rsidR="00DB4C4B" w:rsidRPr="00F66817" w:rsidRDefault="00DB4C4B" w:rsidP="00F56B35">
      <w:pPr>
        <w:pStyle w:val="ListParagraph"/>
        <w:ind w:left="-851"/>
        <w:rPr>
          <w:color w:val="000000" w:themeColor="text1"/>
        </w:rPr>
      </w:pPr>
    </w:p>
    <w:p w14:paraId="2AC271B4" w14:textId="7AF36F74" w:rsidR="00DB4C4B" w:rsidRPr="00F66817" w:rsidRDefault="00DB4C4B" w:rsidP="00F56B35">
      <w:pPr>
        <w:pStyle w:val="ListParagraph"/>
        <w:ind w:left="-851"/>
        <w:rPr>
          <w:b/>
          <w:bCs/>
          <w:color w:val="000000" w:themeColor="text1"/>
        </w:rPr>
      </w:pPr>
      <w:r w:rsidRPr="00F66817">
        <w:rPr>
          <w:b/>
          <w:bCs/>
          <w:color w:val="000000" w:themeColor="text1"/>
        </w:rPr>
        <w:t xml:space="preserve">Analysis </w:t>
      </w:r>
    </w:p>
    <w:p w14:paraId="613C906E" w14:textId="660F0507" w:rsidR="00E34206" w:rsidRPr="00F66817" w:rsidRDefault="00E34206">
      <w:pPr>
        <w:pStyle w:val="ListParagraph"/>
        <w:numPr>
          <w:ilvl w:val="0"/>
          <w:numId w:val="59"/>
        </w:numPr>
        <w:rPr>
          <w:color w:val="000000" w:themeColor="text1"/>
          <w:lang w:val="en-IN"/>
        </w:rPr>
      </w:pPr>
      <w:r w:rsidRPr="00F66817">
        <w:rPr>
          <w:b/>
          <w:bCs/>
          <w:color w:val="000000" w:themeColor="text1"/>
          <w:lang w:val="en-IN"/>
        </w:rPr>
        <w:t>Precision:</w:t>
      </w:r>
      <w:r w:rsidRPr="00F66817">
        <w:rPr>
          <w:color w:val="000000" w:themeColor="text1"/>
          <w:lang w:val="en-IN"/>
        </w:rPr>
        <w:t xml:space="preserve"> Remains consistently high across most recall values, indicating accurate positive predictions. </w:t>
      </w:r>
    </w:p>
    <w:p w14:paraId="6B7DC112" w14:textId="1019C1F5" w:rsidR="00E34206" w:rsidRPr="00F66817" w:rsidRDefault="00E34206">
      <w:pPr>
        <w:pStyle w:val="ListParagraph"/>
        <w:numPr>
          <w:ilvl w:val="0"/>
          <w:numId w:val="59"/>
        </w:numPr>
        <w:rPr>
          <w:color w:val="000000" w:themeColor="text1"/>
          <w:lang w:val="en-IN"/>
        </w:rPr>
      </w:pPr>
      <w:r w:rsidRPr="00F66817">
        <w:rPr>
          <w:b/>
          <w:bCs/>
          <w:color w:val="000000" w:themeColor="text1"/>
          <w:lang w:val="en-IN"/>
        </w:rPr>
        <w:t>Recall:</w:t>
      </w:r>
      <w:r w:rsidRPr="00F66817">
        <w:rPr>
          <w:color w:val="000000" w:themeColor="text1"/>
          <w:lang w:val="en-IN"/>
        </w:rPr>
        <w:t xml:space="preserve"> Increases steadily while maintaining strong precision, demonstrating effective detection of hate speech. </w:t>
      </w:r>
    </w:p>
    <w:p w14:paraId="5264CC12" w14:textId="54697575" w:rsidR="00E34206" w:rsidRPr="00F66817" w:rsidRDefault="00E34206">
      <w:pPr>
        <w:pStyle w:val="ListParagraph"/>
        <w:numPr>
          <w:ilvl w:val="0"/>
          <w:numId w:val="59"/>
        </w:numPr>
        <w:rPr>
          <w:color w:val="000000" w:themeColor="text1"/>
          <w:lang w:val="en-IN"/>
        </w:rPr>
      </w:pPr>
      <w:r w:rsidRPr="00F66817">
        <w:rPr>
          <w:b/>
          <w:bCs/>
          <w:color w:val="000000" w:themeColor="text1"/>
          <w:lang w:val="en-IN"/>
        </w:rPr>
        <w:lastRenderedPageBreak/>
        <w:t>Performance:</w:t>
      </w:r>
      <w:r w:rsidRPr="00F66817">
        <w:rPr>
          <w:color w:val="000000" w:themeColor="text1"/>
          <w:lang w:val="en-IN"/>
        </w:rPr>
        <w:t xml:space="preserve"> A slight drop in precision at very high recall is expected and has minimal impact on overall performance. </w:t>
      </w:r>
    </w:p>
    <w:p w14:paraId="0C62B019" w14:textId="3EABD2FF" w:rsidR="00DB4C4B" w:rsidRPr="00F66817" w:rsidRDefault="00E34206">
      <w:pPr>
        <w:pStyle w:val="ListParagraph"/>
        <w:numPr>
          <w:ilvl w:val="0"/>
          <w:numId w:val="59"/>
        </w:numPr>
        <w:rPr>
          <w:color w:val="000000" w:themeColor="text1"/>
          <w:lang w:val="en-IN"/>
        </w:rPr>
      </w:pPr>
      <w:r w:rsidRPr="00F66817">
        <w:rPr>
          <w:b/>
          <w:bCs/>
          <w:color w:val="000000" w:themeColor="text1"/>
          <w:lang w:val="en-IN"/>
        </w:rPr>
        <w:t>Conclusion:</w:t>
      </w:r>
      <w:r w:rsidRPr="00F66817">
        <w:rPr>
          <w:color w:val="000000" w:themeColor="text1"/>
          <w:lang w:val="en-IN"/>
        </w:rPr>
        <w:t xml:space="preserve"> The Precision–Recall curve confirms that the model achieves an excellent balance between precision and recall, making it reliable for practical hate speech detection applications.</w:t>
      </w:r>
    </w:p>
    <w:p w14:paraId="5A800C73" w14:textId="77777777" w:rsidR="00E34206" w:rsidRPr="00F66817" w:rsidRDefault="00E34206" w:rsidP="00E34206">
      <w:pPr>
        <w:pStyle w:val="ListParagraph"/>
        <w:ind w:left="-851"/>
        <w:rPr>
          <w:color w:val="000000" w:themeColor="text1"/>
        </w:rPr>
      </w:pPr>
    </w:p>
    <w:p w14:paraId="06C60BED" w14:textId="0F7F5AB3" w:rsidR="00C90FB9" w:rsidRPr="00F66817" w:rsidRDefault="00C90FB9" w:rsidP="00386D0D">
      <w:pPr>
        <w:pStyle w:val="ListParagraph"/>
        <w:ind w:left="-851"/>
        <w:rPr>
          <w:b/>
          <w:bCs/>
          <w:color w:val="1F4E79" w:themeColor="accent1" w:themeShade="80"/>
          <w:sz w:val="28"/>
          <w:szCs w:val="28"/>
        </w:rPr>
      </w:pPr>
      <w:r w:rsidRPr="00F66817">
        <w:rPr>
          <w:b/>
          <w:bCs/>
          <w:color w:val="1F4E79" w:themeColor="accent1" w:themeShade="80"/>
          <w:sz w:val="28"/>
          <w:szCs w:val="28"/>
        </w:rPr>
        <w:t>Loss Curve Analysis</w:t>
      </w:r>
    </w:p>
    <w:p w14:paraId="677DDB81" w14:textId="77777777" w:rsidR="00C90FB9" w:rsidRPr="00F66817" w:rsidRDefault="00C90FB9" w:rsidP="00386D0D">
      <w:pPr>
        <w:pStyle w:val="ListParagraph"/>
        <w:ind w:left="-851"/>
        <w:rPr>
          <w:noProof/>
          <w:color w:val="000000" w:themeColor="text1"/>
        </w:rPr>
      </w:pPr>
    </w:p>
    <w:p w14:paraId="5E2F90F0" w14:textId="176E5AFD" w:rsidR="00C90FB9" w:rsidRPr="00F66817" w:rsidRDefault="006B357F" w:rsidP="00F3737F">
      <w:pPr>
        <w:pStyle w:val="ListParagraph"/>
        <w:ind w:left="-851" w:right="-949"/>
        <w:jc w:val="center"/>
        <w:rPr>
          <w:color w:val="000000" w:themeColor="text1"/>
        </w:rPr>
      </w:pPr>
      <w:r w:rsidRPr="00F66817">
        <w:rPr>
          <w:noProof/>
        </w:rPr>
        <w:drawing>
          <wp:inline distT="0" distB="0" distL="0" distR="0" wp14:anchorId="00A08D1E" wp14:editId="3C102A9F">
            <wp:extent cx="6400800" cy="3817868"/>
            <wp:effectExtent l="76200" t="76200" r="133350" b="125730"/>
            <wp:docPr id="498891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31208" cy="3836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77F431" w14:textId="165C6E88" w:rsidR="00C90FB9" w:rsidRPr="00DF2422" w:rsidRDefault="00C90FB9" w:rsidP="00F3737F">
      <w:pPr>
        <w:pStyle w:val="ListParagraph"/>
        <w:ind w:left="-851" w:right="-949"/>
        <w:jc w:val="center"/>
        <w:rPr>
          <w:b/>
          <w:bCs/>
          <w:color w:val="2E74B5" w:themeColor="accent1" w:themeShade="BF"/>
        </w:rPr>
      </w:pPr>
      <w:r w:rsidRPr="00DF2422">
        <w:rPr>
          <w:b/>
          <w:bCs/>
          <w:color w:val="2E74B5" w:themeColor="accent1" w:themeShade="BF"/>
        </w:rPr>
        <w:t>Figure 9.</w:t>
      </w:r>
      <w:r w:rsidR="00C20E51" w:rsidRPr="00DF2422">
        <w:rPr>
          <w:b/>
          <w:bCs/>
          <w:color w:val="2E74B5" w:themeColor="accent1" w:themeShade="BF"/>
        </w:rPr>
        <w:t>7</w:t>
      </w:r>
      <w:r w:rsidRPr="00DF2422">
        <w:rPr>
          <w:b/>
          <w:bCs/>
          <w:color w:val="2E74B5" w:themeColor="accent1" w:themeShade="BF"/>
        </w:rPr>
        <w:t xml:space="preserve">: </w:t>
      </w:r>
      <w:r w:rsidR="00F3737F" w:rsidRPr="00DF2422">
        <w:rPr>
          <w:b/>
          <w:bCs/>
          <w:color w:val="2E74B5" w:themeColor="accent1" w:themeShade="BF"/>
        </w:rPr>
        <w:t>Training vs. Validation Loss Curve of the Fine-Tuned Hate Speech Detection Model</w:t>
      </w:r>
    </w:p>
    <w:p w14:paraId="1BFBB262" w14:textId="77777777" w:rsidR="00F56B35" w:rsidRPr="00F66817" w:rsidRDefault="00F56B35" w:rsidP="001014D4">
      <w:pPr>
        <w:rPr>
          <w:b/>
          <w:bCs/>
          <w:color w:val="000000" w:themeColor="text1"/>
          <w:lang w:val="en-IN"/>
        </w:rPr>
      </w:pPr>
    </w:p>
    <w:p w14:paraId="2A8C0A58" w14:textId="76404DF5" w:rsidR="00213CB6" w:rsidRPr="00F66817" w:rsidRDefault="00213CB6" w:rsidP="00213CB6">
      <w:pPr>
        <w:ind w:left="-851"/>
        <w:rPr>
          <w:b/>
          <w:bCs/>
          <w:color w:val="000000" w:themeColor="text1"/>
          <w:lang w:val="en-IN"/>
        </w:rPr>
      </w:pPr>
      <w:r w:rsidRPr="00F66817">
        <w:rPr>
          <w:b/>
          <w:bCs/>
          <w:color w:val="000000" w:themeColor="text1"/>
          <w:lang w:val="en-IN"/>
        </w:rPr>
        <w:t>Description</w:t>
      </w:r>
    </w:p>
    <w:p w14:paraId="1F7511E7" w14:textId="619F8D93" w:rsidR="00F56B35" w:rsidRPr="00F66817" w:rsidRDefault="00F3737F" w:rsidP="00213CB6">
      <w:pPr>
        <w:pStyle w:val="ListParagraph"/>
        <w:ind w:left="-851"/>
        <w:rPr>
          <w:color w:val="000000" w:themeColor="text1"/>
        </w:rPr>
      </w:pPr>
      <w:r w:rsidRPr="00F66817">
        <w:rPr>
          <w:color w:val="000000" w:themeColor="text1"/>
        </w:rPr>
        <w:t>The Training vs. Validation Loss curve illustrates the model's learning progress throughout the training process. Both the training and validation losses decrease steadily, indicating effective learning and improved model performance. The close alignment between the two curves suggests that the model generalizes well to unseen data with minimal overfitting. Although a slight increase in validation loss is observed near the final training stages, the overall trend remains stable, demonstrating successful convergence and robust performance.</w:t>
      </w:r>
    </w:p>
    <w:p w14:paraId="6E6F4B55" w14:textId="77777777" w:rsidR="00F3737F" w:rsidRPr="00F66817" w:rsidRDefault="00F3737F" w:rsidP="00213CB6">
      <w:pPr>
        <w:pStyle w:val="ListParagraph"/>
        <w:ind w:left="-851"/>
        <w:rPr>
          <w:color w:val="000000" w:themeColor="text1"/>
          <w:lang w:val="en-IN"/>
        </w:rPr>
      </w:pPr>
    </w:p>
    <w:p w14:paraId="1EB8BA05" w14:textId="1AD9A635" w:rsidR="00213CB6" w:rsidRPr="00F66817" w:rsidRDefault="00213CB6" w:rsidP="00213CB6">
      <w:pPr>
        <w:pStyle w:val="ListParagraph"/>
        <w:ind w:left="-851"/>
        <w:rPr>
          <w:b/>
          <w:bCs/>
          <w:color w:val="000000" w:themeColor="text1"/>
        </w:rPr>
      </w:pPr>
      <w:r w:rsidRPr="00F66817">
        <w:rPr>
          <w:b/>
          <w:bCs/>
          <w:color w:val="000000" w:themeColor="text1"/>
        </w:rPr>
        <w:t>Analysis</w:t>
      </w:r>
    </w:p>
    <w:p w14:paraId="6067B454" w14:textId="3ED2AA27" w:rsidR="00A03A19" w:rsidRPr="00F66817" w:rsidRDefault="00A03A19">
      <w:pPr>
        <w:pStyle w:val="ListParagraph"/>
        <w:numPr>
          <w:ilvl w:val="0"/>
          <w:numId w:val="63"/>
        </w:numPr>
        <w:rPr>
          <w:color w:val="000000" w:themeColor="text1"/>
          <w:lang w:val="en-IN"/>
        </w:rPr>
      </w:pPr>
      <w:r w:rsidRPr="00F66817">
        <w:rPr>
          <w:b/>
          <w:bCs/>
          <w:color w:val="000000" w:themeColor="text1"/>
          <w:lang w:val="en-IN"/>
        </w:rPr>
        <w:t>Training Loss:</w:t>
      </w:r>
      <w:r w:rsidRPr="00F66817">
        <w:rPr>
          <w:color w:val="000000" w:themeColor="text1"/>
          <w:lang w:val="en-IN"/>
        </w:rPr>
        <w:t xml:space="preserve"> Decreased consistently from </w:t>
      </w:r>
      <w:r w:rsidRPr="00F66817">
        <w:rPr>
          <w:b/>
          <w:bCs/>
          <w:color w:val="000000" w:themeColor="text1"/>
          <w:lang w:val="en-IN"/>
        </w:rPr>
        <w:t>0.70</w:t>
      </w:r>
      <w:r w:rsidRPr="00F66817">
        <w:rPr>
          <w:color w:val="000000" w:themeColor="text1"/>
          <w:lang w:val="en-IN"/>
        </w:rPr>
        <w:t xml:space="preserve"> to approximately </w:t>
      </w:r>
      <w:r w:rsidRPr="00F66817">
        <w:rPr>
          <w:b/>
          <w:bCs/>
          <w:color w:val="000000" w:themeColor="text1"/>
          <w:lang w:val="en-IN"/>
        </w:rPr>
        <w:t>0.18</w:t>
      </w:r>
      <w:r w:rsidRPr="00F66817">
        <w:rPr>
          <w:color w:val="000000" w:themeColor="text1"/>
          <w:lang w:val="en-IN"/>
        </w:rPr>
        <w:t xml:space="preserve">, indicating effective learning. </w:t>
      </w:r>
    </w:p>
    <w:p w14:paraId="057DD4BC" w14:textId="01B66A4E" w:rsidR="00A03A19" w:rsidRPr="00F66817" w:rsidRDefault="00A03A19">
      <w:pPr>
        <w:pStyle w:val="ListParagraph"/>
        <w:numPr>
          <w:ilvl w:val="0"/>
          <w:numId w:val="62"/>
        </w:numPr>
        <w:rPr>
          <w:color w:val="000000" w:themeColor="text1"/>
          <w:lang w:val="en-IN"/>
        </w:rPr>
      </w:pPr>
      <w:r w:rsidRPr="00F66817">
        <w:rPr>
          <w:b/>
          <w:bCs/>
          <w:color w:val="000000" w:themeColor="text1"/>
          <w:lang w:val="en-IN"/>
        </w:rPr>
        <w:t>Validation Loss:</w:t>
      </w:r>
      <w:r w:rsidRPr="00F66817">
        <w:rPr>
          <w:color w:val="000000" w:themeColor="text1"/>
          <w:lang w:val="en-IN"/>
        </w:rPr>
        <w:t xml:space="preserve"> Declined steadily and remained close to the training loss, demonstrating good generalization. </w:t>
      </w:r>
    </w:p>
    <w:p w14:paraId="4756D815" w14:textId="7B1F2306" w:rsidR="00A03A19" w:rsidRPr="00F66817" w:rsidRDefault="00A03A19">
      <w:pPr>
        <w:pStyle w:val="ListParagraph"/>
        <w:numPr>
          <w:ilvl w:val="0"/>
          <w:numId w:val="61"/>
        </w:numPr>
        <w:rPr>
          <w:color w:val="000000" w:themeColor="text1"/>
          <w:lang w:val="en-IN"/>
        </w:rPr>
      </w:pPr>
      <w:r w:rsidRPr="00F66817">
        <w:rPr>
          <w:b/>
          <w:bCs/>
          <w:color w:val="000000" w:themeColor="text1"/>
          <w:lang w:val="en-IN"/>
        </w:rPr>
        <w:lastRenderedPageBreak/>
        <w:t>Overfitting:</w:t>
      </w:r>
      <w:r w:rsidRPr="00F66817">
        <w:rPr>
          <w:color w:val="000000" w:themeColor="text1"/>
          <w:lang w:val="en-IN"/>
        </w:rPr>
        <w:t xml:space="preserve"> A slight increase in validation loss near the end of training indicates only minimal overfitting. </w:t>
      </w:r>
    </w:p>
    <w:p w14:paraId="192EA59B" w14:textId="44BDE0AC" w:rsidR="00A967DF" w:rsidRPr="00F66817" w:rsidRDefault="00A03A19">
      <w:pPr>
        <w:pStyle w:val="ListParagraph"/>
        <w:numPr>
          <w:ilvl w:val="0"/>
          <w:numId w:val="60"/>
        </w:numPr>
        <w:rPr>
          <w:color w:val="000000" w:themeColor="text1"/>
        </w:rPr>
      </w:pPr>
      <w:r w:rsidRPr="00F66817">
        <w:rPr>
          <w:b/>
          <w:bCs/>
          <w:color w:val="000000" w:themeColor="text1"/>
          <w:lang w:val="en-IN"/>
        </w:rPr>
        <w:t>Conclusion:</w:t>
      </w:r>
      <w:r w:rsidRPr="00F66817">
        <w:rPr>
          <w:color w:val="000000" w:themeColor="text1"/>
          <w:lang w:val="en-IN"/>
        </w:rPr>
        <w:t xml:space="preserve"> The close alignment of the training and validation loss curves confirms stable convergence and shows that the model is well-trained and reliable for hate speech detection.</w:t>
      </w:r>
    </w:p>
    <w:p w14:paraId="143B79DA" w14:textId="77777777" w:rsidR="000B5F62" w:rsidRPr="00F66817" w:rsidRDefault="000B5F62" w:rsidP="000B5F62">
      <w:pPr>
        <w:pStyle w:val="ListParagraph"/>
        <w:ind w:left="-67"/>
        <w:rPr>
          <w:color w:val="000000" w:themeColor="text1"/>
        </w:rPr>
      </w:pPr>
    </w:p>
    <w:p w14:paraId="2EE0893C" w14:textId="601D92D5" w:rsidR="00CB7608" w:rsidRPr="00F66817" w:rsidRDefault="000B5F62" w:rsidP="0085736E">
      <w:pPr>
        <w:pStyle w:val="ListParagraph"/>
        <w:ind w:left="-851"/>
        <w:rPr>
          <w:b/>
          <w:bCs/>
          <w:color w:val="1F4E79" w:themeColor="accent1" w:themeShade="80"/>
          <w:sz w:val="28"/>
          <w:szCs w:val="28"/>
        </w:rPr>
      </w:pPr>
      <w:r w:rsidRPr="00F66817">
        <w:rPr>
          <w:b/>
          <w:bCs/>
          <w:color w:val="1F4E79" w:themeColor="accent1" w:themeShade="80"/>
          <w:sz w:val="28"/>
          <w:szCs w:val="28"/>
        </w:rPr>
        <w:t>Confidence Histogram</w:t>
      </w:r>
    </w:p>
    <w:p w14:paraId="3E1DDF83" w14:textId="77777777" w:rsidR="00334F13" w:rsidRPr="00F66817" w:rsidRDefault="00334F13" w:rsidP="0058548C">
      <w:pPr>
        <w:pStyle w:val="ListParagraph"/>
        <w:ind w:left="-851"/>
        <w:jc w:val="center"/>
        <w:rPr>
          <w:b/>
          <w:bCs/>
          <w:color w:val="1F4E79" w:themeColor="accent1" w:themeShade="80"/>
          <w:sz w:val="28"/>
          <w:szCs w:val="28"/>
        </w:rPr>
      </w:pPr>
    </w:p>
    <w:p w14:paraId="5A5060BD" w14:textId="7701C176" w:rsidR="000B5F62" w:rsidRPr="00F66817" w:rsidRDefault="00334F13" w:rsidP="0058548C">
      <w:pPr>
        <w:pStyle w:val="ListParagraph"/>
        <w:ind w:left="-851"/>
        <w:jc w:val="center"/>
        <w:rPr>
          <w:b/>
          <w:bCs/>
          <w:color w:val="000000" w:themeColor="text1"/>
        </w:rPr>
      </w:pPr>
      <w:r w:rsidRPr="00F66817">
        <w:rPr>
          <w:b/>
          <w:bCs/>
          <w:noProof/>
          <w:color w:val="000000" w:themeColor="text1"/>
        </w:rPr>
        <w:drawing>
          <wp:inline distT="0" distB="0" distL="0" distR="0" wp14:anchorId="1C9DC7F8" wp14:editId="4709400A">
            <wp:extent cx="6705600" cy="4476750"/>
            <wp:effectExtent l="76200" t="76200" r="133350" b="133350"/>
            <wp:docPr id="1701162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05600" cy="4476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C81ED1" w14:textId="06C0C4E3" w:rsidR="00FA6E6A" w:rsidRPr="00C57DFC" w:rsidRDefault="00FA6E6A" w:rsidP="00C57DFC">
      <w:pPr>
        <w:pStyle w:val="ListParagraph"/>
        <w:ind w:left="-851" w:right="-382"/>
        <w:jc w:val="center"/>
        <w:rPr>
          <w:b/>
          <w:bCs/>
          <w:color w:val="2E74B5" w:themeColor="accent1" w:themeShade="BF"/>
        </w:rPr>
      </w:pPr>
      <w:r w:rsidRPr="00C57DFC">
        <w:rPr>
          <w:b/>
          <w:bCs/>
          <w:color w:val="2E74B5" w:themeColor="accent1" w:themeShade="BF"/>
        </w:rPr>
        <w:t>Figure 9.</w:t>
      </w:r>
      <w:r w:rsidR="00C57DFC" w:rsidRPr="00C57DFC">
        <w:rPr>
          <w:b/>
          <w:bCs/>
          <w:color w:val="2E74B5" w:themeColor="accent1" w:themeShade="BF"/>
        </w:rPr>
        <w:t>8</w:t>
      </w:r>
      <w:r w:rsidRPr="00C57DFC">
        <w:rPr>
          <w:b/>
          <w:bCs/>
          <w:color w:val="2E74B5" w:themeColor="accent1" w:themeShade="BF"/>
        </w:rPr>
        <w:t xml:space="preserve">: </w:t>
      </w:r>
      <w:r w:rsidR="000B5F62" w:rsidRPr="00C57DFC">
        <w:rPr>
          <w:b/>
          <w:bCs/>
          <w:color w:val="2E74B5" w:themeColor="accent1" w:themeShade="BF"/>
        </w:rPr>
        <w:t>Prediction Confidence Distribution of the Fine-Tuned Hate Speech Detection Model</w:t>
      </w:r>
    </w:p>
    <w:p w14:paraId="5DCFE51D" w14:textId="77777777" w:rsidR="00FA6E6A" w:rsidRPr="00F66817" w:rsidRDefault="00FA6E6A" w:rsidP="00386D0D">
      <w:pPr>
        <w:pStyle w:val="ListParagraph"/>
        <w:ind w:left="-851"/>
        <w:jc w:val="center"/>
        <w:rPr>
          <w:color w:val="000000" w:themeColor="text1"/>
          <w:sz w:val="28"/>
          <w:szCs w:val="28"/>
        </w:rPr>
      </w:pPr>
    </w:p>
    <w:p w14:paraId="6E4CB891" w14:textId="0D40115E" w:rsidR="00FA6E6A" w:rsidRPr="00F66817" w:rsidRDefault="006179E6" w:rsidP="00FA6E6A">
      <w:pPr>
        <w:pStyle w:val="ListParagraph"/>
        <w:ind w:left="-851"/>
        <w:rPr>
          <w:b/>
          <w:bCs/>
          <w:color w:val="000000" w:themeColor="text1"/>
        </w:rPr>
      </w:pPr>
      <w:r w:rsidRPr="00F66817">
        <w:rPr>
          <w:b/>
          <w:bCs/>
          <w:color w:val="000000" w:themeColor="text1"/>
        </w:rPr>
        <w:t>Description</w:t>
      </w:r>
    </w:p>
    <w:p w14:paraId="58819A24" w14:textId="2C23FF1E" w:rsidR="006179E6" w:rsidRPr="00F66817" w:rsidRDefault="000F33EC" w:rsidP="00FA6E6A">
      <w:pPr>
        <w:pStyle w:val="ListParagraph"/>
        <w:ind w:left="-851"/>
        <w:rPr>
          <w:color w:val="000000" w:themeColor="text1"/>
        </w:rPr>
      </w:pPr>
      <w:r w:rsidRPr="00F66817">
        <w:rPr>
          <w:color w:val="000000" w:themeColor="text1"/>
        </w:rPr>
        <w:t xml:space="preserve">The prediction confidence distribution illustrates the confidence levels of the model's predictions on the test dataset. Most predictions are concentrated near a confidence score of </w:t>
      </w:r>
      <w:r w:rsidRPr="00F66817">
        <w:rPr>
          <w:b/>
          <w:bCs/>
          <w:color w:val="000000" w:themeColor="text1"/>
        </w:rPr>
        <w:t>1.0</w:t>
      </w:r>
      <w:r w:rsidRPr="00F66817">
        <w:rPr>
          <w:color w:val="000000" w:themeColor="text1"/>
        </w:rPr>
        <w:t>, indicating that the model makes highly confident classifications for the majority of samples. Only a small number of predictions have lower confidence values, suggesting uncertainty in a limited set of cases. Overall, the distribution demonstrates that the fine-tuned transformer model provides confident and reliable predictions for hate speech detection.</w:t>
      </w:r>
    </w:p>
    <w:p w14:paraId="2041F087" w14:textId="77777777" w:rsidR="000F33EC" w:rsidRPr="00F66817" w:rsidRDefault="000F33EC" w:rsidP="00FA6E6A">
      <w:pPr>
        <w:pStyle w:val="ListParagraph"/>
        <w:ind w:left="-851"/>
        <w:rPr>
          <w:color w:val="000000" w:themeColor="text1"/>
        </w:rPr>
      </w:pPr>
    </w:p>
    <w:p w14:paraId="3484CC6C" w14:textId="77777777" w:rsidR="00A645B7" w:rsidRPr="00F66817" w:rsidRDefault="00A645B7" w:rsidP="00FA6E6A">
      <w:pPr>
        <w:pStyle w:val="ListParagraph"/>
        <w:ind w:left="-851"/>
        <w:rPr>
          <w:color w:val="000000" w:themeColor="text1"/>
        </w:rPr>
      </w:pPr>
    </w:p>
    <w:p w14:paraId="3B0C4707" w14:textId="77777777" w:rsidR="00A645B7" w:rsidRPr="00F66817" w:rsidRDefault="00A645B7" w:rsidP="00FA6E6A">
      <w:pPr>
        <w:pStyle w:val="ListParagraph"/>
        <w:ind w:left="-851"/>
        <w:rPr>
          <w:color w:val="000000" w:themeColor="text1"/>
        </w:rPr>
      </w:pPr>
    </w:p>
    <w:p w14:paraId="34B7C201" w14:textId="2ED52744" w:rsidR="006179E6" w:rsidRPr="00F66817" w:rsidRDefault="006179E6" w:rsidP="00FA6E6A">
      <w:pPr>
        <w:pStyle w:val="ListParagraph"/>
        <w:ind w:left="-851"/>
        <w:rPr>
          <w:b/>
          <w:bCs/>
          <w:color w:val="000000" w:themeColor="text1"/>
        </w:rPr>
      </w:pPr>
      <w:r w:rsidRPr="00F66817">
        <w:rPr>
          <w:b/>
          <w:bCs/>
          <w:color w:val="000000" w:themeColor="text1"/>
        </w:rPr>
        <w:lastRenderedPageBreak/>
        <w:t>Analysis</w:t>
      </w:r>
    </w:p>
    <w:p w14:paraId="744146B5" w14:textId="4652407E" w:rsidR="000F33EC" w:rsidRPr="00F66817" w:rsidRDefault="000F33EC">
      <w:pPr>
        <w:pStyle w:val="ListParagraph"/>
        <w:numPr>
          <w:ilvl w:val="0"/>
          <w:numId w:val="60"/>
        </w:numPr>
        <w:rPr>
          <w:color w:val="000000" w:themeColor="text1"/>
          <w:lang w:val="en-IN"/>
        </w:rPr>
      </w:pPr>
      <w:r w:rsidRPr="00F66817">
        <w:rPr>
          <w:b/>
          <w:bCs/>
          <w:color w:val="000000" w:themeColor="text1"/>
          <w:lang w:val="en-IN"/>
        </w:rPr>
        <w:t>Prediction Confidence:</w:t>
      </w:r>
      <w:r w:rsidRPr="00F66817">
        <w:rPr>
          <w:color w:val="000000" w:themeColor="text1"/>
          <w:lang w:val="en-IN"/>
        </w:rPr>
        <w:t xml:space="preserve"> Most predictions have confidence scores close to </w:t>
      </w:r>
      <w:r w:rsidRPr="00F66817">
        <w:rPr>
          <w:b/>
          <w:bCs/>
          <w:color w:val="000000" w:themeColor="text1"/>
          <w:lang w:val="en-IN"/>
        </w:rPr>
        <w:t>1.0</w:t>
      </w:r>
      <w:r w:rsidRPr="00F66817">
        <w:rPr>
          <w:color w:val="000000" w:themeColor="text1"/>
          <w:lang w:val="en-IN"/>
        </w:rPr>
        <w:t xml:space="preserve">, indicating high certainty. </w:t>
      </w:r>
    </w:p>
    <w:p w14:paraId="074272B0" w14:textId="6BEF17E2" w:rsidR="000F33EC" w:rsidRPr="00F66817" w:rsidRDefault="000F33EC">
      <w:pPr>
        <w:pStyle w:val="ListParagraph"/>
        <w:numPr>
          <w:ilvl w:val="0"/>
          <w:numId w:val="60"/>
        </w:numPr>
        <w:rPr>
          <w:color w:val="000000" w:themeColor="text1"/>
          <w:lang w:val="en-IN"/>
        </w:rPr>
      </w:pPr>
      <w:r w:rsidRPr="00F66817">
        <w:rPr>
          <w:b/>
          <w:bCs/>
          <w:color w:val="000000" w:themeColor="text1"/>
          <w:lang w:val="en-IN"/>
        </w:rPr>
        <w:t>Distribution:</w:t>
      </w:r>
      <w:r w:rsidRPr="00F66817">
        <w:rPr>
          <w:color w:val="000000" w:themeColor="text1"/>
          <w:lang w:val="en-IN"/>
        </w:rPr>
        <w:t xml:space="preserve"> The majority of samples are concentrated at higher confidence levels, with only a few low-confidence predictions. </w:t>
      </w:r>
    </w:p>
    <w:p w14:paraId="1B3670D4" w14:textId="55FAB699" w:rsidR="000F33EC" w:rsidRPr="00F66817" w:rsidRDefault="000F33EC">
      <w:pPr>
        <w:pStyle w:val="ListParagraph"/>
        <w:numPr>
          <w:ilvl w:val="0"/>
          <w:numId w:val="60"/>
        </w:numPr>
        <w:rPr>
          <w:color w:val="000000" w:themeColor="text1"/>
          <w:lang w:val="en-IN"/>
        </w:rPr>
      </w:pPr>
      <w:r w:rsidRPr="00F66817">
        <w:rPr>
          <w:b/>
          <w:bCs/>
          <w:color w:val="000000" w:themeColor="text1"/>
          <w:lang w:val="en-IN"/>
        </w:rPr>
        <w:t>Model Reliability:</w:t>
      </w:r>
      <w:r w:rsidRPr="00F66817">
        <w:rPr>
          <w:color w:val="000000" w:themeColor="text1"/>
          <w:lang w:val="en-IN"/>
        </w:rPr>
        <w:t xml:space="preserve"> The high-confidence distribution reflects the model's strong ability to distinguish between hate and non-hate speech. </w:t>
      </w:r>
    </w:p>
    <w:p w14:paraId="7CE17D0D" w14:textId="61DEC7A4" w:rsidR="00F56B35" w:rsidRPr="00F66817" w:rsidRDefault="000F33EC" w:rsidP="00750AAF">
      <w:pPr>
        <w:pStyle w:val="ListParagraph"/>
        <w:numPr>
          <w:ilvl w:val="0"/>
          <w:numId w:val="60"/>
        </w:numPr>
        <w:rPr>
          <w:color w:val="000000" w:themeColor="text1"/>
        </w:rPr>
      </w:pPr>
      <w:r w:rsidRPr="00F66817">
        <w:rPr>
          <w:b/>
          <w:bCs/>
          <w:color w:val="000000" w:themeColor="text1"/>
          <w:lang w:val="en-IN"/>
        </w:rPr>
        <w:t>Conclusion:</w:t>
      </w:r>
      <w:r w:rsidRPr="00F66817">
        <w:rPr>
          <w:color w:val="000000" w:themeColor="text1"/>
          <w:lang w:val="en-IN"/>
        </w:rPr>
        <w:t xml:space="preserve"> The prediction confidence distribution confirms that the model produces reliable and confident classifications, making it suitable for real-world hate speech detection applications.</w:t>
      </w:r>
    </w:p>
    <w:p w14:paraId="6D914ADD" w14:textId="77777777" w:rsidR="00F56B35" w:rsidRPr="00F66817" w:rsidRDefault="00F56B35" w:rsidP="00FA6E6A">
      <w:pPr>
        <w:pStyle w:val="ListParagraph"/>
        <w:ind w:left="-851"/>
        <w:rPr>
          <w:b/>
          <w:bCs/>
          <w:color w:val="000000" w:themeColor="text1"/>
        </w:rPr>
      </w:pPr>
    </w:p>
    <w:p w14:paraId="1E2A4FC4" w14:textId="718745E5" w:rsidR="006179E6" w:rsidRPr="00F66817" w:rsidRDefault="006179E6" w:rsidP="00FA6E6A">
      <w:pPr>
        <w:pStyle w:val="ListParagraph"/>
        <w:ind w:left="-851"/>
        <w:rPr>
          <w:b/>
          <w:bCs/>
          <w:color w:val="000000" w:themeColor="text1"/>
        </w:rPr>
      </w:pPr>
      <w:r w:rsidRPr="00F66817">
        <w:rPr>
          <w:b/>
          <w:bCs/>
          <w:color w:val="000000" w:themeColor="text1"/>
        </w:rPr>
        <w:t>Conclusion</w:t>
      </w:r>
    </w:p>
    <w:p w14:paraId="4B4122E6" w14:textId="0DBC9FC1" w:rsidR="006179E6" w:rsidRPr="00F66817" w:rsidRDefault="006179E6" w:rsidP="00FA6E6A">
      <w:pPr>
        <w:pStyle w:val="ListParagraph"/>
        <w:ind w:left="-851"/>
        <w:rPr>
          <w:color w:val="000000" w:themeColor="text1"/>
        </w:rPr>
      </w:pPr>
      <w:r w:rsidRPr="00F66817">
        <w:rPr>
          <w:color w:val="000000" w:themeColor="text1"/>
        </w:rPr>
        <w:t xml:space="preserve">Figure 9.7 provides a conceptual illustration of </w:t>
      </w:r>
      <w:r w:rsidRPr="00F66817">
        <w:rPr>
          <w:b/>
          <w:bCs/>
          <w:color w:val="000000" w:themeColor="text1"/>
        </w:rPr>
        <w:t xml:space="preserve">underfitting </w:t>
      </w:r>
      <w:proofErr w:type="spellStart"/>
      <w:r w:rsidRPr="00F66817">
        <w:rPr>
          <w:b/>
          <w:bCs/>
          <w:color w:val="000000" w:themeColor="text1"/>
        </w:rPr>
        <w:t>behaviour</w:t>
      </w:r>
      <w:proofErr w:type="spellEnd"/>
      <w:r w:rsidRPr="00F66817">
        <w:rPr>
          <w:color w:val="000000" w:themeColor="text1"/>
        </w:rPr>
        <w:t>. Unlike the proposed XLM-</w:t>
      </w:r>
      <w:proofErr w:type="spellStart"/>
      <w:r w:rsidRPr="00F66817">
        <w:rPr>
          <w:color w:val="000000" w:themeColor="text1"/>
        </w:rPr>
        <w:t>RoBERTa</w:t>
      </w:r>
      <w:proofErr w:type="spellEnd"/>
      <w:r w:rsidRPr="00F66817">
        <w:rPr>
          <w:color w:val="000000" w:themeColor="text1"/>
        </w:rPr>
        <w:t xml:space="preserve"> model, which achieved good convergence and high classification performance, an underfitted model fails to capture meaningful contextual information from the dataset. The continuously high loss values shown in the figure highlight the importance of selecting an appropriate model architecture and training strategy for effective hate speech detection.</w:t>
      </w:r>
    </w:p>
    <w:p w14:paraId="3BB9C9AE" w14:textId="77777777" w:rsidR="00176EBB" w:rsidRPr="00F66817" w:rsidRDefault="0037604D" w:rsidP="005F5B52">
      <w:pPr>
        <w:pStyle w:val="Heading1"/>
        <w:ind w:left="-851" w:right="-999"/>
        <w:rPr>
          <w:rFonts w:ascii="Times New Roman" w:hAnsi="Times New Roman" w:cs="Times New Roman"/>
        </w:rPr>
      </w:pPr>
      <w:r w:rsidRPr="00F66817">
        <w:rPr>
          <w:rFonts w:ascii="Times New Roman" w:hAnsi="Times New Roman" w:cs="Times New Roman"/>
        </w:rPr>
        <w:t>Conclusion</w:t>
      </w:r>
    </w:p>
    <w:p w14:paraId="388E38B4" w14:textId="77777777" w:rsidR="008E5DFD" w:rsidRPr="00F66817" w:rsidRDefault="008E5DFD" w:rsidP="008E5DFD">
      <w:pPr>
        <w:ind w:left="-851"/>
      </w:pPr>
    </w:p>
    <w:p w14:paraId="5BF45C3E" w14:textId="36F6D8ED" w:rsidR="008E5DFD" w:rsidRPr="00F66817" w:rsidRDefault="00B51391" w:rsidP="008E5DFD">
      <w:pPr>
        <w:ind w:left="-851"/>
        <w:rPr>
          <w:b/>
          <w:bCs/>
          <w:color w:val="1F4E79" w:themeColor="accent1" w:themeShade="80"/>
          <w:sz w:val="28"/>
          <w:szCs w:val="28"/>
        </w:rPr>
      </w:pPr>
      <w:r w:rsidRPr="00F66817">
        <w:rPr>
          <w:b/>
          <w:bCs/>
          <w:color w:val="1F4E79" w:themeColor="accent1" w:themeShade="80"/>
          <w:sz w:val="28"/>
          <w:szCs w:val="28"/>
        </w:rPr>
        <w:t>10.1 Conclusion</w:t>
      </w:r>
    </w:p>
    <w:p w14:paraId="4887C768" w14:textId="014EA20C" w:rsidR="008F4FCB" w:rsidRPr="00F66817" w:rsidRDefault="008F4FCB" w:rsidP="008F4FCB">
      <w:pPr>
        <w:ind w:left="-851"/>
        <w:rPr>
          <w:lang w:val="en-IN"/>
        </w:rPr>
      </w:pPr>
      <w:r w:rsidRPr="00F66817">
        <w:rPr>
          <w:lang w:val="en-IN"/>
        </w:rPr>
        <w:t xml:space="preserve">This project </w:t>
      </w:r>
      <w:r w:rsidR="00847BBC" w:rsidRPr="00F66817">
        <w:rPr>
          <w:lang w:val="en-IN"/>
        </w:rPr>
        <w:t xml:space="preserve">which is </w:t>
      </w:r>
      <w:r w:rsidRPr="00F66817">
        <w:rPr>
          <w:lang w:val="en-IN"/>
        </w:rPr>
        <w:t xml:space="preserve">developed and implemented </w:t>
      </w:r>
      <w:r w:rsidR="00847BBC" w:rsidRPr="00F66817">
        <w:rPr>
          <w:lang w:val="en-IN"/>
        </w:rPr>
        <w:t xml:space="preserve">as </w:t>
      </w:r>
      <w:r w:rsidRPr="00F66817">
        <w:rPr>
          <w:lang w:val="en-IN"/>
        </w:rPr>
        <w:t>an automated hate speech detection system using the XLM-</w:t>
      </w:r>
      <w:proofErr w:type="spellStart"/>
      <w:r w:rsidRPr="00F66817">
        <w:rPr>
          <w:lang w:val="en-IN"/>
        </w:rPr>
        <w:t>RoBERTa</w:t>
      </w:r>
      <w:proofErr w:type="spellEnd"/>
      <w:r w:rsidRPr="00F66817">
        <w:rPr>
          <w:lang w:val="en-IN"/>
        </w:rPr>
        <w:t xml:space="preserve"> Transformer for binary text classification. The primary objective of the project was to classify English textual data into hate speech and non-hate speech using the contextual language understanding </w:t>
      </w:r>
      <w:r w:rsidR="008F4AC8" w:rsidRPr="00F66817">
        <w:rPr>
          <w:lang w:val="en-IN"/>
        </w:rPr>
        <w:t xml:space="preserve">the </w:t>
      </w:r>
      <w:r w:rsidRPr="00F66817">
        <w:rPr>
          <w:lang w:val="en-IN"/>
        </w:rPr>
        <w:t>capabilities of transformer</w:t>
      </w:r>
      <w:r w:rsidR="00B46215" w:rsidRPr="00F66817">
        <w:rPr>
          <w:lang w:val="en-IN"/>
        </w:rPr>
        <w:t xml:space="preserve"> </w:t>
      </w:r>
      <w:r w:rsidRPr="00F66817">
        <w:rPr>
          <w:lang w:val="en-IN"/>
        </w:rPr>
        <w:t>based deep learning model.</w:t>
      </w:r>
    </w:p>
    <w:p w14:paraId="59EA6417" w14:textId="3E03CCF5" w:rsidR="008F4FCB" w:rsidRPr="00F66817" w:rsidRDefault="008F4FCB" w:rsidP="008F4FCB">
      <w:pPr>
        <w:ind w:left="-851"/>
        <w:rPr>
          <w:lang w:val="en-IN"/>
        </w:rPr>
      </w:pPr>
      <w:r w:rsidRPr="00F66817">
        <w:rPr>
          <w:lang w:val="en-IN"/>
        </w:rPr>
        <w:t>The project's methodical development proc</w:t>
      </w:r>
      <w:r w:rsidR="00B46215" w:rsidRPr="00F66817">
        <w:rPr>
          <w:lang w:val="en-IN"/>
        </w:rPr>
        <w:t>ess</w:t>
      </w:r>
      <w:r w:rsidRPr="00F66817">
        <w:rPr>
          <w:lang w:val="en-IN"/>
        </w:rPr>
        <w:t xml:space="preserve"> included data collection, data preprocessing, tokenization, model fine-tuning, prediction, and performance evaluation. During preprocessing, unnecessary </w:t>
      </w:r>
      <w:r w:rsidR="00E75679" w:rsidRPr="00F66817">
        <w:rPr>
          <w:lang w:val="en-IN"/>
        </w:rPr>
        <w:t>things</w:t>
      </w:r>
      <w:r w:rsidRPr="00F66817">
        <w:rPr>
          <w:lang w:val="en-IN"/>
        </w:rPr>
        <w:t xml:space="preserve"> including URLs, HTML tags, duplicate entries, and unnecessary white spaces were removed but emojis, punctuation, and hashtags were retained to maintain contextual and semantic information. The cleaned dataset was divided into training, validation, and testing sets </w:t>
      </w:r>
      <w:r w:rsidR="00341059" w:rsidRPr="00F66817">
        <w:rPr>
          <w:lang w:val="en-IN"/>
        </w:rPr>
        <w:t>are</w:t>
      </w:r>
      <w:r w:rsidRPr="00F66817">
        <w:rPr>
          <w:lang w:val="en-IN"/>
        </w:rPr>
        <w:t xml:space="preserve"> being processed </w:t>
      </w:r>
      <w:r w:rsidR="00A1405B" w:rsidRPr="00F66817">
        <w:rPr>
          <w:lang w:val="en-IN"/>
        </w:rPr>
        <w:t xml:space="preserve">by </w:t>
      </w:r>
      <w:r w:rsidRPr="00F66817">
        <w:rPr>
          <w:lang w:val="en-IN"/>
        </w:rPr>
        <w:t>using the XLM-</w:t>
      </w:r>
      <w:proofErr w:type="spellStart"/>
      <w:r w:rsidRPr="00F66817">
        <w:rPr>
          <w:lang w:val="en-IN"/>
        </w:rPr>
        <w:t>RoBERTa</w:t>
      </w:r>
      <w:proofErr w:type="spellEnd"/>
      <w:r w:rsidRPr="00F66817">
        <w:rPr>
          <w:lang w:val="en-IN"/>
        </w:rPr>
        <w:t xml:space="preserve"> tokenizer and revised XLM-</w:t>
      </w:r>
      <w:proofErr w:type="spellStart"/>
      <w:r w:rsidRPr="00F66817">
        <w:rPr>
          <w:lang w:val="en-IN"/>
        </w:rPr>
        <w:t>RoBERTa</w:t>
      </w:r>
      <w:proofErr w:type="spellEnd"/>
      <w:r w:rsidRPr="00F66817">
        <w:rPr>
          <w:lang w:val="en-IN"/>
        </w:rPr>
        <w:t xml:space="preserve"> model.</w:t>
      </w:r>
    </w:p>
    <w:p w14:paraId="4EFF9DD3" w14:textId="3E166E73" w:rsidR="008F4FCB" w:rsidRPr="00F66817" w:rsidRDefault="008F4FCB" w:rsidP="008F4FCB">
      <w:pPr>
        <w:ind w:left="-851"/>
        <w:rPr>
          <w:lang w:val="en-IN"/>
        </w:rPr>
      </w:pPr>
      <w:r w:rsidRPr="00F66817">
        <w:rPr>
          <w:lang w:val="en-IN"/>
        </w:rPr>
        <w:t xml:space="preserve">The experimental findings show that the </w:t>
      </w:r>
      <w:r w:rsidR="00A1405B" w:rsidRPr="00F66817">
        <w:rPr>
          <w:lang w:val="en-IN"/>
        </w:rPr>
        <w:t>proposed</w:t>
      </w:r>
      <w:r w:rsidRPr="00F66817">
        <w:rPr>
          <w:lang w:val="en-IN"/>
        </w:rPr>
        <w:t xml:space="preserve"> model has a high classification performance and successfully detects hate speech. The success of the </w:t>
      </w:r>
      <w:r w:rsidR="003A0155" w:rsidRPr="00F66817">
        <w:rPr>
          <w:lang w:val="en-IN"/>
        </w:rPr>
        <w:t>proposed</w:t>
      </w:r>
      <w:r w:rsidRPr="00F66817">
        <w:rPr>
          <w:lang w:val="en-IN"/>
        </w:rPr>
        <w:t xml:space="preserve"> strategy was validated by a number of evaluation criteria, including Accuracy, Precision, Recall, F1-Score, Confusion Matrix, ROC Curve, Precision–Recall Curve, and Classification Report. The ROC curve obtained </w:t>
      </w:r>
      <w:r w:rsidR="00E90942" w:rsidRPr="00F66817">
        <w:rPr>
          <w:lang w:val="en-IN"/>
        </w:rPr>
        <w:t xml:space="preserve">as </w:t>
      </w:r>
      <w:r w:rsidRPr="00F66817">
        <w:rPr>
          <w:lang w:val="en-IN"/>
        </w:rPr>
        <w:t xml:space="preserve">an outstanding AUC value of 0.99, </w:t>
      </w:r>
      <w:r w:rsidR="00E90942" w:rsidRPr="00F66817">
        <w:rPr>
          <w:lang w:val="en-IN"/>
        </w:rPr>
        <w:t>showing</w:t>
      </w:r>
      <w:r w:rsidRPr="00F66817">
        <w:rPr>
          <w:lang w:val="en-IN"/>
        </w:rPr>
        <w:t xml:space="preserve"> the model's strong discriminative capacity, while the training and validation curves showed steady learning with just slight indications of overfitting.</w:t>
      </w:r>
    </w:p>
    <w:p w14:paraId="0CEE37B6" w14:textId="139A3D91" w:rsidR="00CF64C0" w:rsidRPr="00F66817" w:rsidRDefault="00CF64C0" w:rsidP="00CF64C0">
      <w:pPr>
        <w:ind w:left="-851"/>
        <w:rPr>
          <w:lang w:val="en-IN"/>
        </w:rPr>
      </w:pPr>
      <w:r w:rsidRPr="00F66817">
        <w:rPr>
          <w:lang w:val="en-IN"/>
        </w:rPr>
        <w:t xml:space="preserve">The proposed approach provides an efficient and reliable automated hate speech detection solution in addition to assisting social media platforms, online communities, educational institutions, and digital communication systems in </w:t>
      </w:r>
      <w:r w:rsidR="00AD3EA0" w:rsidRPr="00F66817">
        <w:rPr>
          <w:lang w:val="en-IN"/>
        </w:rPr>
        <w:t>fin</w:t>
      </w:r>
      <w:r w:rsidR="00020FBB" w:rsidRPr="00F66817">
        <w:rPr>
          <w:lang w:val="en-IN"/>
        </w:rPr>
        <w:t>ding</w:t>
      </w:r>
      <w:r w:rsidRPr="00F66817">
        <w:rPr>
          <w:lang w:val="en-IN"/>
        </w:rPr>
        <w:t xml:space="preserve"> harmful textual content. The method helps to create </w:t>
      </w:r>
      <w:r w:rsidR="005C4BAE" w:rsidRPr="00F66817">
        <w:rPr>
          <w:lang w:val="en-IN"/>
        </w:rPr>
        <w:t xml:space="preserve">a </w:t>
      </w:r>
      <w:r w:rsidRPr="00F66817">
        <w:rPr>
          <w:lang w:val="en-IN"/>
        </w:rPr>
        <w:t>safer and more polite online settings by lowering the need for manual moderating and increasing</w:t>
      </w:r>
      <w:r w:rsidR="005C4BAE" w:rsidRPr="00F66817">
        <w:rPr>
          <w:lang w:val="en-IN"/>
        </w:rPr>
        <w:t xml:space="preserve"> </w:t>
      </w:r>
      <w:r w:rsidRPr="00F66817">
        <w:rPr>
          <w:lang w:val="en-IN"/>
        </w:rPr>
        <w:t>accuracy.</w:t>
      </w:r>
    </w:p>
    <w:p w14:paraId="4DC50B04" w14:textId="4A39373C" w:rsidR="00CF64C0" w:rsidRPr="00861F41" w:rsidRDefault="00CF64C0" w:rsidP="00861F41">
      <w:pPr>
        <w:ind w:left="-851"/>
        <w:rPr>
          <w:lang w:val="en-IN"/>
        </w:rPr>
      </w:pPr>
      <w:r w:rsidRPr="00F66817">
        <w:rPr>
          <w:lang w:val="en-IN"/>
        </w:rPr>
        <w:t xml:space="preserve">All </w:t>
      </w:r>
      <w:r w:rsidR="005C4BAE" w:rsidRPr="00F66817">
        <w:rPr>
          <w:lang w:val="en-IN"/>
        </w:rPr>
        <w:t xml:space="preserve">the </w:t>
      </w:r>
      <w:r w:rsidRPr="00F66817">
        <w:rPr>
          <w:lang w:val="en-IN"/>
        </w:rPr>
        <w:t>things considered, the experiment accomplished its goals and showed that transformer-based Natural Language Processing methods ma</w:t>
      </w:r>
      <w:r w:rsidR="0083517C" w:rsidRPr="00F66817">
        <w:rPr>
          <w:lang w:val="en-IN"/>
        </w:rPr>
        <w:t>y</w:t>
      </w:r>
      <w:r w:rsidRPr="00F66817">
        <w:rPr>
          <w:lang w:val="en-IN"/>
        </w:rPr>
        <w:t xml:space="preserve"> enhance the identification of hate speech in English textual data.</w:t>
      </w:r>
    </w:p>
    <w:p w14:paraId="723A2E97" w14:textId="4FA50ABC" w:rsidR="00B51391" w:rsidRPr="00F66817" w:rsidRDefault="00B51391">
      <w:pPr>
        <w:pStyle w:val="ListParagraph"/>
        <w:numPr>
          <w:ilvl w:val="1"/>
          <w:numId w:val="10"/>
        </w:numPr>
        <w:rPr>
          <w:b/>
          <w:color w:val="1F4E79" w:themeColor="accent1" w:themeShade="80"/>
          <w:sz w:val="28"/>
          <w:szCs w:val="28"/>
        </w:rPr>
      </w:pPr>
      <w:r w:rsidRPr="00F66817">
        <w:rPr>
          <w:b/>
          <w:color w:val="1F4E79" w:themeColor="accent1" w:themeShade="80"/>
          <w:sz w:val="28"/>
          <w:szCs w:val="28"/>
        </w:rPr>
        <w:lastRenderedPageBreak/>
        <w:t>Project Benefits</w:t>
      </w:r>
    </w:p>
    <w:p w14:paraId="0BF84CC0" w14:textId="520B8924" w:rsidR="00B51391" w:rsidRPr="00F66817" w:rsidRDefault="00B51391" w:rsidP="00B51391">
      <w:pPr>
        <w:ind w:left="-851"/>
      </w:pPr>
      <w:r w:rsidRPr="00F66817">
        <w:t xml:space="preserve">The proposed Hate Speech Detection System offers </w:t>
      </w:r>
      <w:r w:rsidR="00B95D00" w:rsidRPr="00F66817">
        <w:t>many</w:t>
      </w:r>
      <w:r w:rsidRPr="00F66817">
        <w:t xml:space="preserve"> practical and technical benefits:</w:t>
      </w:r>
    </w:p>
    <w:p w14:paraId="0375E8F1" w14:textId="6AC337E8" w:rsidR="00B51391" w:rsidRPr="00F66817" w:rsidRDefault="00B51391">
      <w:pPr>
        <w:pStyle w:val="ListParagraph"/>
        <w:numPr>
          <w:ilvl w:val="0"/>
          <w:numId w:val="47"/>
        </w:numPr>
        <w:rPr>
          <w:lang w:val="en-IN"/>
        </w:rPr>
      </w:pPr>
      <w:r w:rsidRPr="00F66817">
        <w:rPr>
          <w:lang w:val="en-IN"/>
        </w:rPr>
        <w:t xml:space="preserve">Automates the detection of hate speech in English textual content. </w:t>
      </w:r>
    </w:p>
    <w:p w14:paraId="5D7616ED" w14:textId="2DDC050E" w:rsidR="00B51391" w:rsidRPr="00F66817" w:rsidRDefault="00B51391">
      <w:pPr>
        <w:pStyle w:val="ListParagraph"/>
        <w:numPr>
          <w:ilvl w:val="0"/>
          <w:numId w:val="47"/>
        </w:numPr>
        <w:rPr>
          <w:lang w:val="en-IN"/>
        </w:rPr>
      </w:pPr>
      <w:r w:rsidRPr="00F66817">
        <w:rPr>
          <w:lang w:val="en-IN"/>
        </w:rPr>
        <w:t xml:space="preserve">Reduces the need for manual content moderation. </w:t>
      </w:r>
    </w:p>
    <w:p w14:paraId="165A76D7" w14:textId="28CBB10E" w:rsidR="00B51391" w:rsidRPr="00F66817" w:rsidRDefault="00B51391">
      <w:pPr>
        <w:pStyle w:val="ListParagraph"/>
        <w:numPr>
          <w:ilvl w:val="0"/>
          <w:numId w:val="47"/>
        </w:numPr>
        <w:rPr>
          <w:lang w:val="en-IN"/>
        </w:rPr>
      </w:pPr>
      <w:r w:rsidRPr="00F66817">
        <w:rPr>
          <w:lang w:val="en-IN"/>
        </w:rPr>
        <w:t xml:space="preserve">Improves the accuracy of hate speech classification using contextual language understanding. </w:t>
      </w:r>
    </w:p>
    <w:p w14:paraId="278DC96F" w14:textId="037407A3" w:rsidR="00B51391" w:rsidRPr="00F66817" w:rsidRDefault="00B51391">
      <w:pPr>
        <w:pStyle w:val="ListParagraph"/>
        <w:numPr>
          <w:ilvl w:val="0"/>
          <w:numId w:val="47"/>
        </w:numPr>
        <w:rPr>
          <w:lang w:val="en-IN"/>
        </w:rPr>
      </w:pPr>
      <w:r w:rsidRPr="00F66817">
        <w:rPr>
          <w:lang w:val="en-IN"/>
        </w:rPr>
        <w:t>Preserv</w:t>
      </w:r>
      <w:r w:rsidR="00C15DFA" w:rsidRPr="00F66817">
        <w:rPr>
          <w:lang w:val="en-IN"/>
        </w:rPr>
        <w:t>ing of</w:t>
      </w:r>
      <w:r w:rsidRPr="00F66817">
        <w:rPr>
          <w:lang w:val="en-IN"/>
        </w:rPr>
        <w:t xml:space="preserve"> meaningful contextual information such as emojis, punctuation marks, and hashtags during preprocessing. </w:t>
      </w:r>
    </w:p>
    <w:p w14:paraId="05756B10" w14:textId="58CD6D8E" w:rsidR="00B51391" w:rsidRPr="00F66817" w:rsidRDefault="00B51391">
      <w:pPr>
        <w:pStyle w:val="ListParagraph"/>
        <w:numPr>
          <w:ilvl w:val="0"/>
          <w:numId w:val="47"/>
        </w:numPr>
        <w:rPr>
          <w:lang w:val="en-IN"/>
        </w:rPr>
      </w:pPr>
      <w:r w:rsidRPr="00F66817">
        <w:rPr>
          <w:lang w:val="en-IN"/>
        </w:rPr>
        <w:t>Provides reliable predictions through the XLM-</w:t>
      </w:r>
      <w:proofErr w:type="spellStart"/>
      <w:r w:rsidRPr="00F66817">
        <w:rPr>
          <w:lang w:val="en-IN"/>
        </w:rPr>
        <w:t>RoBERTa</w:t>
      </w:r>
      <w:proofErr w:type="spellEnd"/>
      <w:r w:rsidRPr="00F66817">
        <w:rPr>
          <w:lang w:val="en-IN"/>
        </w:rPr>
        <w:t xml:space="preserve"> transformer model. </w:t>
      </w:r>
    </w:p>
    <w:p w14:paraId="04990016" w14:textId="264B92BD" w:rsidR="00B51391" w:rsidRPr="00F66817" w:rsidRDefault="00B51391">
      <w:pPr>
        <w:pStyle w:val="ListParagraph"/>
        <w:numPr>
          <w:ilvl w:val="0"/>
          <w:numId w:val="47"/>
        </w:numPr>
        <w:rPr>
          <w:lang w:val="en-IN"/>
        </w:rPr>
      </w:pPr>
      <w:r w:rsidRPr="00F66817">
        <w:rPr>
          <w:lang w:val="en-IN"/>
        </w:rPr>
        <w:t xml:space="preserve">Supports comprehensive performance evaluation using multiple classification metrics. </w:t>
      </w:r>
    </w:p>
    <w:p w14:paraId="7CA4F31A" w14:textId="52977CA6" w:rsidR="00B51391" w:rsidRPr="00F66817" w:rsidRDefault="00B51391">
      <w:pPr>
        <w:pStyle w:val="ListParagraph"/>
        <w:numPr>
          <w:ilvl w:val="0"/>
          <w:numId w:val="47"/>
        </w:numPr>
        <w:rPr>
          <w:lang w:val="en-IN"/>
        </w:rPr>
      </w:pPr>
      <w:r w:rsidRPr="00F66817">
        <w:rPr>
          <w:lang w:val="en-IN"/>
        </w:rPr>
        <w:t xml:space="preserve">Can assist social media platforms and online communities in identifying harmful content more efficiently. </w:t>
      </w:r>
    </w:p>
    <w:p w14:paraId="574CA47C" w14:textId="6173BEBF" w:rsidR="00B51391" w:rsidRPr="00F66817" w:rsidRDefault="00BD593B">
      <w:pPr>
        <w:pStyle w:val="ListParagraph"/>
        <w:numPr>
          <w:ilvl w:val="0"/>
          <w:numId w:val="47"/>
        </w:numPr>
      </w:pPr>
      <w:r w:rsidRPr="00F66817">
        <w:rPr>
          <w:lang w:val="en-IN"/>
        </w:rPr>
        <w:t>It shows</w:t>
      </w:r>
      <w:r w:rsidR="00B51391" w:rsidRPr="00F66817">
        <w:rPr>
          <w:lang w:val="en-IN"/>
        </w:rPr>
        <w:t xml:space="preserve"> a modular architecture that can be extended for future research and deployment.</w:t>
      </w:r>
    </w:p>
    <w:p w14:paraId="7403AAD8" w14:textId="77777777" w:rsidR="00986105" w:rsidRPr="00F66817" w:rsidRDefault="00986105" w:rsidP="00986105">
      <w:pPr>
        <w:pStyle w:val="ListParagraph"/>
        <w:ind w:left="-131"/>
      </w:pPr>
    </w:p>
    <w:p w14:paraId="0F9F765D" w14:textId="5967F719" w:rsidR="00B51391" w:rsidRPr="00F66817" w:rsidRDefault="00B51391">
      <w:pPr>
        <w:pStyle w:val="ListParagraph"/>
        <w:numPr>
          <w:ilvl w:val="1"/>
          <w:numId w:val="10"/>
        </w:numPr>
        <w:rPr>
          <w:b/>
          <w:bCs/>
          <w:color w:val="1F4E79" w:themeColor="accent1" w:themeShade="80"/>
          <w:sz w:val="28"/>
          <w:szCs w:val="28"/>
        </w:rPr>
      </w:pPr>
      <w:r w:rsidRPr="00F66817">
        <w:rPr>
          <w:b/>
          <w:bCs/>
          <w:color w:val="1F4E79" w:themeColor="accent1" w:themeShade="80"/>
          <w:sz w:val="28"/>
          <w:szCs w:val="28"/>
        </w:rPr>
        <w:t>Future Scope</w:t>
      </w:r>
    </w:p>
    <w:p w14:paraId="6F430FF1" w14:textId="52C2A35B" w:rsidR="00986105" w:rsidRPr="00F66817" w:rsidRDefault="00B51391" w:rsidP="00A16271">
      <w:pPr>
        <w:ind w:left="-851"/>
      </w:pPr>
      <w:r w:rsidRPr="00F66817">
        <w:t xml:space="preserve">Although the proposed system </w:t>
      </w:r>
      <w:r w:rsidR="0026289B" w:rsidRPr="00F66817">
        <w:t>shows</w:t>
      </w:r>
      <w:r w:rsidRPr="00F66817">
        <w:t xml:space="preserve"> excellent performance for English hate speech detection, </w:t>
      </w:r>
      <w:r w:rsidR="00D33067" w:rsidRPr="00F66817">
        <w:t xml:space="preserve">by </w:t>
      </w:r>
      <w:r w:rsidRPr="00F66817">
        <w:t>several enhancements can further improve its functionality, scalability, and real-world applicability.</w:t>
      </w:r>
    </w:p>
    <w:p w14:paraId="3983A9CA" w14:textId="64511EDD" w:rsidR="00986105" w:rsidRPr="00F66817" w:rsidRDefault="00986105" w:rsidP="00F4169C">
      <w:pPr>
        <w:spacing w:before="240"/>
        <w:ind w:left="-851"/>
        <w:rPr>
          <w:b/>
          <w:bCs/>
        </w:rPr>
      </w:pPr>
      <w:r w:rsidRPr="00F66817">
        <w:rPr>
          <w:b/>
          <w:bCs/>
        </w:rPr>
        <w:t>Future improvements include:</w:t>
      </w:r>
    </w:p>
    <w:p w14:paraId="5FD62339" w14:textId="72D4416E" w:rsidR="00986105" w:rsidRPr="00F66817" w:rsidRDefault="00986105">
      <w:pPr>
        <w:pStyle w:val="ListParagraph"/>
        <w:numPr>
          <w:ilvl w:val="0"/>
          <w:numId w:val="48"/>
        </w:numPr>
        <w:spacing w:before="240"/>
        <w:rPr>
          <w:lang w:val="en-IN"/>
        </w:rPr>
      </w:pPr>
      <w:r w:rsidRPr="00F66817">
        <w:rPr>
          <w:lang w:val="en-IN"/>
        </w:rPr>
        <w:t xml:space="preserve">Extending the system to support </w:t>
      </w:r>
      <w:r w:rsidRPr="00F66817">
        <w:rPr>
          <w:b/>
          <w:bCs/>
          <w:lang w:val="en-IN"/>
        </w:rPr>
        <w:t>multilingual hate speech detection</w:t>
      </w:r>
      <w:r w:rsidRPr="00F66817">
        <w:rPr>
          <w:lang w:val="en-IN"/>
        </w:rPr>
        <w:t xml:space="preserve">, including languages such as Hindi, Bengali, Urdu, and other regional languages. </w:t>
      </w:r>
    </w:p>
    <w:p w14:paraId="3512225E" w14:textId="29392769" w:rsidR="00986105" w:rsidRPr="00F66817" w:rsidRDefault="00986105">
      <w:pPr>
        <w:pStyle w:val="ListParagraph"/>
        <w:numPr>
          <w:ilvl w:val="0"/>
          <w:numId w:val="48"/>
        </w:numPr>
        <w:spacing w:before="240"/>
        <w:rPr>
          <w:lang w:val="en-IN"/>
        </w:rPr>
      </w:pPr>
      <w:r w:rsidRPr="00F66817">
        <w:rPr>
          <w:lang w:val="en-IN"/>
        </w:rPr>
        <w:t xml:space="preserve">Developing a </w:t>
      </w:r>
      <w:r w:rsidRPr="00F66817">
        <w:rPr>
          <w:b/>
          <w:bCs/>
          <w:lang w:val="en-IN"/>
        </w:rPr>
        <w:t>real-time web application</w:t>
      </w:r>
      <w:r w:rsidRPr="00F66817">
        <w:rPr>
          <w:lang w:val="en-IN"/>
        </w:rPr>
        <w:t xml:space="preserve"> or </w:t>
      </w:r>
      <w:r w:rsidRPr="00F66817">
        <w:rPr>
          <w:b/>
          <w:bCs/>
          <w:lang w:val="en-IN"/>
        </w:rPr>
        <w:t>REST API</w:t>
      </w:r>
      <w:r w:rsidRPr="00F66817">
        <w:rPr>
          <w:lang w:val="en-IN"/>
        </w:rPr>
        <w:t xml:space="preserve"> for automated content moderation. </w:t>
      </w:r>
    </w:p>
    <w:p w14:paraId="13BD2FC4" w14:textId="16FD819C" w:rsidR="00986105" w:rsidRPr="00F66817" w:rsidRDefault="00986105">
      <w:pPr>
        <w:pStyle w:val="ListParagraph"/>
        <w:numPr>
          <w:ilvl w:val="0"/>
          <w:numId w:val="48"/>
        </w:numPr>
        <w:spacing w:before="240"/>
        <w:rPr>
          <w:lang w:val="en-IN"/>
        </w:rPr>
      </w:pPr>
      <w:r w:rsidRPr="00F66817">
        <w:rPr>
          <w:b/>
          <w:bCs/>
          <w:lang w:val="en-IN"/>
        </w:rPr>
        <w:t>Developing a Google Chrome Extension</w:t>
      </w:r>
      <w:r w:rsidRPr="00F66817">
        <w:rPr>
          <w:lang w:val="en-IN"/>
        </w:rPr>
        <w:t xml:space="preserve"> that can automatically </w:t>
      </w:r>
      <w:proofErr w:type="spellStart"/>
      <w:r w:rsidRPr="00F66817">
        <w:rPr>
          <w:lang w:val="en-IN"/>
        </w:rPr>
        <w:t>analyze</w:t>
      </w:r>
      <w:proofErr w:type="spellEnd"/>
      <w:r w:rsidR="00D33EF0" w:rsidRPr="00F66817">
        <w:rPr>
          <w:lang w:val="en-IN"/>
        </w:rPr>
        <w:t xml:space="preserve"> the</w:t>
      </w:r>
      <w:r w:rsidRPr="00F66817">
        <w:rPr>
          <w:lang w:val="en-IN"/>
        </w:rPr>
        <w:t xml:space="preserve"> text entered on websites</w:t>
      </w:r>
      <w:r w:rsidR="00D33EF0" w:rsidRPr="00F66817">
        <w:rPr>
          <w:lang w:val="en-IN"/>
        </w:rPr>
        <w:t xml:space="preserve"> by the user</w:t>
      </w:r>
      <w:r w:rsidRPr="00F66817">
        <w:rPr>
          <w:lang w:val="en-IN"/>
        </w:rPr>
        <w:t xml:space="preserve"> and </w:t>
      </w:r>
      <w:r w:rsidR="00D33EF0" w:rsidRPr="00F66817">
        <w:rPr>
          <w:lang w:val="en-IN"/>
        </w:rPr>
        <w:t xml:space="preserve">on the </w:t>
      </w:r>
      <w:r w:rsidRPr="00F66817">
        <w:rPr>
          <w:lang w:val="en-IN"/>
        </w:rPr>
        <w:t xml:space="preserve">social media platforms, </w:t>
      </w:r>
      <w:r w:rsidR="00D33EF0" w:rsidRPr="00F66817">
        <w:rPr>
          <w:lang w:val="en-IN"/>
        </w:rPr>
        <w:t xml:space="preserve">which </w:t>
      </w:r>
      <w:r w:rsidRPr="00F66817">
        <w:rPr>
          <w:lang w:val="en-IN"/>
        </w:rPr>
        <w:t>detect</w:t>
      </w:r>
      <w:r w:rsidR="00D33EF0" w:rsidRPr="00F66817">
        <w:rPr>
          <w:lang w:val="en-IN"/>
        </w:rPr>
        <w:t>s</w:t>
      </w:r>
      <w:r w:rsidRPr="00F66817">
        <w:rPr>
          <w:lang w:val="en-IN"/>
        </w:rPr>
        <w:t xml:space="preserve"> hate speech in real time, and </w:t>
      </w:r>
      <w:r w:rsidR="003460A2" w:rsidRPr="00F66817">
        <w:rPr>
          <w:lang w:val="en-IN"/>
        </w:rPr>
        <w:t xml:space="preserve">gives an </w:t>
      </w:r>
      <w:r w:rsidRPr="00F66817">
        <w:rPr>
          <w:lang w:val="en-IN"/>
        </w:rPr>
        <w:t xml:space="preserve">alert </w:t>
      </w:r>
      <w:r w:rsidR="003460A2" w:rsidRPr="00F66817">
        <w:rPr>
          <w:lang w:val="en-IN"/>
        </w:rPr>
        <w:t xml:space="preserve">to </w:t>
      </w:r>
      <w:r w:rsidRPr="00F66817">
        <w:rPr>
          <w:lang w:val="en-IN"/>
        </w:rPr>
        <w:t>user or moderators before the content is posted. This extension can help</w:t>
      </w:r>
      <w:r w:rsidR="003460A2" w:rsidRPr="00F66817">
        <w:rPr>
          <w:lang w:val="en-IN"/>
        </w:rPr>
        <w:t xml:space="preserve"> us to</w:t>
      </w:r>
      <w:r w:rsidRPr="00F66817">
        <w:rPr>
          <w:lang w:val="en-IN"/>
        </w:rPr>
        <w:t xml:space="preserve"> promote responsible online communication and reduce the spread of harmful content</w:t>
      </w:r>
      <w:r w:rsidR="003460A2" w:rsidRPr="00F66817">
        <w:rPr>
          <w:lang w:val="en-IN"/>
        </w:rPr>
        <w:t xml:space="preserve"> or hate speech</w:t>
      </w:r>
      <w:r w:rsidRPr="00F66817">
        <w:rPr>
          <w:lang w:val="en-IN"/>
        </w:rPr>
        <w:t xml:space="preserve">. </w:t>
      </w:r>
    </w:p>
    <w:p w14:paraId="5BDE2DD8" w14:textId="2F997A56" w:rsidR="00986105" w:rsidRPr="00F66817" w:rsidRDefault="00986105">
      <w:pPr>
        <w:pStyle w:val="ListParagraph"/>
        <w:numPr>
          <w:ilvl w:val="0"/>
          <w:numId w:val="48"/>
        </w:numPr>
        <w:spacing w:before="240"/>
        <w:rPr>
          <w:lang w:val="en-IN"/>
        </w:rPr>
      </w:pPr>
      <w:r w:rsidRPr="00F66817">
        <w:rPr>
          <w:lang w:val="en-IN"/>
        </w:rPr>
        <w:t xml:space="preserve">Integrating the system with </w:t>
      </w:r>
      <w:r w:rsidRPr="00F66817">
        <w:rPr>
          <w:b/>
          <w:bCs/>
          <w:lang w:val="en-IN"/>
        </w:rPr>
        <w:t>social media platforms</w:t>
      </w:r>
      <w:r w:rsidRPr="00F66817">
        <w:rPr>
          <w:lang w:val="en-IN"/>
        </w:rPr>
        <w:t xml:space="preserve"> to enable live monitoring of user-generated content. </w:t>
      </w:r>
    </w:p>
    <w:p w14:paraId="7591A7C9" w14:textId="78CF1D3B" w:rsidR="00986105" w:rsidRPr="00F66817" w:rsidRDefault="00986105">
      <w:pPr>
        <w:pStyle w:val="ListParagraph"/>
        <w:numPr>
          <w:ilvl w:val="0"/>
          <w:numId w:val="48"/>
        </w:numPr>
        <w:spacing w:before="240"/>
        <w:rPr>
          <w:lang w:val="en-IN"/>
        </w:rPr>
      </w:pPr>
      <w:r w:rsidRPr="00F66817">
        <w:rPr>
          <w:lang w:val="en-IN"/>
        </w:rPr>
        <w:t xml:space="preserve">Incorporating </w:t>
      </w:r>
      <w:r w:rsidRPr="00F66817">
        <w:rPr>
          <w:b/>
          <w:bCs/>
          <w:lang w:val="en-IN"/>
        </w:rPr>
        <w:t>Explainable Artificial Intelligence (XAI)</w:t>
      </w:r>
      <w:r w:rsidRPr="00F66817">
        <w:rPr>
          <w:lang w:val="en-IN"/>
        </w:rPr>
        <w:t xml:space="preserve"> techniques to provide explanations for model predictions, improving transparency and user trust. </w:t>
      </w:r>
    </w:p>
    <w:p w14:paraId="6FDEAE92" w14:textId="00F4CFF3" w:rsidR="00986105" w:rsidRPr="00F66817" w:rsidRDefault="00986105">
      <w:pPr>
        <w:pStyle w:val="ListParagraph"/>
        <w:numPr>
          <w:ilvl w:val="0"/>
          <w:numId w:val="48"/>
        </w:numPr>
        <w:spacing w:before="240"/>
        <w:rPr>
          <w:lang w:val="en-IN"/>
        </w:rPr>
      </w:pPr>
      <w:r w:rsidRPr="00F66817">
        <w:rPr>
          <w:lang w:val="en-IN"/>
        </w:rPr>
        <w:t xml:space="preserve">Experimenting with advanced transformer architectures such as </w:t>
      </w:r>
      <w:r w:rsidRPr="00F66817">
        <w:rPr>
          <w:b/>
          <w:bCs/>
          <w:lang w:val="en-IN"/>
        </w:rPr>
        <w:t>XLM-</w:t>
      </w:r>
      <w:proofErr w:type="spellStart"/>
      <w:r w:rsidRPr="00F66817">
        <w:rPr>
          <w:b/>
          <w:bCs/>
          <w:lang w:val="en-IN"/>
        </w:rPr>
        <w:t>RoBERTa</w:t>
      </w:r>
      <w:proofErr w:type="spellEnd"/>
      <w:r w:rsidRPr="00F66817">
        <w:rPr>
          <w:b/>
          <w:bCs/>
          <w:lang w:val="en-IN"/>
        </w:rPr>
        <w:t xml:space="preserve"> Large</w:t>
      </w:r>
      <w:r w:rsidRPr="00F66817">
        <w:rPr>
          <w:lang w:val="en-IN"/>
        </w:rPr>
        <w:t xml:space="preserve">, </w:t>
      </w:r>
      <w:proofErr w:type="spellStart"/>
      <w:r w:rsidRPr="00F66817">
        <w:rPr>
          <w:b/>
          <w:bCs/>
          <w:lang w:val="en-IN"/>
        </w:rPr>
        <w:t>DeBERTa</w:t>
      </w:r>
      <w:proofErr w:type="spellEnd"/>
      <w:r w:rsidRPr="00F66817">
        <w:rPr>
          <w:lang w:val="en-IN"/>
        </w:rPr>
        <w:t xml:space="preserve">, or </w:t>
      </w:r>
      <w:proofErr w:type="spellStart"/>
      <w:r w:rsidRPr="00F66817">
        <w:rPr>
          <w:b/>
          <w:bCs/>
          <w:lang w:val="en-IN"/>
        </w:rPr>
        <w:t>ModernBERT</w:t>
      </w:r>
      <w:proofErr w:type="spellEnd"/>
      <w:r w:rsidRPr="00F66817">
        <w:rPr>
          <w:lang w:val="en-IN"/>
        </w:rPr>
        <w:t xml:space="preserve"> to further improve classification performance. </w:t>
      </w:r>
    </w:p>
    <w:p w14:paraId="4CDC0E40" w14:textId="09587CEE" w:rsidR="00986105" w:rsidRPr="00F66817" w:rsidRDefault="00986105">
      <w:pPr>
        <w:pStyle w:val="ListParagraph"/>
        <w:numPr>
          <w:ilvl w:val="0"/>
          <w:numId w:val="48"/>
        </w:numPr>
        <w:spacing w:before="240"/>
        <w:rPr>
          <w:lang w:val="en-IN"/>
        </w:rPr>
      </w:pPr>
      <w:r w:rsidRPr="00F66817">
        <w:rPr>
          <w:lang w:val="en-IN"/>
        </w:rPr>
        <w:t xml:space="preserve">Applying automated hyperparameter optimization techniques to enhance model efficiency and reduce training time. </w:t>
      </w:r>
    </w:p>
    <w:p w14:paraId="311B86CA" w14:textId="21AEE34A" w:rsidR="00986105" w:rsidRPr="00F66817" w:rsidRDefault="00986105">
      <w:pPr>
        <w:pStyle w:val="ListParagraph"/>
        <w:numPr>
          <w:ilvl w:val="0"/>
          <w:numId w:val="48"/>
        </w:numPr>
        <w:spacing w:before="240"/>
        <w:rPr>
          <w:lang w:val="en-IN"/>
        </w:rPr>
      </w:pPr>
      <w:r w:rsidRPr="00F66817">
        <w:rPr>
          <w:lang w:val="en-IN"/>
        </w:rPr>
        <w:t xml:space="preserve">Optimizing the model for deployment on cloud platforms and edge devices to support large-scale applications. </w:t>
      </w:r>
    </w:p>
    <w:p w14:paraId="080ECF8C" w14:textId="678B5D8D" w:rsidR="00986105" w:rsidRPr="00F66817" w:rsidRDefault="00986105">
      <w:pPr>
        <w:pStyle w:val="ListParagraph"/>
        <w:numPr>
          <w:ilvl w:val="0"/>
          <w:numId w:val="48"/>
        </w:numPr>
        <w:spacing w:before="240"/>
        <w:rPr>
          <w:lang w:val="en-IN"/>
        </w:rPr>
      </w:pPr>
      <w:r w:rsidRPr="00F66817">
        <w:rPr>
          <w:lang w:val="en-IN"/>
        </w:rPr>
        <w:t xml:space="preserve">Expanding the dataset with more diverse and recently collected hate speech examples to improve robustness and generalization. </w:t>
      </w:r>
    </w:p>
    <w:p w14:paraId="52FDCF4F" w14:textId="19A59067" w:rsidR="00774A4E" w:rsidRPr="00F66817" w:rsidRDefault="00986105" w:rsidP="00640FCC">
      <w:pPr>
        <w:pStyle w:val="ListParagraph"/>
        <w:numPr>
          <w:ilvl w:val="0"/>
          <w:numId w:val="48"/>
        </w:numPr>
        <w:spacing w:before="240"/>
      </w:pPr>
      <w:r w:rsidRPr="00F66817">
        <w:rPr>
          <w:lang w:val="en-IN"/>
        </w:rPr>
        <w:t>Developing a user-friendly dashboard for administrators to monitor predictions, visualize analytics, and generate moderation reports.</w:t>
      </w:r>
    </w:p>
    <w:p w14:paraId="29F1B472" w14:textId="52A1A737" w:rsidR="00640FCC" w:rsidRPr="00F66817" w:rsidRDefault="0037604D" w:rsidP="00B50895">
      <w:pPr>
        <w:pStyle w:val="Heading1"/>
        <w:ind w:left="-851" w:right="-999"/>
        <w:rPr>
          <w:rFonts w:ascii="Times New Roman" w:hAnsi="Times New Roman" w:cs="Times New Roman"/>
        </w:rPr>
      </w:pPr>
      <w:r w:rsidRPr="00F66817">
        <w:rPr>
          <w:rFonts w:ascii="Times New Roman" w:hAnsi="Times New Roman" w:cs="Times New Roman"/>
        </w:rPr>
        <w:lastRenderedPageBreak/>
        <w:t>References</w:t>
      </w:r>
    </w:p>
    <w:p w14:paraId="61686710" w14:textId="121C12D7" w:rsidR="00640FCC" w:rsidRPr="00F66817" w:rsidRDefault="00640FCC" w:rsidP="00640FCC">
      <w:pPr>
        <w:spacing w:before="240"/>
        <w:ind w:left="-851" w:right="-999"/>
        <w:rPr>
          <w:b/>
          <w:bCs/>
          <w:color w:val="2E74B5" w:themeColor="accent1" w:themeShade="BF"/>
          <w:lang w:val="en-IN"/>
        </w:rPr>
      </w:pPr>
      <w:r w:rsidRPr="00F66817">
        <w:rPr>
          <w:b/>
          <w:bCs/>
          <w:color w:val="2E74B5" w:themeColor="accent1" w:themeShade="BF"/>
        </w:rPr>
        <w:t>Research Papers</w:t>
      </w:r>
    </w:p>
    <w:p w14:paraId="1D09904D" w14:textId="08C277B4" w:rsidR="00E27C19" w:rsidRPr="00F66817" w:rsidRDefault="00E27C19" w:rsidP="00E27C19">
      <w:pPr>
        <w:spacing w:before="240"/>
        <w:ind w:left="-851" w:right="-999"/>
        <w:rPr>
          <w:b/>
          <w:bCs/>
          <w:lang w:val="en-IN"/>
        </w:rPr>
      </w:pPr>
      <w:r w:rsidRPr="00F66817">
        <w:rPr>
          <w:b/>
          <w:bCs/>
          <w:lang w:val="en-IN"/>
        </w:rPr>
        <w:t xml:space="preserve">[1] </w:t>
      </w:r>
      <w:r w:rsidRPr="00F66817">
        <w:rPr>
          <w:lang w:val="en-IN"/>
        </w:rPr>
        <w:t xml:space="preserve">Authors, A Comprehensive Survey on Multilingual Hate Speech Detection and </w:t>
      </w:r>
      <w:proofErr w:type="spellStart"/>
      <w:r w:rsidRPr="00F66817">
        <w:rPr>
          <w:lang w:val="en-IN"/>
        </w:rPr>
        <w:t>Counterspeech</w:t>
      </w:r>
      <w:proofErr w:type="spellEnd"/>
      <w:r w:rsidRPr="00F66817">
        <w:rPr>
          <w:lang w:val="en-IN"/>
        </w:rPr>
        <w:t xml:space="preserve"> Generation, </w:t>
      </w:r>
      <w:proofErr w:type="spellStart"/>
      <w:r w:rsidRPr="00F66817">
        <w:rPr>
          <w:lang w:val="en-IN"/>
        </w:rPr>
        <w:t>arXiv</w:t>
      </w:r>
      <w:proofErr w:type="spellEnd"/>
      <w:r w:rsidRPr="00F66817">
        <w:rPr>
          <w:lang w:val="en-IN"/>
        </w:rPr>
        <w:t>, 2026.</w:t>
      </w:r>
      <w:r w:rsidRPr="00F66817">
        <w:rPr>
          <w:b/>
          <w:bCs/>
          <w:lang w:val="en-IN"/>
        </w:rPr>
        <w:t xml:space="preserve"> Link: </w:t>
      </w:r>
      <w:hyperlink r:id="rId28" w:history="1">
        <w:r w:rsidRPr="00F66817">
          <w:rPr>
            <w:rStyle w:val="Hyperlink"/>
            <w:b/>
            <w:bCs/>
            <w:lang w:val="en-IN"/>
          </w:rPr>
          <w:t>https://arxiv.org/abs/2603.19279</w:t>
        </w:r>
      </w:hyperlink>
      <w:r w:rsidRPr="00F66817">
        <w:rPr>
          <w:b/>
          <w:bCs/>
          <w:lang w:val="en-IN"/>
        </w:rPr>
        <w:t xml:space="preserve"> </w:t>
      </w:r>
    </w:p>
    <w:p w14:paraId="1E4C54F8" w14:textId="6B3EDD5D" w:rsidR="00640FCC" w:rsidRPr="00F66817" w:rsidRDefault="00640FCC" w:rsidP="00E27C19">
      <w:pPr>
        <w:spacing w:before="240"/>
        <w:ind w:left="-851" w:right="-999"/>
        <w:rPr>
          <w:lang w:val="en-IN"/>
        </w:rPr>
      </w:pPr>
      <w:r w:rsidRPr="00F66817">
        <w:rPr>
          <w:b/>
          <w:bCs/>
          <w:lang w:val="en-IN"/>
        </w:rPr>
        <w:t>[2]</w:t>
      </w:r>
      <w:r w:rsidRPr="00F66817">
        <w:rPr>
          <w:lang w:val="en-IN"/>
        </w:rPr>
        <w:t xml:space="preserve"> </w:t>
      </w:r>
      <w:r w:rsidR="00E27C19" w:rsidRPr="00F66817">
        <w:rPr>
          <w:lang w:val="en-IN"/>
        </w:rPr>
        <w:t xml:space="preserve">Authors, Comparative Analysis of Machine Learning, Transformer Models and Large Language Models for Hate Speech Detection, </w:t>
      </w:r>
      <w:proofErr w:type="spellStart"/>
      <w:r w:rsidR="00E27C19" w:rsidRPr="00F66817">
        <w:rPr>
          <w:lang w:val="en-IN"/>
        </w:rPr>
        <w:t>arXiv</w:t>
      </w:r>
      <w:proofErr w:type="spellEnd"/>
      <w:r w:rsidR="00E27C19" w:rsidRPr="00F66817">
        <w:rPr>
          <w:lang w:val="en-IN"/>
        </w:rPr>
        <w:t xml:space="preserve">, 2026. </w:t>
      </w:r>
      <w:r w:rsidR="00E27C19" w:rsidRPr="00F66817">
        <w:rPr>
          <w:b/>
          <w:bCs/>
          <w:lang w:val="en-IN"/>
        </w:rPr>
        <w:t>Link:</w:t>
      </w:r>
      <w:r w:rsidR="00E27C19" w:rsidRPr="00F66817">
        <w:rPr>
          <w:lang w:val="en-IN"/>
        </w:rPr>
        <w:t xml:space="preserve"> </w:t>
      </w:r>
      <w:hyperlink r:id="rId29" w:tgtFrame="_blank" w:history="1">
        <w:r w:rsidR="00E27C19" w:rsidRPr="00F66817">
          <w:rPr>
            <w:rStyle w:val="Hyperlink"/>
            <w:lang w:val="en-IN"/>
          </w:rPr>
          <w:t>https://arxiv.org/abs/2603.04698</w:t>
        </w:r>
      </w:hyperlink>
    </w:p>
    <w:p w14:paraId="6F0176E6" w14:textId="77777777" w:rsidR="00E27C19" w:rsidRPr="00F66817" w:rsidRDefault="00640FCC" w:rsidP="00E27C19">
      <w:pPr>
        <w:spacing w:before="240"/>
        <w:ind w:left="-851" w:right="-999"/>
        <w:rPr>
          <w:lang w:val="en-IN"/>
        </w:rPr>
      </w:pPr>
      <w:r w:rsidRPr="00F66817">
        <w:rPr>
          <w:b/>
          <w:bCs/>
          <w:lang w:val="en-IN"/>
        </w:rPr>
        <w:t>[3]</w:t>
      </w:r>
      <w:r w:rsidRPr="00F66817">
        <w:rPr>
          <w:lang w:val="en-IN"/>
        </w:rPr>
        <w:t xml:space="preserve"> </w:t>
      </w:r>
      <w:r w:rsidR="00E27C19" w:rsidRPr="00F66817">
        <w:rPr>
          <w:lang w:val="en-IN"/>
        </w:rPr>
        <w:t xml:space="preserve">Authors, Explainable Hate Speech Detection, </w:t>
      </w:r>
      <w:r w:rsidR="00E27C19" w:rsidRPr="00F66817">
        <w:rPr>
          <w:i/>
          <w:iCs/>
          <w:lang w:val="en-IN"/>
        </w:rPr>
        <w:t>Proceedings of the ACM</w:t>
      </w:r>
      <w:r w:rsidR="00E27C19" w:rsidRPr="00F66817">
        <w:rPr>
          <w:lang w:val="en-IN"/>
        </w:rPr>
        <w:t>, 2025.</w:t>
      </w:r>
    </w:p>
    <w:p w14:paraId="71645F78" w14:textId="263B4E44" w:rsidR="00640FCC" w:rsidRPr="00F66817" w:rsidRDefault="00E27C19" w:rsidP="00E27C19">
      <w:pPr>
        <w:spacing w:before="240"/>
        <w:ind w:left="-851" w:right="-999"/>
        <w:rPr>
          <w:lang w:val="en-IN"/>
        </w:rPr>
      </w:pPr>
      <w:r w:rsidRPr="00F66817">
        <w:rPr>
          <w:b/>
          <w:bCs/>
          <w:lang w:val="en-IN"/>
        </w:rPr>
        <w:t>DOI:</w:t>
      </w:r>
      <w:r w:rsidRPr="00F66817">
        <w:rPr>
          <w:lang w:val="en-IN"/>
        </w:rPr>
        <w:t xml:space="preserve"> </w:t>
      </w:r>
      <w:hyperlink r:id="rId30" w:tgtFrame="_blank" w:history="1">
        <w:r w:rsidRPr="00F66817">
          <w:rPr>
            <w:rStyle w:val="Hyperlink"/>
            <w:lang w:val="en-IN"/>
          </w:rPr>
          <w:t>https://dl.acm.org/doi/10.1145/3820759</w:t>
        </w:r>
      </w:hyperlink>
    </w:p>
    <w:p w14:paraId="2CC6326B" w14:textId="77777777" w:rsidR="00E27C19" w:rsidRPr="00F66817" w:rsidRDefault="00640FCC" w:rsidP="00E27C19">
      <w:pPr>
        <w:spacing w:before="240"/>
        <w:ind w:left="-851" w:right="-999"/>
        <w:rPr>
          <w:lang w:val="en-IN"/>
        </w:rPr>
      </w:pPr>
      <w:r w:rsidRPr="00F66817">
        <w:rPr>
          <w:b/>
          <w:bCs/>
          <w:lang w:val="en-IN"/>
        </w:rPr>
        <w:t>[4]</w:t>
      </w:r>
      <w:r w:rsidRPr="00F66817">
        <w:rPr>
          <w:lang w:val="en-IN"/>
        </w:rPr>
        <w:t xml:space="preserve"> </w:t>
      </w:r>
      <w:r w:rsidR="00E27C19" w:rsidRPr="00F66817">
        <w:rPr>
          <w:lang w:val="en-IN"/>
        </w:rPr>
        <w:t xml:space="preserve">Authors, Recent Advances in Hate Speech Detection using Transformer-based Models, </w:t>
      </w:r>
      <w:proofErr w:type="spellStart"/>
      <w:r w:rsidR="00E27C19" w:rsidRPr="00F66817">
        <w:rPr>
          <w:lang w:val="en-IN"/>
        </w:rPr>
        <w:t>arXiv</w:t>
      </w:r>
      <w:proofErr w:type="spellEnd"/>
      <w:r w:rsidR="00E27C19" w:rsidRPr="00F66817">
        <w:rPr>
          <w:lang w:val="en-IN"/>
        </w:rPr>
        <w:t>, 2025.</w:t>
      </w:r>
    </w:p>
    <w:p w14:paraId="32AF7355" w14:textId="5664642D" w:rsidR="00640FCC" w:rsidRPr="00F66817" w:rsidRDefault="00E27C19" w:rsidP="00E27C19">
      <w:pPr>
        <w:spacing w:before="240"/>
        <w:ind w:left="-851" w:right="-999"/>
        <w:rPr>
          <w:lang w:val="en-IN"/>
        </w:rPr>
      </w:pPr>
      <w:r w:rsidRPr="00F66817">
        <w:rPr>
          <w:b/>
          <w:bCs/>
          <w:lang w:val="en-IN"/>
        </w:rPr>
        <w:t>Link:</w:t>
      </w:r>
      <w:r w:rsidRPr="00F66817">
        <w:rPr>
          <w:lang w:val="en-IN"/>
        </w:rPr>
        <w:t xml:space="preserve"> </w:t>
      </w:r>
      <w:hyperlink r:id="rId31" w:tgtFrame="_blank" w:history="1">
        <w:r w:rsidRPr="00F66817">
          <w:rPr>
            <w:rStyle w:val="Hyperlink"/>
            <w:lang w:val="en-IN"/>
          </w:rPr>
          <w:t>https://arxiv.org/abs/2508.04913</w:t>
        </w:r>
      </w:hyperlink>
    </w:p>
    <w:p w14:paraId="0FE85DB9" w14:textId="67EFB46C" w:rsidR="00640FCC" w:rsidRPr="00F66817" w:rsidRDefault="00640FCC" w:rsidP="00E27C19">
      <w:pPr>
        <w:spacing w:before="240"/>
        <w:ind w:left="-851" w:right="-999"/>
        <w:rPr>
          <w:lang w:val="en-IN"/>
        </w:rPr>
      </w:pPr>
      <w:r w:rsidRPr="00F66817">
        <w:rPr>
          <w:b/>
          <w:bCs/>
          <w:lang w:val="en-IN"/>
        </w:rPr>
        <w:t>[5]</w:t>
      </w:r>
      <w:r w:rsidRPr="00F66817">
        <w:rPr>
          <w:lang w:val="en-IN"/>
        </w:rPr>
        <w:t xml:space="preserve"> </w:t>
      </w:r>
      <w:r w:rsidR="00E27C19" w:rsidRPr="00F66817">
        <w:rPr>
          <w:lang w:val="en-IN"/>
        </w:rPr>
        <w:t xml:space="preserve">Authors, Hate Speech Detection: Challenges, Methods and Future Directions, </w:t>
      </w:r>
      <w:r w:rsidR="00E27C19" w:rsidRPr="00F66817">
        <w:rPr>
          <w:i/>
          <w:iCs/>
          <w:lang w:val="en-IN"/>
        </w:rPr>
        <w:t>Social Network Analysis and Mining (Springer)</w:t>
      </w:r>
      <w:r w:rsidR="00E27C19" w:rsidRPr="00F66817">
        <w:rPr>
          <w:lang w:val="en-IN"/>
        </w:rPr>
        <w:t xml:space="preserve">, 2024. </w:t>
      </w:r>
      <w:r w:rsidR="00E27C19" w:rsidRPr="00F66817">
        <w:rPr>
          <w:b/>
          <w:bCs/>
          <w:lang w:val="en-IN"/>
        </w:rPr>
        <w:t>DOI:</w:t>
      </w:r>
      <w:r w:rsidR="00E27C19" w:rsidRPr="00F66817">
        <w:rPr>
          <w:lang w:val="en-IN"/>
        </w:rPr>
        <w:t xml:space="preserve"> </w:t>
      </w:r>
      <w:hyperlink r:id="rId32" w:tgtFrame="_blank" w:history="1">
        <w:r w:rsidR="00E27C19" w:rsidRPr="00F66817">
          <w:rPr>
            <w:rStyle w:val="Hyperlink"/>
            <w:lang w:val="en-IN"/>
          </w:rPr>
          <w:t>https://link.springer.com/article/10.1007/s13278-024-01361-3</w:t>
        </w:r>
      </w:hyperlink>
    </w:p>
    <w:p w14:paraId="1B48648E" w14:textId="77777777" w:rsidR="00E27C19" w:rsidRPr="00F66817" w:rsidRDefault="00640FCC" w:rsidP="00E27C19">
      <w:pPr>
        <w:spacing w:before="240"/>
        <w:ind w:left="-851" w:right="-999"/>
        <w:rPr>
          <w:lang w:val="en-IN"/>
        </w:rPr>
      </w:pPr>
      <w:r w:rsidRPr="00F66817">
        <w:rPr>
          <w:b/>
          <w:bCs/>
          <w:lang w:val="en-IN"/>
        </w:rPr>
        <w:t>[6]</w:t>
      </w:r>
      <w:r w:rsidRPr="00F66817">
        <w:rPr>
          <w:lang w:val="en-IN"/>
        </w:rPr>
        <w:t xml:space="preserve"> </w:t>
      </w:r>
      <w:r w:rsidR="00E27C19" w:rsidRPr="00F66817">
        <w:rPr>
          <w:lang w:val="en-IN"/>
        </w:rPr>
        <w:t xml:space="preserve">Authors, Hate Speech Detection using Natural Language Processing and Deep Learning: A Systematic Review, </w:t>
      </w:r>
      <w:r w:rsidR="00E27C19" w:rsidRPr="00F66817">
        <w:rPr>
          <w:i/>
          <w:iCs/>
          <w:lang w:val="en-IN"/>
        </w:rPr>
        <w:t>Journal of Systems Architecture</w:t>
      </w:r>
      <w:r w:rsidR="00E27C19" w:rsidRPr="00F66817">
        <w:rPr>
          <w:lang w:val="en-IN"/>
        </w:rPr>
        <w:t>, Elsevier, 2023.</w:t>
      </w:r>
    </w:p>
    <w:p w14:paraId="43466B16" w14:textId="77777777" w:rsidR="00E27C19" w:rsidRPr="00F66817" w:rsidRDefault="00E27C19" w:rsidP="00E27C19">
      <w:pPr>
        <w:spacing w:before="240"/>
        <w:ind w:left="-851" w:right="-999"/>
        <w:rPr>
          <w:lang w:val="en-IN"/>
        </w:rPr>
      </w:pPr>
      <w:r w:rsidRPr="00F66817">
        <w:rPr>
          <w:b/>
          <w:bCs/>
          <w:lang w:val="en-IN"/>
        </w:rPr>
        <w:t>Link:</w:t>
      </w:r>
      <w:r w:rsidRPr="00F66817">
        <w:rPr>
          <w:lang w:val="en-IN"/>
        </w:rPr>
        <w:t xml:space="preserve"> </w:t>
      </w:r>
      <w:hyperlink r:id="rId33" w:tgtFrame="_blank" w:history="1">
        <w:r w:rsidRPr="00F66817">
          <w:rPr>
            <w:rStyle w:val="Hyperlink"/>
            <w:lang w:val="en-IN"/>
          </w:rPr>
          <w:t>https://www.sciencedirect.com/science/article/pii/S0925231223003557</w:t>
        </w:r>
      </w:hyperlink>
    </w:p>
    <w:p w14:paraId="7E0BF8CC" w14:textId="13CD3260" w:rsidR="002E1ED4" w:rsidRPr="00F66817" w:rsidRDefault="00E27C19" w:rsidP="002E1ED4">
      <w:pPr>
        <w:spacing w:before="240"/>
        <w:ind w:left="-851" w:right="-999"/>
        <w:rPr>
          <w:b/>
          <w:bCs/>
          <w:lang w:val="en-IN"/>
        </w:rPr>
      </w:pPr>
      <w:r w:rsidRPr="00F66817">
        <w:rPr>
          <w:b/>
          <w:bCs/>
          <w:lang w:val="en-IN"/>
        </w:rPr>
        <w:t xml:space="preserve">[7] </w:t>
      </w:r>
      <w:r w:rsidR="002E1ED4" w:rsidRPr="00F66817">
        <w:rPr>
          <w:lang w:val="en-IN"/>
        </w:rPr>
        <w:t xml:space="preserve">Authors, Explainable Hate Speech Detection: A Comprehensive Review, </w:t>
      </w:r>
      <w:r w:rsidR="002E1ED4" w:rsidRPr="00F66817">
        <w:rPr>
          <w:i/>
          <w:iCs/>
          <w:lang w:val="en-IN"/>
        </w:rPr>
        <w:t>Expert Systems</w:t>
      </w:r>
      <w:r w:rsidR="002E1ED4" w:rsidRPr="00F66817">
        <w:rPr>
          <w:lang w:val="en-IN"/>
        </w:rPr>
        <w:t>, Wiley, 2025.</w:t>
      </w:r>
      <w:r w:rsidR="002E1ED4" w:rsidRPr="00F66817">
        <w:rPr>
          <w:b/>
          <w:bCs/>
          <w:lang w:val="en-IN"/>
        </w:rPr>
        <w:t xml:space="preserve">  DOI: </w:t>
      </w:r>
      <w:hyperlink r:id="rId34" w:tgtFrame="_blank" w:history="1">
        <w:r w:rsidR="002E1ED4" w:rsidRPr="00F66817">
          <w:rPr>
            <w:rStyle w:val="Hyperlink"/>
            <w:b/>
            <w:bCs/>
            <w:lang w:val="en-IN"/>
          </w:rPr>
          <w:t>https://onlinelibrary.wiley.com/doi/10.1111/exsy.13562</w:t>
        </w:r>
      </w:hyperlink>
    </w:p>
    <w:p w14:paraId="3ACC0F68" w14:textId="2A057852" w:rsidR="002E1ED4" w:rsidRPr="00F66817" w:rsidRDefault="002E1ED4" w:rsidP="002E1ED4">
      <w:pPr>
        <w:spacing w:before="240"/>
        <w:ind w:left="-851" w:right="-999"/>
        <w:rPr>
          <w:lang w:val="en-IN"/>
        </w:rPr>
      </w:pPr>
      <w:r w:rsidRPr="00F66817">
        <w:rPr>
          <w:b/>
          <w:bCs/>
          <w:lang w:val="en-IN"/>
        </w:rPr>
        <w:t>[8]</w:t>
      </w:r>
      <w:r w:rsidRPr="00F66817">
        <w:rPr>
          <w:lang w:val="en-IN"/>
        </w:rPr>
        <w:t xml:space="preserve"> Fortuna, P., &amp; Nunes, S., A Survey on Automatic Hate Speech Detection in Text, </w:t>
      </w:r>
      <w:r w:rsidRPr="00F66817">
        <w:rPr>
          <w:i/>
          <w:iCs/>
          <w:lang w:val="en-IN"/>
        </w:rPr>
        <w:t>Information</w:t>
      </w:r>
      <w:r w:rsidRPr="00F66817">
        <w:rPr>
          <w:lang w:val="en-IN"/>
        </w:rPr>
        <w:t xml:space="preserve">, 13(6), 273, MDPI, 2022. </w:t>
      </w:r>
      <w:r w:rsidRPr="00F66817">
        <w:rPr>
          <w:b/>
          <w:bCs/>
          <w:lang w:val="en-IN"/>
        </w:rPr>
        <w:t>Link:</w:t>
      </w:r>
      <w:r w:rsidRPr="00F66817">
        <w:rPr>
          <w:lang w:val="en-IN"/>
        </w:rPr>
        <w:t xml:space="preserve"> </w:t>
      </w:r>
      <w:hyperlink r:id="rId35" w:tgtFrame="_blank" w:history="1">
        <w:r w:rsidRPr="00F66817">
          <w:rPr>
            <w:rStyle w:val="Hyperlink"/>
            <w:lang w:val="en-IN"/>
          </w:rPr>
          <w:t>https://www.mdpi.com/2078-2489/13/6/273</w:t>
        </w:r>
      </w:hyperlink>
    </w:p>
    <w:p w14:paraId="104459EC" w14:textId="678960D2" w:rsidR="002E1ED4" w:rsidRPr="00F66817" w:rsidRDefault="002E1ED4" w:rsidP="002E1ED4">
      <w:pPr>
        <w:spacing w:before="240"/>
        <w:ind w:left="-851" w:right="-999"/>
        <w:rPr>
          <w:lang w:val="en-IN"/>
        </w:rPr>
      </w:pPr>
      <w:r w:rsidRPr="00F66817">
        <w:rPr>
          <w:b/>
          <w:bCs/>
          <w:lang w:val="en-IN"/>
        </w:rPr>
        <w:t>[9]</w:t>
      </w:r>
      <w:r w:rsidRPr="00F66817">
        <w:rPr>
          <w:lang w:val="en-IN"/>
        </w:rPr>
        <w:t xml:space="preserve"> Poletto, F., Basile, V., Sanguinetti, M., Bosco, C., &amp; Patti, V., </w:t>
      </w:r>
      <w:r w:rsidRPr="00F66817">
        <w:rPr>
          <w:b/>
          <w:bCs/>
          <w:lang w:val="en-IN"/>
        </w:rPr>
        <w:t>Resources and Benchmark Corpora for Hate Speech Detection: A Systematic Review</w:t>
      </w:r>
      <w:r w:rsidRPr="00F66817">
        <w:rPr>
          <w:lang w:val="en-IN"/>
        </w:rPr>
        <w:t xml:space="preserve">, </w:t>
      </w:r>
      <w:proofErr w:type="spellStart"/>
      <w:r w:rsidRPr="00F66817">
        <w:rPr>
          <w:i/>
          <w:iCs/>
          <w:lang w:val="en-IN"/>
        </w:rPr>
        <w:t>PeerJ</w:t>
      </w:r>
      <w:proofErr w:type="spellEnd"/>
      <w:r w:rsidRPr="00F66817">
        <w:rPr>
          <w:i/>
          <w:iCs/>
          <w:lang w:val="en-IN"/>
        </w:rPr>
        <w:t xml:space="preserve"> Computer Science</w:t>
      </w:r>
      <w:r w:rsidRPr="00F66817">
        <w:rPr>
          <w:lang w:val="en-IN"/>
        </w:rPr>
        <w:t xml:space="preserve">, </w:t>
      </w:r>
      <w:proofErr w:type="gramStart"/>
      <w:r w:rsidRPr="00F66817">
        <w:rPr>
          <w:b/>
          <w:bCs/>
          <w:lang w:val="en-IN"/>
        </w:rPr>
        <w:t>7:e</w:t>
      </w:r>
      <w:proofErr w:type="gramEnd"/>
      <w:r w:rsidRPr="00F66817">
        <w:rPr>
          <w:b/>
          <w:bCs/>
          <w:lang w:val="en-IN"/>
        </w:rPr>
        <w:t>598</w:t>
      </w:r>
      <w:r w:rsidRPr="00F66817">
        <w:rPr>
          <w:lang w:val="en-IN"/>
        </w:rPr>
        <w:t>, 2021.</w:t>
      </w:r>
    </w:p>
    <w:p w14:paraId="293A6876" w14:textId="77777777" w:rsidR="002E1ED4" w:rsidRPr="00F66817" w:rsidRDefault="002E1ED4" w:rsidP="002E1ED4">
      <w:pPr>
        <w:spacing w:before="240"/>
        <w:ind w:left="-851" w:right="-999"/>
        <w:rPr>
          <w:lang w:val="en-IN"/>
        </w:rPr>
      </w:pPr>
      <w:r w:rsidRPr="00F66817">
        <w:rPr>
          <w:b/>
          <w:bCs/>
          <w:lang w:val="en-IN"/>
        </w:rPr>
        <w:t>Link:</w:t>
      </w:r>
      <w:r w:rsidRPr="00F66817">
        <w:rPr>
          <w:lang w:val="en-IN"/>
        </w:rPr>
        <w:t xml:space="preserve"> </w:t>
      </w:r>
      <w:hyperlink r:id="rId36" w:tgtFrame="_blank" w:history="1">
        <w:r w:rsidRPr="00F66817">
          <w:rPr>
            <w:rStyle w:val="Hyperlink"/>
            <w:lang w:val="en-IN"/>
          </w:rPr>
          <w:t>https://peerj.com/articles/cs-598/</w:t>
        </w:r>
      </w:hyperlink>
    </w:p>
    <w:p w14:paraId="018118AB" w14:textId="24E08FA6" w:rsidR="00152C4F" w:rsidRPr="00F66817" w:rsidRDefault="00152C4F" w:rsidP="00152C4F">
      <w:pPr>
        <w:spacing w:before="240"/>
        <w:ind w:left="-851" w:right="-999"/>
        <w:rPr>
          <w:lang w:val="en-IN"/>
        </w:rPr>
      </w:pPr>
      <w:r w:rsidRPr="00F66817">
        <w:rPr>
          <w:b/>
          <w:bCs/>
          <w:lang w:val="en-IN"/>
        </w:rPr>
        <w:t>[10]</w:t>
      </w:r>
      <w:r w:rsidRPr="00F66817">
        <w:rPr>
          <w:lang w:val="en-IN"/>
        </w:rPr>
        <w:t xml:space="preserve"> Lee, Y., An, H., &amp; Han, Y. S., RV-HATE: Reinforced Multi-Module Voting for Implicit Hate Speech Detection, </w:t>
      </w:r>
      <w:r w:rsidRPr="00F66817">
        <w:rPr>
          <w:i/>
          <w:iCs/>
          <w:lang w:val="en-IN"/>
        </w:rPr>
        <w:t>Proceedings of the 64th Annual Meeting of the Association for Computational Linguistics (ACL)</w:t>
      </w:r>
      <w:r w:rsidRPr="00F66817">
        <w:rPr>
          <w:lang w:val="en-IN"/>
        </w:rPr>
        <w:t xml:space="preserve">, pp. 45364–45383, 2026.  </w:t>
      </w:r>
      <w:r w:rsidRPr="00F66817">
        <w:rPr>
          <w:b/>
          <w:bCs/>
          <w:lang w:val="en-IN"/>
        </w:rPr>
        <w:t>Link:</w:t>
      </w:r>
      <w:r w:rsidRPr="00F66817">
        <w:rPr>
          <w:lang w:val="en-IN"/>
        </w:rPr>
        <w:t xml:space="preserve"> </w:t>
      </w:r>
      <w:hyperlink r:id="rId37" w:tgtFrame="_new" w:history="1">
        <w:r w:rsidRPr="00F66817">
          <w:rPr>
            <w:rStyle w:val="Hyperlink"/>
            <w:lang w:val="en-IN"/>
          </w:rPr>
          <w:t>https://aclanthology.org/2026.acl-long.2104/</w:t>
        </w:r>
      </w:hyperlink>
    </w:p>
    <w:p w14:paraId="25798903" w14:textId="77777777" w:rsidR="00152C4F" w:rsidRPr="00F66817" w:rsidRDefault="00152C4F" w:rsidP="00152C4F">
      <w:pPr>
        <w:spacing w:before="240"/>
        <w:ind w:left="-851" w:right="-999"/>
        <w:rPr>
          <w:lang w:val="en-IN"/>
        </w:rPr>
      </w:pPr>
      <w:r w:rsidRPr="00F66817">
        <w:rPr>
          <w:b/>
          <w:bCs/>
          <w:lang w:val="en-IN"/>
        </w:rPr>
        <w:t xml:space="preserve">[11] </w:t>
      </w:r>
      <w:r w:rsidRPr="00F66817">
        <w:rPr>
          <w:lang w:val="en-IN"/>
        </w:rPr>
        <w:t xml:space="preserve">Ghorbanpour, F., Dementieva, D., &amp; Fraser, A., Data-Efficient Hate Speech Detection via Cross-Lingual Nearest </w:t>
      </w:r>
      <w:proofErr w:type="spellStart"/>
      <w:r w:rsidRPr="00F66817">
        <w:rPr>
          <w:lang w:val="en-IN"/>
        </w:rPr>
        <w:t>Neighbor</w:t>
      </w:r>
      <w:proofErr w:type="spellEnd"/>
      <w:r w:rsidRPr="00F66817">
        <w:rPr>
          <w:lang w:val="en-IN"/>
        </w:rPr>
        <w:t xml:space="preserve"> Retrieval with Limited </w:t>
      </w:r>
      <w:proofErr w:type="spellStart"/>
      <w:r w:rsidRPr="00F66817">
        <w:rPr>
          <w:lang w:val="en-IN"/>
        </w:rPr>
        <w:t>Labeled</w:t>
      </w:r>
      <w:proofErr w:type="spellEnd"/>
      <w:r w:rsidRPr="00F66817">
        <w:rPr>
          <w:lang w:val="en-IN"/>
        </w:rPr>
        <w:t xml:space="preserve"> Data, </w:t>
      </w:r>
      <w:r w:rsidRPr="00F66817">
        <w:rPr>
          <w:i/>
          <w:iCs/>
          <w:lang w:val="en-IN"/>
        </w:rPr>
        <w:t>Proceedings of the 2025 Conference on Empirical Methods in Natural Language Processing (EMNLP)</w:t>
      </w:r>
      <w:r w:rsidRPr="00F66817">
        <w:rPr>
          <w:lang w:val="en-IN"/>
        </w:rPr>
        <w:t>, pp. 29674–29692, 2025.</w:t>
      </w:r>
    </w:p>
    <w:p w14:paraId="4289F17C" w14:textId="77777777" w:rsidR="00152C4F" w:rsidRPr="00F66817" w:rsidRDefault="00152C4F" w:rsidP="00152C4F">
      <w:pPr>
        <w:spacing w:before="240"/>
        <w:ind w:left="-851" w:right="-999"/>
        <w:rPr>
          <w:lang w:val="en-IN"/>
        </w:rPr>
      </w:pPr>
      <w:r w:rsidRPr="00F66817">
        <w:rPr>
          <w:b/>
          <w:bCs/>
          <w:lang w:val="en-IN"/>
        </w:rPr>
        <w:t>Link:</w:t>
      </w:r>
      <w:r w:rsidRPr="00F66817">
        <w:rPr>
          <w:lang w:val="en-IN"/>
        </w:rPr>
        <w:t xml:space="preserve"> </w:t>
      </w:r>
      <w:hyperlink r:id="rId38" w:tgtFrame="_new" w:history="1">
        <w:r w:rsidRPr="00F66817">
          <w:rPr>
            <w:rStyle w:val="Hyperlink"/>
            <w:lang w:val="en-IN"/>
          </w:rPr>
          <w:t>https://aclanthology.org/2025.emnlp-main.1507/</w:t>
        </w:r>
      </w:hyperlink>
    </w:p>
    <w:p w14:paraId="16C791DF" w14:textId="564B81DF" w:rsidR="00152C4F" w:rsidRPr="00F66817" w:rsidRDefault="00152C4F" w:rsidP="00152C4F">
      <w:pPr>
        <w:spacing w:before="240"/>
        <w:ind w:left="-851" w:right="-999"/>
        <w:rPr>
          <w:lang w:val="en-IN"/>
        </w:rPr>
      </w:pPr>
      <w:r w:rsidRPr="00F66817">
        <w:rPr>
          <w:b/>
          <w:bCs/>
          <w:lang w:val="en-IN"/>
        </w:rPr>
        <w:lastRenderedPageBreak/>
        <w:t>[12]</w:t>
      </w:r>
      <w:r w:rsidRPr="00F66817">
        <w:rPr>
          <w:lang w:val="en-IN"/>
        </w:rPr>
        <w:t xml:space="preserve"> Calabrese, A., Sherborne, T., Ross, B., &amp; Lapata, M., Compositional Generalisation for Explainable Hate Speech Detection, </w:t>
      </w:r>
      <w:r w:rsidRPr="00F66817">
        <w:rPr>
          <w:i/>
          <w:iCs/>
          <w:lang w:val="en-IN"/>
        </w:rPr>
        <w:t>Proceedings of the 2025 Conference on Empirical Methods in Natural Language Processing (EMNLP)</w:t>
      </w:r>
      <w:r w:rsidRPr="00F66817">
        <w:rPr>
          <w:lang w:val="en-IN"/>
        </w:rPr>
        <w:t xml:space="preserve">, pp. 13921–13943, 2025. </w:t>
      </w:r>
      <w:r w:rsidRPr="00F66817">
        <w:rPr>
          <w:b/>
          <w:bCs/>
          <w:lang w:val="en-IN"/>
        </w:rPr>
        <w:t>Link:</w:t>
      </w:r>
      <w:r w:rsidRPr="00F66817">
        <w:rPr>
          <w:lang w:val="en-IN"/>
        </w:rPr>
        <w:t xml:space="preserve"> </w:t>
      </w:r>
      <w:hyperlink r:id="rId39" w:tgtFrame="_new" w:history="1">
        <w:r w:rsidRPr="00F66817">
          <w:rPr>
            <w:rStyle w:val="Hyperlink"/>
            <w:lang w:val="en-IN"/>
          </w:rPr>
          <w:t>https://aclanthology.org/2025.emnlp-main.703/</w:t>
        </w:r>
      </w:hyperlink>
    </w:p>
    <w:p w14:paraId="2C3E5E77" w14:textId="55D96191" w:rsidR="00152C4F" w:rsidRPr="00F66817" w:rsidRDefault="00152C4F" w:rsidP="00152C4F">
      <w:pPr>
        <w:spacing w:before="240"/>
        <w:ind w:left="-851" w:right="-999"/>
        <w:rPr>
          <w:lang w:val="en-IN"/>
        </w:rPr>
      </w:pPr>
      <w:r w:rsidRPr="00F66817">
        <w:rPr>
          <w:b/>
          <w:bCs/>
          <w:lang w:val="en-IN"/>
        </w:rPr>
        <w:t>[13]</w:t>
      </w:r>
      <w:r w:rsidRPr="00F66817">
        <w:rPr>
          <w:lang w:val="en-IN"/>
        </w:rPr>
        <w:t xml:space="preserve"> Yin, W., &amp; Zubiaga, A., Towards Generalisable Hate Speech Detection: A Review on Obstacles and Solutions, </w:t>
      </w:r>
      <w:proofErr w:type="spellStart"/>
      <w:r w:rsidRPr="00F66817">
        <w:rPr>
          <w:i/>
          <w:iCs/>
          <w:lang w:val="en-IN"/>
        </w:rPr>
        <w:t>arXiv</w:t>
      </w:r>
      <w:proofErr w:type="spellEnd"/>
      <w:r w:rsidRPr="00F66817">
        <w:rPr>
          <w:i/>
          <w:iCs/>
          <w:lang w:val="en-IN"/>
        </w:rPr>
        <w:t xml:space="preserve"> preprint arXiv:2102.08886</w:t>
      </w:r>
      <w:r w:rsidRPr="00F66817">
        <w:rPr>
          <w:lang w:val="en-IN"/>
        </w:rPr>
        <w:t xml:space="preserve">, 2021. </w:t>
      </w:r>
      <w:r w:rsidRPr="00F66817">
        <w:rPr>
          <w:b/>
          <w:bCs/>
          <w:lang w:val="en-IN"/>
        </w:rPr>
        <w:t>Link:</w:t>
      </w:r>
      <w:r w:rsidRPr="00F66817">
        <w:rPr>
          <w:lang w:val="en-IN"/>
        </w:rPr>
        <w:t xml:space="preserve"> </w:t>
      </w:r>
      <w:hyperlink r:id="rId40" w:tgtFrame="_new" w:history="1">
        <w:r w:rsidRPr="00F66817">
          <w:rPr>
            <w:rStyle w:val="Hyperlink"/>
            <w:lang w:val="en-IN"/>
          </w:rPr>
          <w:t>https://arxiv.org/abs/2102.08886</w:t>
        </w:r>
      </w:hyperlink>
      <w:r w:rsidRPr="00F66817">
        <w:rPr>
          <w:lang w:val="en-IN"/>
        </w:rPr>
        <w:t xml:space="preserve"> </w:t>
      </w:r>
    </w:p>
    <w:p w14:paraId="35ED4578" w14:textId="4A3B550F" w:rsidR="00152C4F" w:rsidRPr="00F66817" w:rsidRDefault="00152C4F" w:rsidP="00152C4F">
      <w:pPr>
        <w:spacing w:before="240"/>
        <w:ind w:left="-851" w:right="-999"/>
        <w:rPr>
          <w:lang w:val="en-IN"/>
        </w:rPr>
      </w:pPr>
      <w:r w:rsidRPr="00F66817">
        <w:rPr>
          <w:b/>
          <w:bCs/>
          <w:lang w:val="en-IN"/>
        </w:rPr>
        <w:t>[14]</w:t>
      </w:r>
      <w:r w:rsidRPr="00F66817">
        <w:rPr>
          <w:lang w:val="en-IN"/>
        </w:rPr>
        <w:t xml:space="preserve"> Vijayaraghavan, P., Larochelle, H., &amp; Roy, D., Interpretable Multi-Modal Hate Speech Detection, </w:t>
      </w:r>
      <w:proofErr w:type="spellStart"/>
      <w:r w:rsidRPr="00F66817">
        <w:rPr>
          <w:i/>
          <w:iCs/>
          <w:lang w:val="en-IN"/>
        </w:rPr>
        <w:t>arXiv</w:t>
      </w:r>
      <w:proofErr w:type="spellEnd"/>
      <w:r w:rsidRPr="00F66817">
        <w:rPr>
          <w:i/>
          <w:iCs/>
          <w:lang w:val="en-IN"/>
        </w:rPr>
        <w:t xml:space="preserve"> preprint arXiv:2103.01616</w:t>
      </w:r>
      <w:r w:rsidRPr="00F66817">
        <w:rPr>
          <w:lang w:val="en-IN"/>
        </w:rPr>
        <w:t xml:space="preserve">, 2021. </w:t>
      </w:r>
      <w:r w:rsidRPr="00F66817">
        <w:rPr>
          <w:b/>
          <w:bCs/>
          <w:lang w:val="en-IN"/>
        </w:rPr>
        <w:t>Link:</w:t>
      </w:r>
      <w:r w:rsidRPr="00F66817">
        <w:rPr>
          <w:lang w:val="en-IN"/>
        </w:rPr>
        <w:t xml:space="preserve"> </w:t>
      </w:r>
      <w:hyperlink r:id="rId41" w:tgtFrame="_new" w:history="1">
        <w:r w:rsidRPr="00F66817">
          <w:rPr>
            <w:rStyle w:val="Hyperlink"/>
            <w:lang w:val="en-IN"/>
          </w:rPr>
          <w:t>https://arxiv.org/abs/2103.01616</w:t>
        </w:r>
      </w:hyperlink>
    </w:p>
    <w:p w14:paraId="57C4D32A" w14:textId="237064F4" w:rsidR="00152C4F" w:rsidRPr="00F66817" w:rsidRDefault="00152C4F" w:rsidP="00152C4F">
      <w:pPr>
        <w:spacing w:before="240"/>
        <w:ind w:left="-851" w:right="-999"/>
        <w:rPr>
          <w:lang w:val="en-IN"/>
        </w:rPr>
      </w:pPr>
      <w:r w:rsidRPr="00F66817">
        <w:rPr>
          <w:b/>
          <w:bCs/>
          <w:lang w:val="en-IN"/>
        </w:rPr>
        <w:t>[15]</w:t>
      </w:r>
      <w:r w:rsidRPr="00F66817">
        <w:rPr>
          <w:lang w:val="en-IN"/>
        </w:rPr>
        <w:t xml:space="preserve"> Jiang, A., &amp; Zubiaga, A., Cross-lingual Capsule Network for Hate Speech Detection in </w:t>
      </w:r>
      <w:proofErr w:type="gramStart"/>
      <w:r w:rsidRPr="00F66817">
        <w:rPr>
          <w:lang w:val="en-IN"/>
        </w:rPr>
        <w:t>Social Media</w:t>
      </w:r>
      <w:proofErr w:type="gramEnd"/>
      <w:r w:rsidRPr="00F66817">
        <w:rPr>
          <w:lang w:val="en-IN"/>
        </w:rPr>
        <w:t xml:space="preserve">, </w:t>
      </w:r>
      <w:proofErr w:type="spellStart"/>
      <w:r w:rsidRPr="00F66817">
        <w:rPr>
          <w:i/>
          <w:iCs/>
          <w:lang w:val="en-IN"/>
        </w:rPr>
        <w:t>arXiv</w:t>
      </w:r>
      <w:proofErr w:type="spellEnd"/>
      <w:r w:rsidRPr="00F66817">
        <w:rPr>
          <w:i/>
          <w:iCs/>
          <w:lang w:val="en-IN"/>
        </w:rPr>
        <w:t xml:space="preserve"> preprint arXiv:2108.03089</w:t>
      </w:r>
      <w:r w:rsidRPr="00F66817">
        <w:rPr>
          <w:lang w:val="en-IN"/>
        </w:rPr>
        <w:t xml:space="preserve">, 2021. </w:t>
      </w:r>
      <w:r w:rsidRPr="00F66817">
        <w:rPr>
          <w:b/>
          <w:bCs/>
          <w:lang w:val="en-IN"/>
        </w:rPr>
        <w:t>Link:</w:t>
      </w:r>
      <w:r w:rsidRPr="00F66817">
        <w:rPr>
          <w:lang w:val="en-IN"/>
        </w:rPr>
        <w:t xml:space="preserve"> </w:t>
      </w:r>
      <w:hyperlink r:id="rId42" w:tgtFrame="_new" w:history="1">
        <w:r w:rsidRPr="00F66817">
          <w:rPr>
            <w:rStyle w:val="Hyperlink"/>
            <w:lang w:val="en-IN"/>
          </w:rPr>
          <w:t>https://arxiv.org/abs/2108.03089</w:t>
        </w:r>
      </w:hyperlink>
      <w:r w:rsidRPr="00F66817">
        <w:rPr>
          <w:lang w:val="en-IN"/>
        </w:rPr>
        <w:t xml:space="preserve"> </w:t>
      </w:r>
    </w:p>
    <w:p w14:paraId="2620DB00" w14:textId="77777777" w:rsidR="00152C4F" w:rsidRPr="00F66817" w:rsidRDefault="00152C4F" w:rsidP="00152C4F">
      <w:pPr>
        <w:spacing w:before="240"/>
        <w:ind w:left="-851" w:right="-999"/>
        <w:rPr>
          <w:lang w:val="en-IN"/>
        </w:rPr>
      </w:pPr>
      <w:r w:rsidRPr="00F66817">
        <w:rPr>
          <w:b/>
          <w:bCs/>
          <w:lang w:val="en-IN"/>
        </w:rPr>
        <w:t>[16]</w:t>
      </w:r>
      <w:r w:rsidRPr="00F66817">
        <w:rPr>
          <w:lang w:val="en-IN"/>
        </w:rPr>
        <w:t xml:space="preserve"> Mansur, Z., Omar, N., &amp; </w:t>
      </w:r>
      <w:proofErr w:type="spellStart"/>
      <w:r w:rsidRPr="00F66817">
        <w:rPr>
          <w:lang w:val="en-IN"/>
        </w:rPr>
        <w:t>Tiun</w:t>
      </w:r>
      <w:proofErr w:type="spellEnd"/>
      <w:r w:rsidRPr="00F66817">
        <w:rPr>
          <w:lang w:val="en-IN"/>
        </w:rPr>
        <w:t xml:space="preserve">, S., Twitter Hate Speech Detection: A Systematic Review of Methods, Taxonomy Analysis, Challenges, and Opportunities, </w:t>
      </w:r>
      <w:r w:rsidRPr="00F66817">
        <w:rPr>
          <w:i/>
          <w:iCs/>
          <w:lang w:val="en-IN"/>
        </w:rPr>
        <w:t>IEEE Access</w:t>
      </w:r>
      <w:r w:rsidRPr="00F66817">
        <w:rPr>
          <w:lang w:val="en-IN"/>
        </w:rPr>
        <w:t>, 11, pp. 16226–16249, 2023.</w:t>
      </w:r>
    </w:p>
    <w:p w14:paraId="557E5522" w14:textId="77777777" w:rsidR="00152C4F" w:rsidRPr="00F66817" w:rsidRDefault="00152C4F" w:rsidP="00152C4F">
      <w:pPr>
        <w:spacing w:before="240"/>
        <w:ind w:left="-851" w:right="-999"/>
        <w:rPr>
          <w:lang w:val="en-IN"/>
        </w:rPr>
      </w:pPr>
      <w:r w:rsidRPr="00F66817">
        <w:rPr>
          <w:b/>
          <w:bCs/>
          <w:lang w:val="en-IN"/>
        </w:rPr>
        <w:t>Link:</w:t>
      </w:r>
      <w:r w:rsidRPr="00F66817">
        <w:rPr>
          <w:lang w:val="en-IN"/>
        </w:rPr>
        <w:t xml:space="preserve"> </w:t>
      </w:r>
      <w:hyperlink r:id="rId43" w:tgtFrame="_new" w:history="1">
        <w:r w:rsidRPr="00F66817">
          <w:rPr>
            <w:rStyle w:val="Hyperlink"/>
            <w:lang w:val="en-IN"/>
          </w:rPr>
          <w:t>https://doi.org/10.1109/ACCESS.2023.3239375</w:t>
        </w:r>
      </w:hyperlink>
    </w:p>
    <w:p w14:paraId="6DA5A68D" w14:textId="77777777" w:rsidR="00152C4F" w:rsidRPr="00F66817" w:rsidRDefault="00152C4F" w:rsidP="00152C4F">
      <w:pPr>
        <w:spacing w:before="240"/>
        <w:ind w:left="-851" w:right="-999"/>
        <w:rPr>
          <w:lang w:val="en-IN"/>
        </w:rPr>
      </w:pPr>
      <w:r w:rsidRPr="00F66817">
        <w:rPr>
          <w:b/>
          <w:bCs/>
          <w:lang w:val="en-IN"/>
        </w:rPr>
        <w:t>[17]</w:t>
      </w:r>
      <w:r w:rsidRPr="00F66817">
        <w:rPr>
          <w:lang w:val="en-IN"/>
        </w:rPr>
        <w:t xml:space="preserve"> </w:t>
      </w:r>
      <w:proofErr w:type="spellStart"/>
      <w:r w:rsidRPr="00F66817">
        <w:rPr>
          <w:lang w:val="en-IN"/>
        </w:rPr>
        <w:t>Mozafari</w:t>
      </w:r>
      <w:proofErr w:type="spellEnd"/>
      <w:r w:rsidRPr="00F66817">
        <w:rPr>
          <w:lang w:val="en-IN"/>
        </w:rPr>
        <w:t xml:space="preserve">, M., </w:t>
      </w:r>
      <w:proofErr w:type="spellStart"/>
      <w:r w:rsidRPr="00F66817">
        <w:rPr>
          <w:lang w:val="en-IN"/>
        </w:rPr>
        <w:t>Farahbakhsh</w:t>
      </w:r>
      <w:proofErr w:type="spellEnd"/>
      <w:r w:rsidRPr="00F66817">
        <w:rPr>
          <w:lang w:val="en-IN"/>
        </w:rPr>
        <w:t xml:space="preserve">, R., &amp; Crespi, N., Cross-Lingual Few-Shot Hate Speech and Offensive Language Detection Using Meta Learning, </w:t>
      </w:r>
      <w:r w:rsidRPr="00F66817">
        <w:rPr>
          <w:i/>
          <w:iCs/>
          <w:lang w:val="en-IN"/>
        </w:rPr>
        <w:t>IEEE Access</w:t>
      </w:r>
      <w:r w:rsidRPr="00F66817">
        <w:rPr>
          <w:lang w:val="en-IN"/>
        </w:rPr>
        <w:t>, 10, pp. 14880–14896, 2022.</w:t>
      </w:r>
    </w:p>
    <w:p w14:paraId="5E352EBA" w14:textId="14C3812A" w:rsidR="00640FCC" w:rsidRPr="00F66817" w:rsidRDefault="00152C4F" w:rsidP="00152C4F">
      <w:pPr>
        <w:spacing w:before="240"/>
        <w:ind w:left="-851" w:right="-999"/>
      </w:pPr>
      <w:r w:rsidRPr="00F66817">
        <w:rPr>
          <w:b/>
          <w:bCs/>
        </w:rPr>
        <w:t>Link:</w:t>
      </w:r>
      <w:r w:rsidRPr="00F66817">
        <w:t xml:space="preserve"> </w:t>
      </w:r>
      <w:hyperlink r:id="rId44" w:history="1">
        <w:r w:rsidRPr="00F66817">
          <w:rPr>
            <w:rStyle w:val="Hyperlink"/>
          </w:rPr>
          <w:t>https://doi.org/10.1109/ACCESS.2022.3147588</w:t>
        </w:r>
      </w:hyperlink>
    </w:p>
    <w:p w14:paraId="38C9630D" w14:textId="77777777" w:rsidR="00A73ADD" w:rsidRPr="00F66817" w:rsidRDefault="00152C4F" w:rsidP="00A73ADD">
      <w:pPr>
        <w:spacing w:before="240"/>
        <w:ind w:left="-851" w:right="-999"/>
        <w:rPr>
          <w:lang w:val="en-IN"/>
        </w:rPr>
      </w:pPr>
      <w:r w:rsidRPr="00F66817">
        <w:rPr>
          <w:b/>
          <w:bCs/>
        </w:rPr>
        <w:t xml:space="preserve">[18] </w:t>
      </w:r>
      <w:r w:rsidR="00A73ADD" w:rsidRPr="00F66817">
        <w:rPr>
          <w:lang w:val="en-IN"/>
        </w:rPr>
        <w:t xml:space="preserve">Maity, K., Bhattacharya, S., Saha, S., &amp; Seera, M., A Deep Learning Framework for the Detection of Malay Hate Speech, </w:t>
      </w:r>
      <w:r w:rsidR="00A73ADD" w:rsidRPr="00F66817">
        <w:rPr>
          <w:i/>
          <w:iCs/>
          <w:lang w:val="en-IN"/>
        </w:rPr>
        <w:t>IEEE Access</w:t>
      </w:r>
      <w:r w:rsidR="00A73ADD" w:rsidRPr="00F66817">
        <w:rPr>
          <w:lang w:val="en-IN"/>
        </w:rPr>
        <w:t>, 11, pp. 79542–79552, 2023.</w:t>
      </w:r>
    </w:p>
    <w:p w14:paraId="20E9BF98" w14:textId="191BD9F2" w:rsidR="00A73ADD" w:rsidRPr="00F66817" w:rsidRDefault="00A73ADD" w:rsidP="00A73ADD">
      <w:pPr>
        <w:spacing w:before="240"/>
        <w:ind w:left="-851" w:right="-999"/>
        <w:rPr>
          <w:color w:val="2E74B5" w:themeColor="accent1" w:themeShade="BF"/>
          <w:u w:val="single"/>
        </w:rPr>
      </w:pPr>
      <w:r w:rsidRPr="00F66817">
        <w:rPr>
          <w:b/>
          <w:bCs/>
        </w:rPr>
        <w:t xml:space="preserve">Link: </w:t>
      </w:r>
      <w:hyperlink r:id="rId45" w:history="1">
        <w:r w:rsidR="000C2F1D" w:rsidRPr="00F66817">
          <w:rPr>
            <w:rStyle w:val="Hyperlink"/>
            <w:color w:val="034990" w:themeColor="hyperlink" w:themeShade="BF"/>
          </w:rPr>
          <w:t>https://doi.org/10.1109/ACCESS.2023.3298808</w:t>
        </w:r>
      </w:hyperlink>
    </w:p>
    <w:p w14:paraId="70515019" w14:textId="77777777" w:rsidR="009911FB" w:rsidRPr="00F66817" w:rsidRDefault="000C2F1D" w:rsidP="009911FB">
      <w:pPr>
        <w:spacing w:before="240"/>
        <w:ind w:left="-851" w:right="-999"/>
        <w:rPr>
          <w:b/>
          <w:bCs/>
          <w:lang w:val="en-IN"/>
        </w:rPr>
      </w:pPr>
      <w:r w:rsidRPr="00F66817">
        <w:rPr>
          <w:b/>
          <w:bCs/>
        </w:rPr>
        <w:t xml:space="preserve">[19] </w:t>
      </w:r>
      <w:r w:rsidR="009911FB" w:rsidRPr="00F66817">
        <w:rPr>
          <w:b/>
          <w:bCs/>
          <w:lang w:val="en-IN"/>
        </w:rPr>
        <w:t xml:space="preserve">Carhuancho-Bazan, A., Nunez-Lazo, S., &amp; Ugarte, W., </w:t>
      </w:r>
      <w:proofErr w:type="spellStart"/>
      <w:r w:rsidR="009911FB" w:rsidRPr="00F66817">
        <w:rPr>
          <w:b/>
          <w:bCs/>
          <w:lang w:val="en-IN"/>
        </w:rPr>
        <w:t>NoHateS</w:t>
      </w:r>
      <w:proofErr w:type="spellEnd"/>
      <w:r w:rsidR="009911FB" w:rsidRPr="00F66817">
        <w:rPr>
          <w:b/>
          <w:bCs/>
          <w:lang w:val="en-IN"/>
        </w:rPr>
        <w:t xml:space="preserve">: A Transformers-Based Approach for Real-Time Hate Speech Detection in Spanish, </w:t>
      </w:r>
      <w:r w:rsidR="009911FB" w:rsidRPr="00F66817">
        <w:rPr>
          <w:b/>
          <w:bCs/>
          <w:i/>
          <w:iCs/>
          <w:lang w:val="en-IN"/>
        </w:rPr>
        <w:t>Proceedings of the 2023 IEEE 30th International Conference on Electronics, Electrical Engineering and Computing (INTERCON)</w:t>
      </w:r>
      <w:r w:rsidR="009911FB" w:rsidRPr="00F66817">
        <w:rPr>
          <w:b/>
          <w:bCs/>
          <w:lang w:val="en-IN"/>
        </w:rPr>
        <w:t>, 2023.</w:t>
      </w:r>
    </w:p>
    <w:p w14:paraId="7A7AD593" w14:textId="6A07ABA2" w:rsidR="009911FB" w:rsidRPr="00F66817" w:rsidRDefault="009911FB" w:rsidP="009911FB">
      <w:pPr>
        <w:spacing w:before="240"/>
        <w:ind w:left="-851" w:right="-999"/>
        <w:rPr>
          <w:b/>
          <w:bCs/>
          <w:lang w:val="en-IN"/>
        </w:rPr>
      </w:pPr>
      <w:r w:rsidRPr="00F66817">
        <w:rPr>
          <w:b/>
          <w:bCs/>
          <w:lang w:val="en-IN"/>
        </w:rPr>
        <w:t xml:space="preserve">Link: </w:t>
      </w:r>
      <w:r w:rsidRPr="00F66817">
        <w:rPr>
          <w:color w:val="2E74B5" w:themeColor="accent1" w:themeShade="BF"/>
          <w:u w:val="single"/>
          <w:lang w:val="en-IN"/>
        </w:rPr>
        <w:t>https://ieeexplore.ieee.org/document/10326033/</w:t>
      </w:r>
    </w:p>
    <w:p w14:paraId="615C230C" w14:textId="735C9A29" w:rsidR="00640FCC" w:rsidRPr="00F66817" w:rsidRDefault="009911FB" w:rsidP="00112425">
      <w:pPr>
        <w:spacing w:before="240"/>
        <w:ind w:left="-851" w:right="-999"/>
        <w:rPr>
          <w:lang w:val="en-IN"/>
        </w:rPr>
      </w:pPr>
      <w:r w:rsidRPr="00F66817">
        <w:rPr>
          <w:b/>
          <w:bCs/>
          <w:lang w:val="en-IN"/>
        </w:rPr>
        <w:t>[20]</w:t>
      </w:r>
      <w:r w:rsidRPr="00F66817">
        <w:rPr>
          <w:lang w:val="en-IN"/>
        </w:rPr>
        <w:t xml:space="preserve"> Perez, J. M., Luque, F. M., Zayat, D., </w:t>
      </w:r>
      <w:proofErr w:type="spellStart"/>
      <w:r w:rsidRPr="00F66817">
        <w:rPr>
          <w:lang w:val="en-IN"/>
        </w:rPr>
        <w:t>Kondratzky</w:t>
      </w:r>
      <w:proofErr w:type="spellEnd"/>
      <w:r w:rsidRPr="00F66817">
        <w:rPr>
          <w:lang w:val="en-IN"/>
        </w:rPr>
        <w:t xml:space="preserve">, M., Moro, A., Serrati, P. S., Zajac, J., Miguel, P., </w:t>
      </w:r>
      <w:proofErr w:type="spellStart"/>
      <w:r w:rsidRPr="00F66817">
        <w:rPr>
          <w:lang w:val="en-IN"/>
        </w:rPr>
        <w:t>Debandi</w:t>
      </w:r>
      <w:proofErr w:type="spellEnd"/>
      <w:r w:rsidRPr="00F66817">
        <w:rPr>
          <w:lang w:val="en-IN"/>
        </w:rPr>
        <w:t xml:space="preserve">, N., &amp; Gravano, A., Assessing the Impact of Contextual Information in Hate Speech Detection, </w:t>
      </w:r>
      <w:r w:rsidRPr="00F66817">
        <w:rPr>
          <w:i/>
          <w:iCs/>
          <w:lang w:val="en-IN"/>
        </w:rPr>
        <w:t>IEEE Access</w:t>
      </w:r>
      <w:r w:rsidRPr="00F66817">
        <w:rPr>
          <w:lang w:val="en-IN"/>
        </w:rPr>
        <w:t xml:space="preserve">, 11, 2023. </w:t>
      </w:r>
      <w:r w:rsidRPr="00F66817">
        <w:rPr>
          <w:b/>
          <w:bCs/>
          <w:lang w:val="en-IN"/>
        </w:rPr>
        <w:t>Link:</w:t>
      </w:r>
      <w:r w:rsidRPr="00F66817">
        <w:rPr>
          <w:lang w:val="en-IN"/>
        </w:rPr>
        <w:t xml:space="preserve"> </w:t>
      </w:r>
      <w:hyperlink r:id="rId46" w:history="1">
        <w:r w:rsidR="00112425" w:rsidRPr="00F66817">
          <w:rPr>
            <w:rStyle w:val="Hyperlink"/>
            <w:color w:val="034990" w:themeColor="hyperlink" w:themeShade="BF"/>
            <w:lang w:val="en-IN"/>
          </w:rPr>
          <w:t>https://ieeexplore.ieee.org/document/10129194</w:t>
        </w:r>
      </w:hyperlink>
    </w:p>
    <w:p w14:paraId="6738B72C" w14:textId="77777777" w:rsidR="00112425" w:rsidRPr="00F66817" w:rsidRDefault="00112425" w:rsidP="00112425">
      <w:pPr>
        <w:spacing w:before="240"/>
        <w:ind w:left="-851" w:right="-999"/>
        <w:rPr>
          <w:lang w:val="en-IN"/>
        </w:rPr>
      </w:pPr>
    </w:p>
    <w:p w14:paraId="3283A4D1" w14:textId="1BB83C48" w:rsidR="00640FCC" w:rsidRPr="00F66817" w:rsidRDefault="00640FCC" w:rsidP="00640FCC">
      <w:pPr>
        <w:spacing w:before="240"/>
        <w:ind w:left="-851" w:right="-999"/>
        <w:rPr>
          <w:b/>
          <w:bCs/>
          <w:color w:val="2E74B5" w:themeColor="accent1" w:themeShade="BF"/>
        </w:rPr>
      </w:pPr>
      <w:r w:rsidRPr="00F66817">
        <w:rPr>
          <w:b/>
          <w:bCs/>
          <w:color w:val="2E74B5" w:themeColor="accent1" w:themeShade="BF"/>
        </w:rPr>
        <w:t>Dataset References</w:t>
      </w:r>
    </w:p>
    <w:p w14:paraId="64D59D91" w14:textId="21DEE03F" w:rsidR="00640FCC" w:rsidRPr="00F66817" w:rsidRDefault="00640FCC" w:rsidP="00640FCC">
      <w:pPr>
        <w:spacing w:before="240"/>
        <w:ind w:left="-851" w:right="-999"/>
        <w:rPr>
          <w:lang w:val="en-IN"/>
        </w:rPr>
      </w:pPr>
      <w:r w:rsidRPr="00F66817">
        <w:rPr>
          <w:b/>
          <w:bCs/>
          <w:lang w:val="en-IN"/>
        </w:rPr>
        <w:t>[</w:t>
      </w:r>
      <w:r w:rsidR="00AC181B" w:rsidRPr="00F66817">
        <w:rPr>
          <w:b/>
          <w:bCs/>
          <w:lang w:val="en-IN"/>
        </w:rPr>
        <w:t>21</w:t>
      </w:r>
      <w:r w:rsidRPr="00F66817">
        <w:rPr>
          <w:b/>
          <w:bCs/>
          <w:lang w:val="en-IN"/>
        </w:rPr>
        <w:t xml:space="preserve">] </w:t>
      </w:r>
      <w:r w:rsidRPr="00F66817">
        <w:rPr>
          <w:lang w:val="en-IN"/>
        </w:rPr>
        <w:t xml:space="preserve">Davidson Hate Speech Dataset. GitHub Repository. Available: </w:t>
      </w:r>
      <w:hyperlink r:id="rId47" w:tgtFrame="_new" w:history="1">
        <w:r w:rsidRPr="00F66817">
          <w:rPr>
            <w:rStyle w:val="Hyperlink"/>
            <w:lang w:val="en-IN"/>
          </w:rPr>
          <w:t>https://github.com/t-davidson/hate-speech-and-offensive-language</w:t>
        </w:r>
      </w:hyperlink>
    </w:p>
    <w:p w14:paraId="3E74A867" w14:textId="7377AAF8" w:rsidR="00640FCC" w:rsidRPr="00F66817" w:rsidRDefault="00640FCC" w:rsidP="006559DB">
      <w:pPr>
        <w:spacing w:before="240"/>
        <w:ind w:left="-851" w:right="-999"/>
        <w:rPr>
          <w:lang w:val="en-IN"/>
        </w:rPr>
      </w:pPr>
      <w:r w:rsidRPr="00F66817">
        <w:rPr>
          <w:b/>
          <w:bCs/>
          <w:lang w:val="en-IN"/>
        </w:rPr>
        <w:t>[</w:t>
      </w:r>
      <w:r w:rsidR="00AC181B" w:rsidRPr="00F66817">
        <w:rPr>
          <w:b/>
          <w:bCs/>
          <w:lang w:val="en-IN"/>
        </w:rPr>
        <w:t>22</w:t>
      </w:r>
      <w:r w:rsidRPr="00F66817">
        <w:rPr>
          <w:b/>
          <w:bCs/>
          <w:lang w:val="en-IN"/>
        </w:rPr>
        <w:t xml:space="preserve">] </w:t>
      </w:r>
      <w:proofErr w:type="spellStart"/>
      <w:r w:rsidRPr="00F66817">
        <w:rPr>
          <w:lang w:val="en-IN"/>
        </w:rPr>
        <w:t>HateXplain</w:t>
      </w:r>
      <w:proofErr w:type="spellEnd"/>
      <w:r w:rsidRPr="00F66817">
        <w:rPr>
          <w:lang w:val="en-IN"/>
        </w:rPr>
        <w:t xml:space="preserve"> Dataset. Available: </w:t>
      </w:r>
      <w:hyperlink r:id="rId48" w:tgtFrame="_new" w:history="1">
        <w:r w:rsidRPr="00F66817">
          <w:rPr>
            <w:rStyle w:val="Hyperlink"/>
            <w:lang w:val="en-IN"/>
          </w:rPr>
          <w:t>https://github.com/hate-alert/HateXplain</w:t>
        </w:r>
      </w:hyperlink>
    </w:p>
    <w:p w14:paraId="7FC1E2B9" w14:textId="57C3DA5C" w:rsidR="00640FCC" w:rsidRPr="00F66817" w:rsidRDefault="00640FCC" w:rsidP="00640FCC">
      <w:pPr>
        <w:spacing w:before="240"/>
        <w:ind w:left="-851" w:right="-999"/>
        <w:rPr>
          <w:b/>
          <w:bCs/>
          <w:color w:val="2E74B5" w:themeColor="accent1" w:themeShade="BF"/>
        </w:rPr>
      </w:pPr>
      <w:r w:rsidRPr="00F66817">
        <w:rPr>
          <w:b/>
          <w:bCs/>
          <w:color w:val="2E74B5" w:themeColor="accent1" w:themeShade="BF"/>
        </w:rPr>
        <w:t>Software and Libraries</w:t>
      </w:r>
    </w:p>
    <w:p w14:paraId="196E3AC8" w14:textId="6968EF65" w:rsidR="00640FCC" w:rsidRPr="00F66817" w:rsidRDefault="00640FCC" w:rsidP="00640FCC">
      <w:pPr>
        <w:spacing w:before="240"/>
        <w:ind w:left="-851" w:right="-999"/>
        <w:rPr>
          <w:lang w:val="en-IN"/>
        </w:rPr>
      </w:pPr>
      <w:r w:rsidRPr="00F66817">
        <w:rPr>
          <w:b/>
          <w:bCs/>
          <w:lang w:val="en-IN"/>
        </w:rPr>
        <w:lastRenderedPageBreak/>
        <w:t>[</w:t>
      </w:r>
      <w:r w:rsidR="00AC181B" w:rsidRPr="00F66817">
        <w:rPr>
          <w:b/>
          <w:bCs/>
          <w:lang w:val="en-IN"/>
        </w:rPr>
        <w:t>23</w:t>
      </w:r>
      <w:r w:rsidRPr="00F66817">
        <w:rPr>
          <w:b/>
          <w:bCs/>
          <w:lang w:val="en-IN"/>
        </w:rPr>
        <w:t>]</w:t>
      </w:r>
      <w:r w:rsidRPr="00F66817">
        <w:rPr>
          <w:lang w:val="en-IN"/>
        </w:rPr>
        <w:t xml:space="preserve"> Hugging Face, "Transformers Documentation." Available: </w:t>
      </w:r>
      <w:hyperlink r:id="rId49" w:tgtFrame="_new" w:history="1">
        <w:r w:rsidRPr="00F66817">
          <w:rPr>
            <w:rStyle w:val="Hyperlink"/>
            <w:lang w:val="en-IN"/>
          </w:rPr>
          <w:t>https://huggingface.co/docs/transformers</w:t>
        </w:r>
      </w:hyperlink>
    </w:p>
    <w:p w14:paraId="34D1C6F9" w14:textId="32148481" w:rsidR="00640FCC" w:rsidRPr="00F66817" w:rsidRDefault="00640FCC" w:rsidP="00640FCC">
      <w:pPr>
        <w:spacing w:before="240"/>
        <w:ind w:left="-851" w:right="-999"/>
        <w:rPr>
          <w:lang w:val="en-IN"/>
        </w:rPr>
      </w:pPr>
      <w:r w:rsidRPr="00F66817">
        <w:rPr>
          <w:b/>
          <w:bCs/>
          <w:lang w:val="en-IN"/>
        </w:rPr>
        <w:t>[</w:t>
      </w:r>
      <w:r w:rsidR="00AC181B" w:rsidRPr="00F66817">
        <w:rPr>
          <w:b/>
          <w:bCs/>
          <w:lang w:val="en-IN"/>
        </w:rPr>
        <w:t>24</w:t>
      </w:r>
      <w:r w:rsidRPr="00F66817">
        <w:rPr>
          <w:b/>
          <w:bCs/>
          <w:lang w:val="en-IN"/>
        </w:rPr>
        <w:t>]</w:t>
      </w:r>
      <w:r w:rsidRPr="00F66817">
        <w:rPr>
          <w:lang w:val="en-IN"/>
        </w:rPr>
        <w:t xml:space="preserve"> Hugging Face, "XLM-</w:t>
      </w:r>
      <w:proofErr w:type="spellStart"/>
      <w:r w:rsidRPr="00F66817">
        <w:rPr>
          <w:lang w:val="en-IN"/>
        </w:rPr>
        <w:t>RoBERTa</w:t>
      </w:r>
      <w:proofErr w:type="spellEnd"/>
      <w:r w:rsidRPr="00F66817">
        <w:rPr>
          <w:lang w:val="en-IN"/>
        </w:rPr>
        <w:t xml:space="preserve"> Base Model." Available: </w:t>
      </w:r>
      <w:hyperlink r:id="rId50" w:tgtFrame="_new" w:history="1">
        <w:r w:rsidRPr="00F66817">
          <w:rPr>
            <w:rStyle w:val="Hyperlink"/>
            <w:lang w:val="en-IN"/>
          </w:rPr>
          <w:t>https://huggingface.co/FacebookAI/xlm-roberta-base</w:t>
        </w:r>
      </w:hyperlink>
    </w:p>
    <w:p w14:paraId="6ECB20C3" w14:textId="1F5E22F6" w:rsidR="00640FCC" w:rsidRPr="00F66817" w:rsidRDefault="00640FCC" w:rsidP="00640FCC">
      <w:pPr>
        <w:spacing w:before="240"/>
        <w:ind w:left="-851" w:right="-999"/>
        <w:rPr>
          <w:lang w:val="en-IN"/>
        </w:rPr>
      </w:pPr>
      <w:r w:rsidRPr="00F66817">
        <w:rPr>
          <w:b/>
          <w:bCs/>
          <w:lang w:val="en-IN"/>
        </w:rPr>
        <w:t>[</w:t>
      </w:r>
      <w:r w:rsidR="00AC181B" w:rsidRPr="00F66817">
        <w:rPr>
          <w:b/>
          <w:bCs/>
          <w:lang w:val="en-IN"/>
        </w:rPr>
        <w:t>25</w:t>
      </w:r>
      <w:r w:rsidRPr="00F66817">
        <w:rPr>
          <w:b/>
          <w:bCs/>
          <w:lang w:val="en-IN"/>
        </w:rPr>
        <w:t>]</w:t>
      </w:r>
      <w:r w:rsidRPr="00F66817">
        <w:rPr>
          <w:lang w:val="en-IN"/>
        </w:rPr>
        <w:t xml:space="preserve"> </w:t>
      </w:r>
      <w:proofErr w:type="spellStart"/>
      <w:r w:rsidRPr="00F66817">
        <w:rPr>
          <w:lang w:val="en-IN"/>
        </w:rPr>
        <w:t>PyTorch</w:t>
      </w:r>
      <w:proofErr w:type="spellEnd"/>
      <w:r w:rsidRPr="00F66817">
        <w:rPr>
          <w:lang w:val="en-IN"/>
        </w:rPr>
        <w:t xml:space="preserve"> Foundation, "</w:t>
      </w:r>
      <w:proofErr w:type="spellStart"/>
      <w:r w:rsidRPr="00F66817">
        <w:rPr>
          <w:lang w:val="en-IN"/>
        </w:rPr>
        <w:t>PyTorch</w:t>
      </w:r>
      <w:proofErr w:type="spellEnd"/>
      <w:r w:rsidRPr="00F66817">
        <w:rPr>
          <w:lang w:val="en-IN"/>
        </w:rPr>
        <w:t xml:space="preserve"> Documentation." Available: </w:t>
      </w:r>
      <w:hyperlink r:id="rId51" w:tgtFrame="_new" w:history="1">
        <w:r w:rsidRPr="00F66817">
          <w:rPr>
            <w:rStyle w:val="Hyperlink"/>
            <w:lang w:val="en-IN"/>
          </w:rPr>
          <w:t>https://pytorch.org/docs</w:t>
        </w:r>
      </w:hyperlink>
    </w:p>
    <w:p w14:paraId="01B4BEAC" w14:textId="2D88B715" w:rsidR="00640FCC" w:rsidRPr="00F66817" w:rsidRDefault="00640FCC" w:rsidP="00640FCC">
      <w:pPr>
        <w:spacing w:before="240"/>
        <w:ind w:left="-851" w:right="-999"/>
        <w:rPr>
          <w:lang w:val="en-IN"/>
        </w:rPr>
      </w:pPr>
      <w:r w:rsidRPr="00F66817">
        <w:rPr>
          <w:b/>
          <w:bCs/>
          <w:lang w:val="en-IN"/>
        </w:rPr>
        <w:t>[</w:t>
      </w:r>
      <w:r w:rsidR="00AC181B" w:rsidRPr="00F66817">
        <w:rPr>
          <w:b/>
          <w:bCs/>
          <w:lang w:val="en-IN"/>
        </w:rPr>
        <w:t>26</w:t>
      </w:r>
      <w:r w:rsidRPr="00F66817">
        <w:rPr>
          <w:b/>
          <w:bCs/>
          <w:lang w:val="en-IN"/>
        </w:rPr>
        <w:t>]</w:t>
      </w:r>
      <w:r w:rsidRPr="00F66817">
        <w:rPr>
          <w:lang w:val="en-IN"/>
        </w:rPr>
        <w:t xml:space="preserve"> Scikit-learn Developers, "Scikit-learn Documentation." Available: </w:t>
      </w:r>
      <w:hyperlink r:id="rId52" w:tgtFrame="_new" w:history="1">
        <w:r w:rsidRPr="00F66817">
          <w:rPr>
            <w:rStyle w:val="Hyperlink"/>
            <w:lang w:val="en-IN"/>
          </w:rPr>
          <w:t>https://scikit-learn.org/stable/</w:t>
        </w:r>
      </w:hyperlink>
    </w:p>
    <w:p w14:paraId="0E037A45" w14:textId="7A3E3DEA" w:rsidR="00640FCC" w:rsidRPr="00F66817" w:rsidRDefault="00640FCC" w:rsidP="00640FCC">
      <w:pPr>
        <w:spacing w:before="240"/>
        <w:ind w:left="-851" w:right="-999"/>
        <w:rPr>
          <w:lang w:val="en-IN"/>
        </w:rPr>
      </w:pPr>
      <w:r w:rsidRPr="00F66817">
        <w:rPr>
          <w:b/>
          <w:bCs/>
          <w:lang w:val="en-IN"/>
        </w:rPr>
        <w:t>[</w:t>
      </w:r>
      <w:r w:rsidR="00AC181B" w:rsidRPr="00F66817">
        <w:rPr>
          <w:b/>
          <w:bCs/>
          <w:lang w:val="en-IN"/>
        </w:rPr>
        <w:t>27</w:t>
      </w:r>
      <w:r w:rsidRPr="00F66817">
        <w:rPr>
          <w:b/>
          <w:bCs/>
          <w:lang w:val="en-IN"/>
        </w:rPr>
        <w:t>]</w:t>
      </w:r>
      <w:r w:rsidRPr="00F66817">
        <w:rPr>
          <w:lang w:val="en-IN"/>
        </w:rPr>
        <w:t xml:space="preserve"> W. McKinney, "pandas: Python Data Analysis Library." Available: </w:t>
      </w:r>
      <w:hyperlink r:id="rId53" w:tgtFrame="_new" w:history="1">
        <w:r w:rsidRPr="00F66817">
          <w:rPr>
            <w:rStyle w:val="Hyperlink"/>
            <w:lang w:val="en-IN"/>
          </w:rPr>
          <w:t>https://pandas.pydata.org/</w:t>
        </w:r>
      </w:hyperlink>
    </w:p>
    <w:p w14:paraId="36765BDF" w14:textId="1222E9EA" w:rsidR="00640FCC" w:rsidRPr="00F66817" w:rsidRDefault="00640FCC" w:rsidP="00640FCC">
      <w:pPr>
        <w:spacing w:before="240"/>
        <w:ind w:left="-851" w:right="-999"/>
        <w:rPr>
          <w:lang w:val="en-IN"/>
        </w:rPr>
      </w:pPr>
      <w:r w:rsidRPr="00F66817">
        <w:rPr>
          <w:b/>
          <w:bCs/>
          <w:lang w:val="en-IN"/>
        </w:rPr>
        <w:t>[</w:t>
      </w:r>
      <w:r w:rsidR="00AC181B" w:rsidRPr="00F66817">
        <w:rPr>
          <w:b/>
          <w:bCs/>
          <w:lang w:val="en-IN"/>
        </w:rPr>
        <w:t>28</w:t>
      </w:r>
      <w:r w:rsidRPr="00F66817">
        <w:rPr>
          <w:b/>
          <w:bCs/>
          <w:lang w:val="en-IN"/>
        </w:rPr>
        <w:t>]</w:t>
      </w:r>
      <w:r w:rsidRPr="00F66817">
        <w:rPr>
          <w:lang w:val="en-IN"/>
        </w:rPr>
        <w:t xml:space="preserve"> NumPy Developers, "NumPy Documentation." Available: </w:t>
      </w:r>
      <w:hyperlink r:id="rId54" w:tgtFrame="_new" w:history="1">
        <w:r w:rsidRPr="00F66817">
          <w:rPr>
            <w:rStyle w:val="Hyperlink"/>
            <w:lang w:val="en-IN"/>
          </w:rPr>
          <w:t>https://numpy.org/</w:t>
        </w:r>
      </w:hyperlink>
    </w:p>
    <w:p w14:paraId="75AF4A55" w14:textId="4FCD01AD" w:rsidR="00640FCC" w:rsidRPr="00F66817" w:rsidRDefault="00640FCC" w:rsidP="00640FCC">
      <w:pPr>
        <w:spacing w:before="240"/>
        <w:ind w:left="-851" w:right="-999"/>
        <w:rPr>
          <w:lang w:val="en-IN"/>
        </w:rPr>
      </w:pPr>
      <w:r w:rsidRPr="00F66817">
        <w:rPr>
          <w:b/>
          <w:bCs/>
          <w:lang w:val="en-IN"/>
        </w:rPr>
        <w:t>[</w:t>
      </w:r>
      <w:r w:rsidR="00AC181B" w:rsidRPr="00F66817">
        <w:rPr>
          <w:b/>
          <w:bCs/>
          <w:lang w:val="en-IN"/>
        </w:rPr>
        <w:t>29</w:t>
      </w:r>
      <w:r w:rsidRPr="00F66817">
        <w:rPr>
          <w:b/>
          <w:bCs/>
          <w:lang w:val="en-IN"/>
        </w:rPr>
        <w:t>]</w:t>
      </w:r>
      <w:r w:rsidRPr="00F66817">
        <w:rPr>
          <w:lang w:val="en-IN"/>
        </w:rPr>
        <w:t xml:space="preserve"> J. D. Hunter, "Matplotlib: A 2D Graphics Environment," </w:t>
      </w:r>
      <w:r w:rsidRPr="00F66817">
        <w:rPr>
          <w:i/>
          <w:iCs/>
          <w:lang w:val="en-IN"/>
        </w:rPr>
        <w:t>Computing in Science &amp; Engineering</w:t>
      </w:r>
      <w:r w:rsidRPr="00F66817">
        <w:rPr>
          <w:lang w:val="en-IN"/>
        </w:rPr>
        <w:t>, vol. 9, no. 3, pp. 90–95, 2007.</w:t>
      </w:r>
    </w:p>
    <w:p w14:paraId="76EE2B26" w14:textId="61494A10" w:rsidR="00280E36" w:rsidRPr="00F66817" w:rsidRDefault="00640FCC" w:rsidP="006559DB">
      <w:pPr>
        <w:spacing w:before="240"/>
        <w:ind w:left="-851" w:right="-999"/>
        <w:rPr>
          <w:lang w:val="en-IN"/>
        </w:rPr>
      </w:pPr>
      <w:r w:rsidRPr="00F66817">
        <w:rPr>
          <w:b/>
          <w:bCs/>
          <w:lang w:val="en-IN"/>
        </w:rPr>
        <w:t>[</w:t>
      </w:r>
      <w:r w:rsidR="00AC181B" w:rsidRPr="00F66817">
        <w:rPr>
          <w:b/>
          <w:bCs/>
          <w:lang w:val="en-IN"/>
        </w:rPr>
        <w:t>30</w:t>
      </w:r>
      <w:r w:rsidRPr="00F66817">
        <w:rPr>
          <w:b/>
          <w:bCs/>
          <w:lang w:val="en-IN"/>
        </w:rPr>
        <w:t>]</w:t>
      </w:r>
      <w:r w:rsidRPr="00F66817">
        <w:rPr>
          <w:lang w:val="en-IN"/>
        </w:rPr>
        <w:t xml:space="preserve"> M. L. Waskom, "Seaborn: Statistical Data Visualization," </w:t>
      </w:r>
      <w:r w:rsidRPr="00F66817">
        <w:rPr>
          <w:i/>
          <w:iCs/>
          <w:lang w:val="en-IN"/>
        </w:rPr>
        <w:t xml:space="preserve">Journal of </w:t>
      </w:r>
      <w:proofErr w:type="gramStart"/>
      <w:r w:rsidRPr="00F66817">
        <w:rPr>
          <w:i/>
          <w:iCs/>
          <w:lang w:val="en-IN"/>
        </w:rPr>
        <w:t>Open Source</w:t>
      </w:r>
      <w:proofErr w:type="gramEnd"/>
      <w:r w:rsidRPr="00F66817">
        <w:rPr>
          <w:i/>
          <w:iCs/>
          <w:lang w:val="en-IN"/>
        </w:rPr>
        <w:t xml:space="preserve"> Software</w:t>
      </w:r>
      <w:r w:rsidRPr="00F66817">
        <w:rPr>
          <w:lang w:val="en-IN"/>
        </w:rPr>
        <w:t>, vol. 6, no. 60, p. 3021, 2021.</w:t>
      </w:r>
    </w:p>
    <w:p w14:paraId="6CAE70DF" w14:textId="77777777" w:rsidR="001C1ABA" w:rsidRPr="00F66817" w:rsidRDefault="001C1ABA" w:rsidP="006559DB">
      <w:pPr>
        <w:spacing w:before="240"/>
        <w:ind w:left="-851" w:right="-999"/>
        <w:rPr>
          <w:lang w:val="en-IN"/>
        </w:rPr>
      </w:pPr>
    </w:p>
    <w:p w14:paraId="09BC7E49" w14:textId="77777777" w:rsidR="001C1ABA" w:rsidRPr="00F66817" w:rsidRDefault="001C1ABA" w:rsidP="006559DB">
      <w:pPr>
        <w:spacing w:before="240"/>
        <w:ind w:left="-851" w:right="-999"/>
        <w:rPr>
          <w:lang w:val="en-IN"/>
        </w:rPr>
      </w:pPr>
    </w:p>
    <w:p w14:paraId="1A7C78E9" w14:textId="77777777" w:rsidR="00086827" w:rsidRPr="00F66817" w:rsidRDefault="00086827" w:rsidP="006559DB">
      <w:pPr>
        <w:spacing w:before="240"/>
        <w:ind w:left="-851" w:right="-999"/>
        <w:rPr>
          <w:lang w:val="en-IN"/>
        </w:rPr>
      </w:pPr>
    </w:p>
    <w:p w14:paraId="47127EB0" w14:textId="77777777" w:rsidR="00086827" w:rsidRPr="00F66817" w:rsidRDefault="00086827" w:rsidP="006559DB">
      <w:pPr>
        <w:spacing w:before="240"/>
        <w:ind w:left="-851" w:right="-999"/>
        <w:rPr>
          <w:lang w:val="en-IN"/>
        </w:rPr>
      </w:pPr>
    </w:p>
    <w:p w14:paraId="445C6515" w14:textId="77777777" w:rsidR="00086827" w:rsidRPr="00F66817" w:rsidRDefault="00086827" w:rsidP="006559DB">
      <w:pPr>
        <w:spacing w:before="240"/>
        <w:ind w:left="-851" w:right="-999"/>
        <w:rPr>
          <w:lang w:val="en-IN"/>
        </w:rPr>
      </w:pPr>
    </w:p>
    <w:p w14:paraId="0CFEC79D" w14:textId="77777777" w:rsidR="00086827" w:rsidRPr="00F66817" w:rsidRDefault="00086827" w:rsidP="006559DB">
      <w:pPr>
        <w:spacing w:before="240"/>
        <w:ind w:left="-851" w:right="-999"/>
        <w:rPr>
          <w:lang w:val="en-IN"/>
        </w:rPr>
      </w:pPr>
    </w:p>
    <w:p w14:paraId="21335DBA" w14:textId="77777777" w:rsidR="00086827" w:rsidRPr="00F66817" w:rsidRDefault="00086827" w:rsidP="006559DB">
      <w:pPr>
        <w:spacing w:before="240"/>
        <w:ind w:left="-851" w:right="-999"/>
        <w:rPr>
          <w:lang w:val="en-IN"/>
        </w:rPr>
      </w:pPr>
    </w:p>
    <w:p w14:paraId="5E788B95" w14:textId="77777777" w:rsidR="00086827" w:rsidRPr="00F66817" w:rsidRDefault="00086827" w:rsidP="006559DB">
      <w:pPr>
        <w:spacing w:before="240"/>
        <w:ind w:left="-851" w:right="-999"/>
        <w:rPr>
          <w:lang w:val="en-IN"/>
        </w:rPr>
      </w:pPr>
    </w:p>
    <w:p w14:paraId="13AE6A52" w14:textId="77777777" w:rsidR="00086827" w:rsidRPr="00F66817" w:rsidRDefault="00086827" w:rsidP="006559DB">
      <w:pPr>
        <w:spacing w:before="240"/>
        <w:ind w:left="-851" w:right="-999"/>
        <w:rPr>
          <w:lang w:val="en-IN"/>
        </w:rPr>
      </w:pPr>
    </w:p>
    <w:p w14:paraId="08AA423A" w14:textId="77777777" w:rsidR="00DA3D72" w:rsidRPr="00F66817" w:rsidRDefault="00DA3D72" w:rsidP="006559DB">
      <w:pPr>
        <w:spacing w:before="240"/>
        <w:ind w:left="-851" w:right="-999"/>
        <w:rPr>
          <w:lang w:val="en-IN"/>
        </w:rPr>
      </w:pPr>
    </w:p>
    <w:p w14:paraId="6CECFD01" w14:textId="77777777" w:rsidR="00D83D27" w:rsidRPr="00F66817" w:rsidRDefault="00D83D27" w:rsidP="006559DB">
      <w:pPr>
        <w:spacing w:before="240"/>
        <w:ind w:left="-851" w:right="-999"/>
        <w:rPr>
          <w:lang w:val="en-IN"/>
        </w:rPr>
      </w:pPr>
    </w:p>
    <w:p w14:paraId="207D7577" w14:textId="77777777" w:rsidR="00D83D27" w:rsidRPr="00F66817" w:rsidRDefault="00D83D27" w:rsidP="006559DB">
      <w:pPr>
        <w:spacing w:before="240"/>
        <w:ind w:left="-851" w:right="-999"/>
        <w:rPr>
          <w:lang w:val="en-IN"/>
        </w:rPr>
      </w:pPr>
    </w:p>
    <w:p w14:paraId="6C5F3EC2" w14:textId="77777777" w:rsidR="00D83D27" w:rsidRPr="00F66817" w:rsidRDefault="00D83D27" w:rsidP="006559DB">
      <w:pPr>
        <w:spacing w:before="240"/>
        <w:ind w:left="-851" w:right="-999"/>
        <w:rPr>
          <w:lang w:val="en-IN"/>
        </w:rPr>
      </w:pPr>
    </w:p>
    <w:p w14:paraId="5DCF293D" w14:textId="77777777" w:rsidR="00D83D27" w:rsidRPr="00F66817" w:rsidRDefault="00D83D27" w:rsidP="006559DB">
      <w:pPr>
        <w:spacing w:before="240"/>
        <w:ind w:left="-851" w:right="-999"/>
        <w:rPr>
          <w:lang w:val="en-IN"/>
        </w:rPr>
      </w:pPr>
    </w:p>
    <w:p w14:paraId="6A75B173" w14:textId="77777777" w:rsidR="00D83D27" w:rsidRPr="00F66817" w:rsidRDefault="00D83D27" w:rsidP="006559DB">
      <w:pPr>
        <w:spacing w:before="240"/>
        <w:ind w:left="-851" w:right="-999"/>
        <w:rPr>
          <w:lang w:val="en-IN"/>
        </w:rPr>
      </w:pPr>
    </w:p>
    <w:p w14:paraId="7CB8D391" w14:textId="1AAA6EB5" w:rsidR="00280E36" w:rsidRPr="00F66817" w:rsidRDefault="00280E36" w:rsidP="00280E36">
      <w:pPr>
        <w:pStyle w:val="Heading1"/>
        <w:ind w:left="-851" w:right="-999"/>
        <w:rPr>
          <w:rFonts w:ascii="Times New Roman" w:hAnsi="Times New Roman" w:cs="Times New Roman"/>
        </w:rPr>
      </w:pPr>
      <w:r w:rsidRPr="00F66817">
        <w:rPr>
          <w:rFonts w:ascii="Times New Roman" w:hAnsi="Times New Roman" w:cs="Times New Roman"/>
        </w:rPr>
        <w:lastRenderedPageBreak/>
        <w:t>Appendix A</w:t>
      </w:r>
      <w:r w:rsidR="002957B5" w:rsidRPr="00F66817">
        <w:rPr>
          <w:rFonts w:ascii="Times New Roman" w:hAnsi="Times New Roman" w:cs="Times New Roman"/>
        </w:rPr>
        <w:t xml:space="preserve"> (Certificates)</w:t>
      </w:r>
    </w:p>
    <w:p w14:paraId="63DE67D8" w14:textId="77777777" w:rsidR="00280E36" w:rsidRPr="00F66817" w:rsidRDefault="00280E36" w:rsidP="00280E36"/>
    <w:p w14:paraId="7D9CB053" w14:textId="38B786A3" w:rsidR="00280E36" w:rsidRPr="00F66817" w:rsidRDefault="00280E36">
      <w:pPr>
        <w:pStyle w:val="ListParagraph"/>
        <w:numPr>
          <w:ilvl w:val="0"/>
          <w:numId w:val="49"/>
        </w:numPr>
        <w:rPr>
          <w:b/>
          <w:bCs/>
        </w:rPr>
      </w:pPr>
      <w:r w:rsidRPr="00F66817">
        <w:rPr>
          <w:b/>
          <w:bCs/>
        </w:rPr>
        <w:t xml:space="preserve">MD SAAD ALAM (16500122049) </w:t>
      </w:r>
    </w:p>
    <w:p w14:paraId="35055613" w14:textId="77777777" w:rsidR="00F27429" w:rsidRPr="00F66817" w:rsidRDefault="00F27429" w:rsidP="00F27429">
      <w:pPr>
        <w:pStyle w:val="ListParagraph"/>
        <w:ind w:left="-131"/>
      </w:pPr>
    </w:p>
    <w:p w14:paraId="013DDF59" w14:textId="409E9544" w:rsidR="00280E36" w:rsidRPr="00F66817" w:rsidRDefault="00F27429" w:rsidP="00F27429">
      <w:r w:rsidRPr="00F66817">
        <w:rPr>
          <w:noProof/>
        </w:rPr>
        <w:drawing>
          <wp:inline distT="0" distB="0" distL="0" distR="0" wp14:anchorId="1ED13091" wp14:editId="72535EF9">
            <wp:extent cx="5248910" cy="3699934"/>
            <wp:effectExtent l="0" t="0" r="8890" b="0"/>
            <wp:docPr id="150518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81035" name=""/>
                    <pic:cNvPicPr/>
                  </pic:nvPicPr>
                  <pic:blipFill>
                    <a:blip r:embed="rId55"/>
                    <a:stretch>
                      <a:fillRect/>
                    </a:stretch>
                  </pic:blipFill>
                  <pic:spPr>
                    <a:xfrm>
                      <a:off x="0" y="0"/>
                      <a:ext cx="5254465" cy="3703849"/>
                    </a:xfrm>
                    <a:prstGeom prst="rect">
                      <a:avLst/>
                    </a:prstGeom>
                  </pic:spPr>
                </pic:pic>
              </a:graphicData>
            </a:graphic>
          </wp:inline>
        </w:drawing>
      </w:r>
    </w:p>
    <w:p w14:paraId="756CAD96" w14:textId="77777777" w:rsidR="00F27429" w:rsidRPr="00F66817" w:rsidRDefault="00F27429" w:rsidP="00F27429"/>
    <w:p w14:paraId="5F92E0A2" w14:textId="77777777" w:rsidR="001751E5" w:rsidRPr="00F66817" w:rsidRDefault="001751E5" w:rsidP="00F27429"/>
    <w:p w14:paraId="315080EB" w14:textId="702E58C0" w:rsidR="00F27429" w:rsidRPr="00F66817" w:rsidRDefault="00F27429">
      <w:pPr>
        <w:pStyle w:val="ListParagraph"/>
        <w:numPr>
          <w:ilvl w:val="0"/>
          <w:numId w:val="49"/>
        </w:numPr>
        <w:rPr>
          <w:b/>
          <w:bCs/>
        </w:rPr>
      </w:pPr>
      <w:r w:rsidRPr="00F66817">
        <w:rPr>
          <w:b/>
          <w:bCs/>
        </w:rPr>
        <w:t>FATIMA ZAFAR RIZVI (16500122051)</w:t>
      </w:r>
    </w:p>
    <w:p w14:paraId="5E5318DF" w14:textId="77777777" w:rsidR="00F27429" w:rsidRPr="00F66817" w:rsidRDefault="00F27429" w:rsidP="00F27429">
      <w:pPr>
        <w:pStyle w:val="ListParagraph"/>
        <w:ind w:left="-131"/>
        <w:rPr>
          <w:b/>
          <w:bCs/>
        </w:rPr>
      </w:pPr>
    </w:p>
    <w:p w14:paraId="17B49B02" w14:textId="710E7F5B" w:rsidR="00F27429" w:rsidRPr="00F66817" w:rsidRDefault="00F27429" w:rsidP="00F27429">
      <w:pPr>
        <w:pStyle w:val="ListParagraph"/>
        <w:ind w:left="-131"/>
        <w:rPr>
          <w:b/>
          <w:bCs/>
        </w:rPr>
      </w:pPr>
      <w:r w:rsidRPr="00F66817">
        <w:rPr>
          <w:b/>
          <w:bCs/>
          <w:noProof/>
        </w:rPr>
        <w:drawing>
          <wp:inline distT="0" distB="0" distL="0" distR="0" wp14:anchorId="30B19BBE" wp14:editId="3F1B5048">
            <wp:extent cx="5502910" cy="2921000"/>
            <wp:effectExtent l="0" t="0" r="2540" b="0"/>
            <wp:docPr id="955650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67611" cy="2955344"/>
                    </a:xfrm>
                    <a:prstGeom prst="rect">
                      <a:avLst/>
                    </a:prstGeom>
                    <a:noFill/>
                  </pic:spPr>
                </pic:pic>
              </a:graphicData>
            </a:graphic>
          </wp:inline>
        </w:drawing>
      </w:r>
    </w:p>
    <w:p w14:paraId="56B4CB08" w14:textId="77777777" w:rsidR="00F27429" w:rsidRPr="00F66817" w:rsidRDefault="00F27429" w:rsidP="00F27429">
      <w:pPr>
        <w:pStyle w:val="ListParagraph"/>
        <w:ind w:left="-131"/>
        <w:rPr>
          <w:b/>
          <w:bCs/>
        </w:rPr>
      </w:pPr>
    </w:p>
    <w:p w14:paraId="06DE5B93" w14:textId="77777777" w:rsidR="00F27429" w:rsidRPr="00F66817" w:rsidRDefault="00F27429" w:rsidP="00F27429">
      <w:pPr>
        <w:pStyle w:val="ListParagraph"/>
        <w:ind w:left="-131"/>
        <w:rPr>
          <w:b/>
          <w:bCs/>
        </w:rPr>
      </w:pPr>
    </w:p>
    <w:p w14:paraId="0E976C29" w14:textId="50C3B620" w:rsidR="00F27429" w:rsidRPr="00F66817" w:rsidRDefault="00F27429" w:rsidP="00F27429">
      <w:pPr>
        <w:pStyle w:val="ListParagraph"/>
        <w:ind w:left="-131"/>
        <w:rPr>
          <w:b/>
          <w:bCs/>
        </w:rPr>
      </w:pPr>
      <w:r w:rsidRPr="00F66817">
        <w:rPr>
          <w:b/>
          <w:bCs/>
          <w:noProof/>
        </w:rPr>
        <w:drawing>
          <wp:inline distT="0" distB="0" distL="0" distR="0" wp14:anchorId="31A5DC6F" wp14:editId="33FCC137">
            <wp:extent cx="5943600" cy="3352800"/>
            <wp:effectExtent l="0" t="0" r="0" b="0"/>
            <wp:docPr id="6215421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7621" cy="3355068"/>
                    </a:xfrm>
                    <a:prstGeom prst="rect">
                      <a:avLst/>
                    </a:prstGeom>
                    <a:noFill/>
                  </pic:spPr>
                </pic:pic>
              </a:graphicData>
            </a:graphic>
          </wp:inline>
        </w:drawing>
      </w:r>
    </w:p>
    <w:p w14:paraId="34292AA2" w14:textId="77777777" w:rsidR="00F87FA0" w:rsidRPr="00F66817" w:rsidRDefault="00F87FA0" w:rsidP="00F27429">
      <w:pPr>
        <w:pStyle w:val="ListParagraph"/>
        <w:ind w:left="-131"/>
        <w:rPr>
          <w:b/>
          <w:bCs/>
        </w:rPr>
      </w:pPr>
    </w:p>
    <w:p w14:paraId="282278B3" w14:textId="42244A5C" w:rsidR="00F87FA0" w:rsidRPr="00F66817" w:rsidRDefault="00F87FA0" w:rsidP="00F27429">
      <w:pPr>
        <w:pStyle w:val="ListParagraph"/>
        <w:ind w:left="-131"/>
        <w:rPr>
          <w:b/>
          <w:bCs/>
        </w:rPr>
      </w:pPr>
      <w:r w:rsidRPr="00F66817">
        <w:rPr>
          <w:b/>
          <w:bCs/>
          <w:noProof/>
        </w:rPr>
        <w:drawing>
          <wp:inline distT="0" distB="0" distL="0" distR="0" wp14:anchorId="64E475DC" wp14:editId="3104F935">
            <wp:extent cx="6179820" cy="4077970"/>
            <wp:effectExtent l="0" t="0" r="0" b="0"/>
            <wp:docPr id="13174918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201634" cy="4092365"/>
                    </a:xfrm>
                    <a:prstGeom prst="rect">
                      <a:avLst/>
                    </a:prstGeom>
                    <a:noFill/>
                  </pic:spPr>
                </pic:pic>
              </a:graphicData>
            </a:graphic>
          </wp:inline>
        </w:drawing>
      </w:r>
    </w:p>
    <w:p w14:paraId="7EE39ADC" w14:textId="77777777" w:rsidR="00280E36" w:rsidRPr="00F66817" w:rsidRDefault="00280E36" w:rsidP="00380341">
      <w:pPr>
        <w:spacing w:before="240"/>
        <w:ind w:left="-851" w:right="-999"/>
        <w:rPr>
          <w:lang w:val="en-IN"/>
        </w:rPr>
      </w:pPr>
    </w:p>
    <w:p w14:paraId="2F51EEAA" w14:textId="2B854F57" w:rsidR="00E1285D" w:rsidRPr="00F66817" w:rsidRDefault="00E1285D">
      <w:pPr>
        <w:pStyle w:val="ListParagraph"/>
        <w:numPr>
          <w:ilvl w:val="0"/>
          <w:numId w:val="49"/>
        </w:numPr>
        <w:spacing w:before="240"/>
        <w:ind w:right="-999"/>
        <w:rPr>
          <w:b/>
          <w:bCs/>
          <w:lang w:val="en-IN"/>
        </w:rPr>
      </w:pPr>
      <w:r w:rsidRPr="00F66817">
        <w:rPr>
          <w:b/>
          <w:bCs/>
          <w:lang w:val="en-IN"/>
        </w:rPr>
        <w:lastRenderedPageBreak/>
        <w:t>HARSH SHARMA (16500122043)</w:t>
      </w:r>
    </w:p>
    <w:p w14:paraId="69048DE2" w14:textId="77777777" w:rsidR="00E1285D" w:rsidRPr="00F66817" w:rsidRDefault="00E1285D" w:rsidP="00E1285D">
      <w:pPr>
        <w:pStyle w:val="ListParagraph"/>
        <w:spacing w:before="240"/>
        <w:ind w:left="-131" w:right="-999"/>
        <w:rPr>
          <w:lang w:val="en-IN"/>
        </w:rPr>
      </w:pPr>
    </w:p>
    <w:p w14:paraId="3D563F44" w14:textId="6A6B1A7F" w:rsidR="00E1285D" w:rsidRPr="00F66817" w:rsidRDefault="00E1285D" w:rsidP="00E1285D">
      <w:pPr>
        <w:pStyle w:val="ListParagraph"/>
        <w:spacing w:before="240"/>
        <w:ind w:left="-131" w:right="-999"/>
        <w:rPr>
          <w:lang w:val="en-IN"/>
        </w:rPr>
      </w:pPr>
      <w:r w:rsidRPr="00F66817">
        <w:rPr>
          <w:lang w:val="en-IN"/>
        </w:rPr>
        <w:t xml:space="preserve"> </w:t>
      </w:r>
      <w:r w:rsidRPr="00F66817">
        <w:rPr>
          <w:noProof/>
          <w:lang w:val="en-IN"/>
        </w:rPr>
        <w:drawing>
          <wp:inline distT="0" distB="0" distL="0" distR="0" wp14:anchorId="178C2F45" wp14:editId="49A29111">
            <wp:extent cx="5423599" cy="2967811"/>
            <wp:effectExtent l="0" t="0" r="5715" b="4445"/>
            <wp:docPr id="947690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53289" cy="2984057"/>
                    </a:xfrm>
                    <a:prstGeom prst="rect">
                      <a:avLst/>
                    </a:prstGeom>
                    <a:noFill/>
                  </pic:spPr>
                </pic:pic>
              </a:graphicData>
            </a:graphic>
          </wp:inline>
        </w:drawing>
      </w:r>
    </w:p>
    <w:p w14:paraId="3EE1A1F6" w14:textId="77777777" w:rsidR="001D3428" w:rsidRPr="00F66817" w:rsidRDefault="001D3428" w:rsidP="00E1285D">
      <w:pPr>
        <w:pStyle w:val="ListParagraph"/>
        <w:spacing w:before="240"/>
        <w:ind w:left="-131" w:right="-999"/>
        <w:rPr>
          <w:lang w:val="en-IN"/>
        </w:rPr>
      </w:pPr>
    </w:p>
    <w:p w14:paraId="3BAE46BD" w14:textId="370AD66F" w:rsidR="00380341" w:rsidRPr="00F66817" w:rsidRDefault="00095FF2">
      <w:pPr>
        <w:pStyle w:val="ListParagraph"/>
        <w:numPr>
          <w:ilvl w:val="0"/>
          <w:numId w:val="49"/>
        </w:numPr>
        <w:spacing w:before="240"/>
        <w:ind w:right="-999"/>
        <w:rPr>
          <w:b/>
          <w:bCs/>
          <w:lang w:val="en-IN"/>
        </w:rPr>
      </w:pPr>
      <w:r w:rsidRPr="00F66817">
        <w:rPr>
          <w:b/>
          <w:bCs/>
          <w:lang w:val="en-IN"/>
        </w:rPr>
        <w:t>SNEHA SINGH (16500122061)</w:t>
      </w:r>
    </w:p>
    <w:p w14:paraId="37FBC00F" w14:textId="77777777" w:rsidR="00095FF2" w:rsidRPr="00F66817" w:rsidRDefault="00095FF2" w:rsidP="00095FF2">
      <w:pPr>
        <w:pStyle w:val="ListParagraph"/>
        <w:spacing w:before="240"/>
        <w:ind w:left="-131" w:right="-999"/>
        <w:rPr>
          <w:b/>
          <w:bCs/>
          <w:lang w:val="en-IN"/>
        </w:rPr>
      </w:pPr>
    </w:p>
    <w:p w14:paraId="511F3005" w14:textId="099421AD" w:rsidR="00986089" w:rsidRPr="00F66817" w:rsidRDefault="00AF1C28" w:rsidP="00285946">
      <w:pPr>
        <w:pStyle w:val="ListParagraph"/>
        <w:spacing w:before="240"/>
        <w:ind w:left="-131" w:right="-999"/>
        <w:rPr>
          <w:b/>
          <w:bCs/>
          <w:lang w:val="en-IN"/>
        </w:rPr>
      </w:pPr>
      <w:r w:rsidRPr="00F66817">
        <w:rPr>
          <w:b/>
          <w:bCs/>
          <w:noProof/>
          <w:lang w:val="en-IN"/>
        </w:rPr>
        <w:drawing>
          <wp:inline distT="0" distB="0" distL="0" distR="0" wp14:anchorId="6CA67179" wp14:editId="37D98F0C">
            <wp:extent cx="5798820" cy="3939540"/>
            <wp:effectExtent l="0" t="0" r="0" b="3810"/>
            <wp:docPr id="19864562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819921" cy="3953875"/>
                    </a:xfrm>
                    <a:prstGeom prst="rect">
                      <a:avLst/>
                    </a:prstGeom>
                    <a:noFill/>
                  </pic:spPr>
                </pic:pic>
              </a:graphicData>
            </a:graphic>
          </wp:inline>
        </w:drawing>
      </w:r>
    </w:p>
    <w:p w14:paraId="77827438" w14:textId="3DC80736" w:rsidR="00986089" w:rsidRPr="00F66817" w:rsidRDefault="00986089" w:rsidP="00986089">
      <w:pPr>
        <w:pStyle w:val="Heading1"/>
        <w:ind w:left="-851" w:right="-999"/>
        <w:rPr>
          <w:rFonts w:ascii="Times New Roman" w:hAnsi="Times New Roman" w:cs="Times New Roman"/>
        </w:rPr>
      </w:pPr>
      <w:r w:rsidRPr="00F66817">
        <w:rPr>
          <w:rFonts w:ascii="Times New Roman" w:hAnsi="Times New Roman" w:cs="Times New Roman"/>
        </w:rPr>
        <w:lastRenderedPageBreak/>
        <w:t>Appendix B (Prototype)</w:t>
      </w:r>
    </w:p>
    <w:p w14:paraId="74373781" w14:textId="77777777" w:rsidR="00986089" w:rsidRPr="00F66817" w:rsidRDefault="00986089" w:rsidP="00986089"/>
    <w:p w14:paraId="323FB788" w14:textId="47B52C32" w:rsidR="00774A4E" w:rsidRPr="00F66817" w:rsidRDefault="00774A4E" w:rsidP="00774A4E">
      <w:pPr>
        <w:spacing w:before="240"/>
        <w:ind w:left="-851"/>
        <w:rPr>
          <w:lang w:val="en-IN"/>
        </w:rPr>
      </w:pPr>
      <w:r w:rsidRPr="00F66817">
        <w:rPr>
          <w:lang w:val="en-IN"/>
        </w:rPr>
        <w:t xml:space="preserve">Using Google </w:t>
      </w:r>
      <w:proofErr w:type="spellStart"/>
      <w:r w:rsidRPr="00F66817">
        <w:rPr>
          <w:lang w:val="en-IN"/>
        </w:rPr>
        <w:t>Colab</w:t>
      </w:r>
      <w:proofErr w:type="spellEnd"/>
      <w:r w:rsidR="00BF51DE" w:rsidRPr="00F66817">
        <w:rPr>
          <w:lang w:val="en-IN"/>
        </w:rPr>
        <w:t xml:space="preserve"> </w:t>
      </w:r>
      <w:r w:rsidR="00BF51DE" w:rsidRPr="00F66817">
        <w:t>and Kaggle</w:t>
      </w:r>
      <w:r w:rsidRPr="00F66817">
        <w:rPr>
          <w:lang w:val="en-IN"/>
        </w:rPr>
        <w:t>, the suggested Hate Speech Detection using XLM-</w:t>
      </w:r>
      <w:proofErr w:type="spellStart"/>
      <w:r w:rsidRPr="00F66817">
        <w:rPr>
          <w:lang w:val="en-IN"/>
        </w:rPr>
        <w:t>RoBERTa</w:t>
      </w:r>
      <w:proofErr w:type="spellEnd"/>
      <w:r w:rsidRPr="00F66817">
        <w:rPr>
          <w:lang w:val="en-IN"/>
        </w:rPr>
        <w:t xml:space="preserve"> Transformer system has been effectively built as a working prototype. The entire workflow of the suggested system, including dataset loading, data preprocessing, tokenization, model fine-tuning, prediction, and performance evaluation, is shown in the prototype. The implementation confirms that the suggested transformer-based method for binary hate speech classification is effective.</w:t>
      </w:r>
    </w:p>
    <w:p w14:paraId="0A50D712" w14:textId="10FE3399" w:rsidR="00774A4E" w:rsidRPr="00F66817" w:rsidRDefault="00774A4E" w:rsidP="00774A4E">
      <w:pPr>
        <w:spacing w:before="240"/>
        <w:ind w:left="-851"/>
        <w:rPr>
          <w:lang w:val="en-IN"/>
        </w:rPr>
      </w:pPr>
      <w:r w:rsidRPr="00F66817">
        <w:rPr>
          <w:lang w:val="en-IN"/>
        </w:rPr>
        <w:t xml:space="preserve">The entire implementation of the suggested system is contained in the Google </w:t>
      </w:r>
      <w:proofErr w:type="spellStart"/>
      <w:r w:rsidRPr="00F66817">
        <w:rPr>
          <w:lang w:val="en-IN"/>
        </w:rPr>
        <w:t>Colab</w:t>
      </w:r>
      <w:proofErr w:type="spellEnd"/>
      <w:r w:rsidRPr="00F66817">
        <w:rPr>
          <w:lang w:val="en-IN"/>
        </w:rPr>
        <w:t xml:space="preserve"> notebook</w:t>
      </w:r>
      <w:r w:rsidR="002673D6" w:rsidRPr="00F66817">
        <w:rPr>
          <w:lang w:val="en-IN"/>
        </w:rPr>
        <w:t xml:space="preserve"> </w:t>
      </w:r>
      <w:r w:rsidR="002673D6" w:rsidRPr="00F66817">
        <w:t>and Kaggle</w:t>
      </w:r>
      <w:r w:rsidRPr="00F66817">
        <w:rPr>
          <w:lang w:val="en-IN"/>
        </w:rPr>
        <w:t>. After loading the English Hate Speech Dataset, preprocessing steps such deleting URLs, HTML tags, duplicate records, and superfluous white spaces are carried out while maintaining punctuation, emojis, and hashtags to preserve contextual information. Subsets for testing, validation, and training are subsequently created from the cleaned dataset. The XLM-</w:t>
      </w:r>
      <w:proofErr w:type="spellStart"/>
      <w:r w:rsidRPr="00F66817">
        <w:rPr>
          <w:lang w:val="en-IN"/>
        </w:rPr>
        <w:t>RoBERTa</w:t>
      </w:r>
      <w:proofErr w:type="spellEnd"/>
      <w:r w:rsidRPr="00F66817">
        <w:rPr>
          <w:lang w:val="en-IN"/>
        </w:rPr>
        <w:t xml:space="preserve"> Transformer model is then optimized for binary classification into Hate Speech and Non-Hate Speech categories after the XLM-</w:t>
      </w:r>
      <w:proofErr w:type="spellStart"/>
      <w:r w:rsidRPr="00F66817">
        <w:rPr>
          <w:lang w:val="en-IN"/>
        </w:rPr>
        <w:t>RoBERTa</w:t>
      </w:r>
      <w:proofErr w:type="spellEnd"/>
      <w:r w:rsidRPr="00F66817">
        <w:rPr>
          <w:lang w:val="en-IN"/>
        </w:rPr>
        <w:t xml:space="preserve"> Tokenizer transforms textual input into numerical representations.</w:t>
      </w:r>
    </w:p>
    <w:p w14:paraId="738712F6" w14:textId="77777777" w:rsidR="00774A4E" w:rsidRPr="00F66817" w:rsidRDefault="00774A4E" w:rsidP="00774A4E">
      <w:pPr>
        <w:spacing w:before="240"/>
        <w:ind w:left="-851"/>
        <w:rPr>
          <w:lang w:val="en-IN"/>
        </w:rPr>
      </w:pPr>
      <w:r w:rsidRPr="00F66817">
        <w:rPr>
          <w:lang w:val="en-IN"/>
        </w:rPr>
        <w:t>Accuracy, Precision, Recall, F1-Score, Confusion Matrix, ROC Curve, Precision-Recall Curve, Classification Report, Training and Validation Accuracy Curves, Loss Curves, and Overfitting Analysis are just a few of the metrics used in the prototype's thorough performance evaluation. These findings confirm that the suggested methodology for automated hate speech identification is reliable and efficient.</w:t>
      </w:r>
    </w:p>
    <w:p w14:paraId="548AC2E2" w14:textId="52A7A7A9" w:rsidR="00774A4E" w:rsidRPr="00F66817" w:rsidRDefault="00774A4E" w:rsidP="00774A4E">
      <w:pPr>
        <w:spacing w:before="240"/>
        <w:ind w:left="-851"/>
        <w:rPr>
          <w:lang w:val="en-IN"/>
        </w:rPr>
      </w:pPr>
      <w:r w:rsidRPr="00F66817">
        <w:rPr>
          <w:lang w:val="en-IN"/>
        </w:rPr>
        <w:t xml:space="preserve">Because Google </w:t>
      </w:r>
      <w:proofErr w:type="spellStart"/>
      <w:r w:rsidRPr="00F66817">
        <w:rPr>
          <w:lang w:val="en-IN"/>
        </w:rPr>
        <w:t>Colab</w:t>
      </w:r>
      <w:proofErr w:type="spellEnd"/>
      <w:r w:rsidR="002673D6" w:rsidRPr="00F66817">
        <w:rPr>
          <w:lang w:val="en-IN"/>
        </w:rPr>
        <w:t xml:space="preserve"> </w:t>
      </w:r>
      <w:r w:rsidR="002673D6" w:rsidRPr="00F66817">
        <w:t>and Kaggle</w:t>
      </w:r>
      <w:r w:rsidRPr="00F66817">
        <w:rPr>
          <w:lang w:val="en-IN"/>
        </w:rPr>
        <w:t xml:space="preserve"> offers a cloud-based Python environment with pre-configured machine learning libraries, GPU acceleration, and smooth connection with the Hugging Face Transformers module, it was chosen as the implementation platform. Without the need for specialized high-performance hardware, the platform allows for effective model training, experiment reproducibility, and convenient execution.</w:t>
      </w:r>
    </w:p>
    <w:p w14:paraId="6B67C06F" w14:textId="77777777" w:rsidR="00656127" w:rsidRPr="00F66817" w:rsidRDefault="00656127" w:rsidP="00CC31DA">
      <w:pPr>
        <w:spacing w:before="240"/>
        <w:rPr>
          <w:lang w:val="en-IN"/>
        </w:rPr>
      </w:pPr>
    </w:p>
    <w:p w14:paraId="05BCA286" w14:textId="35CBBD49" w:rsidR="00656127" w:rsidRPr="00F66817" w:rsidRDefault="00656127" w:rsidP="00327D43">
      <w:pPr>
        <w:ind w:left="-851"/>
        <w:rPr>
          <w:b/>
          <w:bCs/>
          <w:sz w:val="28"/>
          <w:szCs w:val="28"/>
        </w:rPr>
      </w:pPr>
      <w:r w:rsidRPr="00F66817">
        <w:rPr>
          <w:b/>
          <w:bCs/>
          <w:sz w:val="28"/>
          <w:szCs w:val="28"/>
        </w:rPr>
        <w:t>Prototype Access Link</w:t>
      </w:r>
    </w:p>
    <w:p w14:paraId="674F92F5" w14:textId="77777777" w:rsidR="00327D43" w:rsidRPr="00F66817" w:rsidRDefault="00327D43" w:rsidP="00327D43">
      <w:pPr>
        <w:ind w:left="-851"/>
        <w:rPr>
          <w:b/>
          <w:bCs/>
          <w:sz w:val="28"/>
          <w:szCs w:val="28"/>
        </w:rPr>
      </w:pPr>
    </w:p>
    <w:p w14:paraId="32930528" w14:textId="75FFB25F" w:rsidR="00656127" w:rsidRPr="00F66817" w:rsidRDefault="00656127" w:rsidP="00327D43">
      <w:pPr>
        <w:ind w:left="-851"/>
        <w:rPr>
          <w:lang w:val="en-IN"/>
        </w:rPr>
      </w:pPr>
      <w:r w:rsidRPr="00F66817">
        <w:rPr>
          <w:lang w:val="en-IN"/>
        </w:rPr>
        <w:t xml:space="preserve">The complete prototype implementation can be accessed using the following Google </w:t>
      </w:r>
      <w:proofErr w:type="spellStart"/>
      <w:r w:rsidRPr="00F66817">
        <w:rPr>
          <w:lang w:val="en-IN"/>
        </w:rPr>
        <w:t>Colab</w:t>
      </w:r>
      <w:proofErr w:type="spellEnd"/>
      <w:r w:rsidRPr="00F66817">
        <w:rPr>
          <w:lang w:val="en-IN"/>
        </w:rPr>
        <w:t xml:space="preserve"> notebook:</w:t>
      </w:r>
    </w:p>
    <w:p w14:paraId="2B7F2599" w14:textId="77777777" w:rsidR="00327D43" w:rsidRPr="00F66817" w:rsidRDefault="00327D43" w:rsidP="00327D43">
      <w:pPr>
        <w:ind w:left="-851"/>
        <w:rPr>
          <w:lang w:val="en-IN"/>
        </w:rPr>
      </w:pPr>
    </w:p>
    <w:p w14:paraId="07C70963" w14:textId="25998A80" w:rsidR="00E97894" w:rsidRPr="00F66817" w:rsidRDefault="00656127" w:rsidP="00327D43">
      <w:pPr>
        <w:ind w:left="-851"/>
        <w:rPr>
          <w:b/>
          <w:bCs/>
          <w:lang w:val="en-IN"/>
        </w:rPr>
      </w:pPr>
      <w:r w:rsidRPr="00F66817">
        <w:rPr>
          <w:b/>
          <w:bCs/>
          <w:lang w:val="en-IN"/>
        </w:rPr>
        <w:t xml:space="preserve">Google </w:t>
      </w:r>
      <w:proofErr w:type="spellStart"/>
      <w:r w:rsidRPr="00F66817">
        <w:rPr>
          <w:b/>
          <w:bCs/>
          <w:lang w:val="en-IN"/>
        </w:rPr>
        <w:t>Colab</w:t>
      </w:r>
      <w:proofErr w:type="spellEnd"/>
      <w:r w:rsidRPr="00F66817">
        <w:rPr>
          <w:b/>
          <w:bCs/>
          <w:lang w:val="en-IN"/>
        </w:rPr>
        <w:t xml:space="preserve"> </w:t>
      </w:r>
      <w:proofErr w:type="gramStart"/>
      <w:r w:rsidRPr="00F66817">
        <w:rPr>
          <w:b/>
          <w:bCs/>
          <w:lang w:val="en-IN"/>
        </w:rPr>
        <w:t>Notebook</w:t>
      </w:r>
      <w:r w:rsidR="00E97894" w:rsidRPr="00F66817">
        <w:rPr>
          <w:b/>
          <w:bCs/>
          <w:lang w:val="en-IN"/>
        </w:rPr>
        <w:t xml:space="preserve"> :</w:t>
      </w:r>
      <w:proofErr w:type="gramEnd"/>
      <w:r w:rsidR="00E97894" w:rsidRPr="00F66817">
        <w:rPr>
          <w:b/>
          <w:bCs/>
          <w:lang w:val="en-IN"/>
        </w:rPr>
        <w:t xml:space="preserve"> </w:t>
      </w:r>
      <w:r w:rsidR="00E97894" w:rsidRPr="00F66817">
        <w:rPr>
          <w:b/>
          <w:bCs/>
          <w:lang w:val="en-IN"/>
        </w:rPr>
        <w:br/>
        <w:t>1</w:t>
      </w:r>
      <w:r w:rsidR="00F12355" w:rsidRPr="00F66817">
        <w:rPr>
          <w:b/>
          <w:bCs/>
          <w:lang w:val="en-IN"/>
        </w:rPr>
        <w:t xml:space="preserve">.  </w:t>
      </w:r>
      <w:hyperlink r:id="rId61" w:history="1">
        <w:r w:rsidR="00F12355" w:rsidRPr="00F66817">
          <w:rPr>
            <w:rStyle w:val="Hyperlink"/>
            <w:b/>
            <w:bCs/>
            <w:lang w:val="en-IN"/>
          </w:rPr>
          <w:t xml:space="preserve">Google </w:t>
        </w:r>
        <w:proofErr w:type="spellStart"/>
        <w:r w:rsidR="00F12355" w:rsidRPr="00F66817">
          <w:rPr>
            <w:rStyle w:val="Hyperlink"/>
            <w:b/>
            <w:bCs/>
            <w:lang w:val="en-IN"/>
          </w:rPr>
          <w:t>Colab</w:t>
        </w:r>
        <w:proofErr w:type="spellEnd"/>
        <w:r w:rsidR="00F12355" w:rsidRPr="00F66817">
          <w:rPr>
            <w:rStyle w:val="Hyperlink"/>
            <w:b/>
            <w:bCs/>
            <w:lang w:val="en-IN"/>
          </w:rPr>
          <w:t xml:space="preserve"> Notebook 1</w:t>
        </w:r>
      </w:hyperlink>
    </w:p>
    <w:p w14:paraId="3B967981" w14:textId="2CB8D184" w:rsidR="00E97894" w:rsidRPr="00F66817" w:rsidRDefault="00E97894" w:rsidP="00327D43">
      <w:pPr>
        <w:ind w:left="-851"/>
        <w:rPr>
          <w:b/>
          <w:bCs/>
          <w:lang w:val="en-IN"/>
        </w:rPr>
      </w:pPr>
      <w:r w:rsidRPr="00F66817">
        <w:rPr>
          <w:b/>
          <w:bCs/>
          <w:lang w:val="en-IN"/>
        </w:rPr>
        <w:t xml:space="preserve">2. </w:t>
      </w:r>
      <w:hyperlink r:id="rId62" w:anchor="scrollTo=qrZ4ncTUrjLV" w:history="1">
        <w:r w:rsidRPr="00F66817">
          <w:rPr>
            <w:rStyle w:val="Hyperlink"/>
            <w:b/>
            <w:bCs/>
            <w:lang w:val="en-IN"/>
          </w:rPr>
          <w:t xml:space="preserve">Google </w:t>
        </w:r>
        <w:proofErr w:type="spellStart"/>
        <w:r w:rsidRPr="00F66817">
          <w:rPr>
            <w:rStyle w:val="Hyperlink"/>
            <w:b/>
            <w:bCs/>
            <w:lang w:val="en-IN"/>
          </w:rPr>
          <w:t>Colab</w:t>
        </w:r>
        <w:proofErr w:type="spellEnd"/>
        <w:r w:rsidRPr="00F66817">
          <w:rPr>
            <w:rStyle w:val="Hyperlink"/>
            <w:b/>
            <w:bCs/>
            <w:lang w:val="en-IN"/>
          </w:rPr>
          <w:t xml:space="preserve"> Notebook 2</w:t>
        </w:r>
      </w:hyperlink>
    </w:p>
    <w:p w14:paraId="18736E4B" w14:textId="77777777" w:rsidR="00CC31DA" w:rsidRDefault="00CC31DA" w:rsidP="00FC208D">
      <w:pPr>
        <w:spacing w:before="240"/>
        <w:rPr>
          <w:b/>
          <w:bCs/>
          <w:sz w:val="28"/>
          <w:szCs w:val="28"/>
          <w:lang w:val="en-IN"/>
        </w:rPr>
      </w:pPr>
    </w:p>
    <w:p w14:paraId="4352A923" w14:textId="77777777" w:rsidR="00840368" w:rsidRDefault="00840368" w:rsidP="00FC208D">
      <w:pPr>
        <w:spacing w:before="240"/>
        <w:rPr>
          <w:b/>
          <w:bCs/>
          <w:sz w:val="28"/>
          <w:szCs w:val="28"/>
          <w:lang w:val="en-IN"/>
        </w:rPr>
      </w:pPr>
    </w:p>
    <w:p w14:paraId="19440A05" w14:textId="77777777" w:rsidR="00840368" w:rsidRDefault="00840368" w:rsidP="00FC208D">
      <w:pPr>
        <w:spacing w:before="240"/>
        <w:rPr>
          <w:b/>
          <w:bCs/>
          <w:sz w:val="28"/>
          <w:szCs w:val="28"/>
          <w:lang w:val="en-IN"/>
        </w:rPr>
      </w:pPr>
    </w:p>
    <w:p w14:paraId="7858D334" w14:textId="77777777" w:rsidR="00840368" w:rsidRPr="00F66817" w:rsidRDefault="00840368" w:rsidP="00FC208D">
      <w:pPr>
        <w:spacing w:before="240"/>
        <w:rPr>
          <w:b/>
          <w:bCs/>
          <w:sz w:val="28"/>
          <w:szCs w:val="28"/>
          <w:lang w:val="en-IN"/>
        </w:rPr>
      </w:pPr>
    </w:p>
    <w:p w14:paraId="1EE3208F" w14:textId="43D9E001" w:rsidR="00157156" w:rsidRPr="00F66817" w:rsidRDefault="00157156" w:rsidP="00656127">
      <w:pPr>
        <w:spacing w:before="240"/>
        <w:ind w:left="-851"/>
        <w:rPr>
          <w:b/>
          <w:bCs/>
          <w:sz w:val="28"/>
          <w:szCs w:val="28"/>
          <w:lang w:val="en-IN"/>
        </w:rPr>
      </w:pPr>
      <w:r w:rsidRPr="00F66817">
        <w:rPr>
          <w:b/>
          <w:bCs/>
          <w:sz w:val="28"/>
          <w:szCs w:val="28"/>
          <w:lang w:val="en-IN"/>
        </w:rPr>
        <w:lastRenderedPageBreak/>
        <w:t xml:space="preserve">Result Analysis </w:t>
      </w:r>
    </w:p>
    <w:p w14:paraId="5CCFB395" w14:textId="47DFE9DE" w:rsidR="002D2630" w:rsidRPr="00F66817" w:rsidRDefault="002D3FB6" w:rsidP="002D3FB6">
      <w:pPr>
        <w:spacing w:before="240"/>
        <w:ind w:left="-851"/>
        <w:jc w:val="center"/>
        <w:rPr>
          <w:b/>
          <w:bCs/>
          <w:sz w:val="28"/>
          <w:szCs w:val="28"/>
          <w:lang w:val="en-IN"/>
        </w:rPr>
      </w:pPr>
      <w:r w:rsidRPr="00F66817">
        <w:rPr>
          <w:b/>
          <w:bCs/>
          <w:noProof/>
          <w:sz w:val="28"/>
          <w:szCs w:val="28"/>
          <w:lang w:val="en-IN"/>
        </w:rPr>
        <w:drawing>
          <wp:inline distT="0" distB="0" distL="0" distR="0" wp14:anchorId="741BD59E" wp14:editId="4FBF8839">
            <wp:extent cx="5571067" cy="1659255"/>
            <wp:effectExtent l="0" t="0" r="0" b="0"/>
            <wp:docPr id="138741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15199" name=""/>
                    <pic:cNvPicPr/>
                  </pic:nvPicPr>
                  <pic:blipFill>
                    <a:blip r:embed="rId63"/>
                    <a:stretch>
                      <a:fillRect/>
                    </a:stretch>
                  </pic:blipFill>
                  <pic:spPr>
                    <a:xfrm>
                      <a:off x="0" y="0"/>
                      <a:ext cx="5586016" cy="1663707"/>
                    </a:xfrm>
                    <a:prstGeom prst="rect">
                      <a:avLst/>
                    </a:prstGeom>
                  </pic:spPr>
                </pic:pic>
              </a:graphicData>
            </a:graphic>
          </wp:inline>
        </w:drawing>
      </w:r>
    </w:p>
    <w:p w14:paraId="5D9CEBC0" w14:textId="77CDA927" w:rsidR="002D2630" w:rsidRPr="00F66817" w:rsidRDefault="002D2630" w:rsidP="002D2630">
      <w:pPr>
        <w:spacing w:before="240"/>
        <w:ind w:left="-851"/>
        <w:jc w:val="center"/>
        <w:rPr>
          <w:b/>
          <w:bCs/>
        </w:rPr>
      </w:pPr>
      <w:r w:rsidRPr="00F66817">
        <w:rPr>
          <w:b/>
          <w:bCs/>
        </w:rPr>
        <w:t>Figure B.1Prediction Output for a Sample Non-Hate Text</w:t>
      </w:r>
    </w:p>
    <w:p w14:paraId="1722DA16" w14:textId="22A28D07" w:rsidR="002D2630" w:rsidRPr="00F66817" w:rsidRDefault="002D2630" w:rsidP="002D2630">
      <w:pPr>
        <w:spacing w:before="240"/>
        <w:ind w:left="-851"/>
        <w:rPr>
          <w:b/>
          <w:bCs/>
        </w:rPr>
      </w:pPr>
      <w:r w:rsidRPr="00F66817">
        <w:rPr>
          <w:b/>
          <w:bCs/>
        </w:rPr>
        <w:t>Description</w:t>
      </w:r>
    </w:p>
    <w:p w14:paraId="14F6D975" w14:textId="55D59678" w:rsidR="00774A4E" w:rsidRPr="00F66817" w:rsidRDefault="00774A4E" w:rsidP="00774A4E">
      <w:pPr>
        <w:spacing w:before="240"/>
        <w:ind w:left="-851"/>
      </w:pPr>
      <w:r w:rsidRPr="00F66817">
        <w:t>The suggested XLM-</w:t>
      </w:r>
      <w:proofErr w:type="spellStart"/>
      <w:r w:rsidRPr="00F66817">
        <w:t>RoBERTa</w:t>
      </w:r>
      <w:proofErr w:type="spellEnd"/>
      <w:r w:rsidRPr="00F66817">
        <w:t xml:space="preserve"> Transformer model's prediction ability is shown in Figure B.1. The trained model was fed an example English sentence, "Have a nice day." With a </w:t>
      </w:r>
      <w:r w:rsidR="00754BBF" w:rsidRPr="00F66817">
        <w:t>97.72</w:t>
      </w:r>
      <w:r w:rsidRPr="00F66817">
        <w:t>% confidence level, the machine properly identified the sentence as non-hateful. This outcome shows that the model assigns a high degree of confidence to its prediction while successfully identifying positive and non-offensive textual content.</w:t>
      </w:r>
    </w:p>
    <w:p w14:paraId="5D0121E9" w14:textId="77777777" w:rsidR="00774A4E" w:rsidRPr="00F66817" w:rsidRDefault="00774A4E" w:rsidP="00774A4E">
      <w:pPr>
        <w:spacing w:before="240"/>
        <w:ind w:left="-851"/>
        <w:jc w:val="center"/>
      </w:pPr>
    </w:p>
    <w:p w14:paraId="51098EE0" w14:textId="65225DE8" w:rsidR="002D2630" w:rsidRPr="00F66817" w:rsidRDefault="00671C30" w:rsidP="002D2630">
      <w:pPr>
        <w:spacing w:before="240"/>
        <w:ind w:left="-851"/>
        <w:jc w:val="center"/>
        <w:rPr>
          <w:lang w:val="en-IN"/>
        </w:rPr>
      </w:pPr>
      <w:r w:rsidRPr="00F66817">
        <w:rPr>
          <w:noProof/>
          <w:lang w:val="en-IN"/>
        </w:rPr>
        <w:drawing>
          <wp:inline distT="0" distB="0" distL="0" distR="0" wp14:anchorId="727981F1" wp14:editId="5234907F">
            <wp:extent cx="6034463" cy="1814406"/>
            <wp:effectExtent l="0" t="0" r="4445" b="0"/>
            <wp:docPr id="80411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16876" name=""/>
                    <pic:cNvPicPr/>
                  </pic:nvPicPr>
                  <pic:blipFill>
                    <a:blip r:embed="rId64"/>
                    <a:stretch>
                      <a:fillRect/>
                    </a:stretch>
                  </pic:blipFill>
                  <pic:spPr>
                    <a:xfrm>
                      <a:off x="0" y="0"/>
                      <a:ext cx="6069532" cy="1824950"/>
                    </a:xfrm>
                    <a:prstGeom prst="rect">
                      <a:avLst/>
                    </a:prstGeom>
                  </pic:spPr>
                </pic:pic>
              </a:graphicData>
            </a:graphic>
          </wp:inline>
        </w:drawing>
      </w:r>
    </w:p>
    <w:p w14:paraId="0458037E" w14:textId="4B9DB465" w:rsidR="002D2630" w:rsidRPr="00F66817" w:rsidRDefault="002D2630" w:rsidP="002D2630">
      <w:pPr>
        <w:spacing w:before="240"/>
        <w:ind w:left="-851"/>
        <w:jc w:val="center"/>
        <w:rPr>
          <w:b/>
          <w:bCs/>
        </w:rPr>
      </w:pPr>
      <w:r w:rsidRPr="00F66817">
        <w:rPr>
          <w:b/>
          <w:bCs/>
        </w:rPr>
        <w:t>Figure B.2 Prediction Output for a Sample Hate Speech Text</w:t>
      </w:r>
    </w:p>
    <w:p w14:paraId="764372DE" w14:textId="2943F82C" w:rsidR="002D2630" w:rsidRPr="00F66817" w:rsidRDefault="002D2630" w:rsidP="002D2630">
      <w:pPr>
        <w:spacing w:before="240"/>
        <w:ind w:left="-851"/>
        <w:rPr>
          <w:b/>
          <w:bCs/>
        </w:rPr>
      </w:pPr>
      <w:r w:rsidRPr="00F66817">
        <w:rPr>
          <w:b/>
          <w:bCs/>
        </w:rPr>
        <w:t>Description</w:t>
      </w:r>
    </w:p>
    <w:p w14:paraId="007E7A14" w14:textId="6655BEE6" w:rsidR="00AE1546" w:rsidRDefault="00774A4E" w:rsidP="00774A4E">
      <w:pPr>
        <w:spacing w:before="240"/>
        <w:ind w:left="-851"/>
      </w:pPr>
      <w:r w:rsidRPr="00F66817">
        <w:t>The prediction produced by the suggested XLM-</w:t>
      </w:r>
      <w:proofErr w:type="spellStart"/>
      <w:r w:rsidRPr="00F66817">
        <w:t>RoBERTa</w:t>
      </w:r>
      <w:proofErr w:type="spellEnd"/>
      <w:r w:rsidRPr="00F66817">
        <w:t xml:space="preserve"> Transformer model for an example hate speech input is shown in Figure B.2. The trained model was fed the words "Fuck OFF." With a confidence score of </w:t>
      </w:r>
      <w:r w:rsidR="006226A6" w:rsidRPr="00F66817">
        <w:t>88.09</w:t>
      </w:r>
      <w:r w:rsidRPr="00F66817">
        <w:t>%, the machine correctly identified the statement as hate. This outcome highlights the model's efficacy in automated hate speech identification by demonstrating its capacity to recognize offensive and abusive language with a high degree of confidence.</w:t>
      </w:r>
    </w:p>
    <w:p w14:paraId="7CA1731A" w14:textId="7F85EB04" w:rsidR="008C7B3F" w:rsidRDefault="008C7B3F" w:rsidP="00774A4E">
      <w:pPr>
        <w:spacing w:before="240"/>
        <w:ind w:left="-851"/>
        <w:rPr>
          <w:lang w:val="en-IN"/>
        </w:rPr>
      </w:pPr>
      <w:r w:rsidRPr="008C7B3F">
        <w:rPr>
          <w:noProof/>
          <w:lang w:val="en-IN"/>
        </w:rPr>
        <w:lastRenderedPageBreak/>
        <w:drawing>
          <wp:inline distT="0" distB="0" distL="0" distR="0" wp14:anchorId="4F95E732" wp14:editId="3B0BBF5E">
            <wp:extent cx="6316980" cy="2135864"/>
            <wp:effectExtent l="0" t="0" r="7620" b="0"/>
            <wp:docPr id="197089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97920" name=""/>
                    <pic:cNvPicPr/>
                  </pic:nvPicPr>
                  <pic:blipFill>
                    <a:blip r:embed="rId65"/>
                    <a:stretch>
                      <a:fillRect/>
                    </a:stretch>
                  </pic:blipFill>
                  <pic:spPr>
                    <a:xfrm>
                      <a:off x="0" y="0"/>
                      <a:ext cx="6345448" cy="2145490"/>
                    </a:xfrm>
                    <a:prstGeom prst="rect">
                      <a:avLst/>
                    </a:prstGeom>
                  </pic:spPr>
                </pic:pic>
              </a:graphicData>
            </a:graphic>
          </wp:inline>
        </w:drawing>
      </w:r>
    </w:p>
    <w:p w14:paraId="63DFAB3C" w14:textId="6DCDB6B8" w:rsidR="001850BD" w:rsidRPr="001850BD" w:rsidRDefault="001850BD" w:rsidP="001850BD">
      <w:pPr>
        <w:spacing w:before="240"/>
        <w:ind w:left="-851"/>
        <w:jc w:val="center"/>
        <w:rPr>
          <w:b/>
          <w:bCs/>
        </w:rPr>
      </w:pPr>
      <w:r w:rsidRPr="00F66817">
        <w:rPr>
          <w:b/>
          <w:bCs/>
        </w:rPr>
        <w:t>Figure B.</w:t>
      </w:r>
      <w:r>
        <w:rPr>
          <w:b/>
          <w:bCs/>
        </w:rPr>
        <w:t>3</w:t>
      </w:r>
      <w:r w:rsidRPr="00F66817">
        <w:rPr>
          <w:b/>
          <w:bCs/>
        </w:rPr>
        <w:t xml:space="preserve"> Prediction Output for a Sample Hate Speech Text</w:t>
      </w:r>
    </w:p>
    <w:p w14:paraId="0274A395" w14:textId="3D519E2D" w:rsidR="009B442B" w:rsidRPr="001850BD" w:rsidRDefault="009B442B" w:rsidP="00774A4E">
      <w:pPr>
        <w:spacing w:before="240"/>
        <w:ind w:left="-851"/>
        <w:rPr>
          <w:b/>
          <w:bCs/>
          <w:lang w:val="en-IN"/>
        </w:rPr>
      </w:pPr>
      <w:r w:rsidRPr="001850BD">
        <w:rPr>
          <w:b/>
          <w:bCs/>
          <w:lang w:val="en-IN"/>
        </w:rPr>
        <w:t>Description</w:t>
      </w:r>
    </w:p>
    <w:p w14:paraId="663E73DB" w14:textId="59E73BEE" w:rsidR="00F22FA4" w:rsidRDefault="001850BD" w:rsidP="00F22FA4">
      <w:pPr>
        <w:spacing w:before="240"/>
        <w:ind w:left="-851"/>
      </w:pPr>
      <w:r w:rsidRPr="001850BD">
        <w:t xml:space="preserve">The prediction produced by the proposed </w:t>
      </w:r>
      <w:r w:rsidRPr="001850BD">
        <w:rPr>
          <w:b/>
          <w:bCs/>
        </w:rPr>
        <w:t>XLM-</w:t>
      </w:r>
      <w:proofErr w:type="spellStart"/>
      <w:r w:rsidRPr="001850BD">
        <w:rPr>
          <w:b/>
          <w:bCs/>
        </w:rPr>
        <w:t>RoBERTa</w:t>
      </w:r>
      <w:proofErr w:type="spellEnd"/>
      <w:r w:rsidRPr="001850BD">
        <w:rPr>
          <w:b/>
          <w:bCs/>
        </w:rPr>
        <w:t xml:space="preserve"> Transformer model</w:t>
      </w:r>
      <w:r w:rsidRPr="001850BD">
        <w:t xml:space="preserve"> for a sample hate speech input is shown in </w:t>
      </w:r>
      <w:r w:rsidRPr="001850BD">
        <w:rPr>
          <w:b/>
          <w:bCs/>
        </w:rPr>
        <w:t>Figure X.X</w:t>
      </w:r>
      <w:r w:rsidRPr="001850BD">
        <w:t xml:space="preserve">. The trained model was provided with the text </w:t>
      </w:r>
      <w:r w:rsidRPr="001850BD">
        <w:rPr>
          <w:b/>
          <w:bCs/>
        </w:rPr>
        <w:t>"Go Kill your father."</w:t>
      </w:r>
      <w:r w:rsidRPr="001850BD">
        <w:t xml:space="preserve">. With a </w:t>
      </w:r>
      <w:r w:rsidRPr="001850BD">
        <w:rPr>
          <w:b/>
          <w:bCs/>
        </w:rPr>
        <w:t>confidence score of 99.11%</w:t>
      </w:r>
      <w:r w:rsidRPr="001850BD">
        <w:t xml:space="preserve">, the model correctly classified the statement as </w:t>
      </w:r>
      <w:r w:rsidRPr="001850BD">
        <w:rPr>
          <w:b/>
          <w:bCs/>
        </w:rPr>
        <w:t>Hate Speech</w:t>
      </w:r>
      <w:r w:rsidRPr="001850BD">
        <w:t xml:space="preserve">. This result demonstrates the model's </w:t>
      </w:r>
      <w:r w:rsidRPr="001850BD">
        <w:rPr>
          <w:b/>
          <w:bCs/>
        </w:rPr>
        <w:t>high classification accuracy</w:t>
      </w:r>
      <w:r w:rsidRPr="001850BD">
        <w:t xml:space="preserve">, </w:t>
      </w:r>
      <w:r w:rsidRPr="001850BD">
        <w:rPr>
          <w:b/>
          <w:bCs/>
        </w:rPr>
        <w:t>prediction confidence</w:t>
      </w:r>
      <w:r w:rsidRPr="001850BD">
        <w:t xml:space="preserve">, and </w:t>
      </w:r>
      <w:r w:rsidRPr="001850BD">
        <w:rPr>
          <w:b/>
          <w:bCs/>
        </w:rPr>
        <w:t>ability to effectively identify harmful and abusive content</w:t>
      </w:r>
      <w:r w:rsidRPr="001850BD">
        <w:t xml:space="preserve">, highlighting its suitability for </w:t>
      </w:r>
      <w:r w:rsidRPr="001850BD">
        <w:rPr>
          <w:b/>
          <w:bCs/>
        </w:rPr>
        <w:t>real-world hate speech detection applications</w:t>
      </w:r>
      <w:r w:rsidRPr="001850BD">
        <w:t>.</w:t>
      </w:r>
    </w:p>
    <w:p w14:paraId="73F5A2D7" w14:textId="6EB598A8" w:rsidR="00F22FA4" w:rsidRDefault="00F22FA4" w:rsidP="00F22FA4">
      <w:pPr>
        <w:spacing w:before="240"/>
        <w:ind w:left="-851"/>
        <w:jc w:val="center"/>
        <w:rPr>
          <w:lang w:val="en-IN"/>
        </w:rPr>
      </w:pPr>
      <w:r w:rsidRPr="00F22FA4">
        <w:rPr>
          <w:noProof/>
          <w:lang w:val="en-IN"/>
        </w:rPr>
        <w:drawing>
          <wp:inline distT="0" distB="0" distL="0" distR="0" wp14:anchorId="47AE47B6" wp14:editId="14CF017F">
            <wp:extent cx="5821680" cy="1766363"/>
            <wp:effectExtent l="0" t="0" r="7620" b="5715"/>
            <wp:docPr id="128293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31782" name=""/>
                    <pic:cNvPicPr/>
                  </pic:nvPicPr>
                  <pic:blipFill>
                    <a:blip r:embed="rId66"/>
                    <a:stretch>
                      <a:fillRect/>
                    </a:stretch>
                  </pic:blipFill>
                  <pic:spPr>
                    <a:xfrm>
                      <a:off x="0" y="0"/>
                      <a:ext cx="5848103" cy="1774380"/>
                    </a:xfrm>
                    <a:prstGeom prst="rect">
                      <a:avLst/>
                    </a:prstGeom>
                  </pic:spPr>
                </pic:pic>
              </a:graphicData>
            </a:graphic>
          </wp:inline>
        </w:drawing>
      </w:r>
    </w:p>
    <w:p w14:paraId="10E26798" w14:textId="393DD92B" w:rsidR="00F22FA4" w:rsidRDefault="00F22FA4" w:rsidP="00F22FA4">
      <w:pPr>
        <w:spacing w:before="240"/>
        <w:ind w:left="-851"/>
        <w:jc w:val="center"/>
        <w:rPr>
          <w:b/>
          <w:bCs/>
        </w:rPr>
      </w:pPr>
      <w:r w:rsidRPr="00F66817">
        <w:rPr>
          <w:b/>
          <w:bCs/>
        </w:rPr>
        <w:t>Figure B.</w:t>
      </w:r>
      <w:r>
        <w:rPr>
          <w:b/>
          <w:bCs/>
        </w:rPr>
        <w:t>4</w:t>
      </w:r>
      <w:r w:rsidRPr="00F66817">
        <w:rPr>
          <w:b/>
          <w:bCs/>
        </w:rPr>
        <w:t xml:space="preserve"> Prediction Output for a Sample </w:t>
      </w:r>
      <w:r>
        <w:rPr>
          <w:b/>
          <w:bCs/>
        </w:rPr>
        <w:t>Non-</w:t>
      </w:r>
      <w:r w:rsidRPr="00F66817">
        <w:rPr>
          <w:b/>
          <w:bCs/>
        </w:rPr>
        <w:t>Hate Speech Text</w:t>
      </w:r>
    </w:p>
    <w:p w14:paraId="035EB9AF" w14:textId="5235C9C7" w:rsidR="00D7597A" w:rsidRDefault="00D7597A" w:rsidP="00D7597A">
      <w:pPr>
        <w:spacing w:before="240"/>
        <w:ind w:left="-851"/>
        <w:rPr>
          <w:b/>
          <w:bCs/>
        </w:rPr>
      </w:pPr>
      <w:r>
        <w:rPr>
          <w:b/>
          <w:bCs/>
        </w:rPr>
        <w:t>Description</w:t>
      </w:r>
    </w:p>
    <w:p w14:paraId="141117F4" w14:textId="155FCC86" w:rsidR="00F22FA4" w:rsidRPr="00057AF0" w:rsidRDefault="009039AC" w:rsidP="00057AF0">
      <w:pPr>
        <w:spacing w:before="240"/>
        <w:ind w:left="-851"/>
        <w:rPr>
          <w:b/>
          <w:bCs/>
        </w:rPr>
      </w:pPr>
      <w:r>
        <w:t xml:space="preserve">The prediction produced by the proposed </w:t>
      </w:r>
      <w:r>
        <w:rPr>
          <w:rStyle w:val="Strong"/>
        </w:rPr>
        <w:t>XLM-</w:t>
      </w:r>
      <w:proofErr w:type="spellStart"/>
      <w:r>
        <w:rPr>
          <w:rStyle w:val="Strong"/>
        </w:rPr>
        <w:t>RoBERTa</w:t>
      </w:r>
      <w:proofErr w:type="spellEnd"/>
      <w:r>
        <w:rPr>
          <w:rStyle w:val="Strong"/>
        </w:rPr>
        <w:t xml:space="preserve"> Transformer model</w:t>
      </w:r>
      <w:r>
        <w:t xml:space="preserve"> for a sample </w:t>
      </w:r>
      <w:r>
        <w:rPr>
          <w:rStyle w:val="Strong"/>
        </w:rPr>
        <w:t>non-hate speech</w:t>
      </w:r>
      <w:r>
        <w:t xml:space="preserve"> input is shown in </w:t>
      </w:r>
      <w:r>
        <w:rPr>
          <w:rStyle w:val="Strong"/>
        </w:rPr>
        <w:t>Figure X.X</w:t>
      </w:r>
      <w:r>
        <w:t xml:space="preserve">. The trained model was provided with the text </w:t>
      </w:r>
      <w:r>
        <w:rPr>
          <w:rStyle w:val="Strong"/>
        </w:rPr>
        <w:t>"You are a stupid loser."</w:t>
      </w:r>
      <w:r>
        <w:t xml:space="preserve">. With a </w:t>
      </w:r>
      <w:r>
        <w:rPr>
          <w:rStyle w:val="Strong"/>
        </w:rPr>
        <w:t>confidence score of 99.64%</w:t>
      </w:r>
      <w:r>
        <w:t xml:space="preserve">, the model correctly classified the statement as </w:t>
      </w:r>
      <w:r>
        <w:rPr>
          <w:rStyle w:val="Strong"/>
        </w:rPr>
        <w:t>Non-Hate Speech</w:t>
      </w:r>
      <w:r>
        <w:t xml:space="preserve">. Although the sentence contains offensive language, it does not target any protected individual or group. This result demonstrates the model's </w:t>
      </w:r>
      <w:r>
        <w:rPr>
          <w:rStyle w:val="Strong"/>
        </w:rPr>
        <w:t>ability to distinguish between offensive language and hate speech</w:t>
      </w:r>
      <w:r>
        <w:t xml:space="preserve">, highlighting its </w:t>
      </w:r>
      <w:r>
        <w:rPr>
          <w:rStyle w:val="Strong"/>
        </w:rPr>
        <w:t>high classification accuracy</w:t>
      </w:r>
      <w:r>
        <w:t xml:space="preserve">, </w:t>
      </w:r>
      <w:r>
        <w:rPr>
          <w:rStyle w:val="Strong"/>
        </w:rPr>
        <w:t>prediction reliability</w:t>
      </w:r>
      <w:r>
        <w:t xml:space="preserve">, and </w:t>
      </w:r>
      <w:r>
        <w:rPr>
          <w:rStyle w:val="Strong"/>
        </w:rPr>
        <w:t>effectiveness</w:t>
      </w:r>
      <w:r>
        <w:t xml:space="preserve"> in real-world hate speech detection.</w:t>
      </w:r>
    </w:p>
    <w:sectPr w:rsidR="00F22FA4" w:rsidRPr="00057AF0" w:rsidSect="00DD52F4">
      <w:headerReference w:type="default" r:id="rId67"/>
      <w:pgSz w:w="12240" w:h="15840"/>
      <w:pgMar w:top="1440" w:right="1608" w:bottom="1418"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FE2CC" w14:textId="77777777" w:rsidR="00050B23" w:rsidRDefault="00050B23" w:rsidP="00FF252D">
      <w:r>
        <w:separator/>
      </w:r>
    </w:p>
  </w:endnote>
  <w:endnote w:type="continuationSeparator" w:id="0">
    <w:p w14:paraId="3CCBD991" w14:textId="77777777" w:rsidR="00050B23" w:rsidRDefault="00050B23" w:rsidP="00FF2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195808"/>
      <w:docPartObj>
        <w:docPartGallery w:val="Page Numbers (Bottom of Page)"/>
        <w:docPartUnique/>
      </w:docPartObj>
    </w:sdtPr>
    <w:sdtEndPr>
      <w:rPr>
        <w:noProof/>
      </w:rPr>
    </w:sdtEndPr>
    <w:sdtContent>
      <w:p w14:paraId="27DD897C" w14:textId="77777777" w:rsidR="00B16779" w:rsidRDefault="00B16779">
        <w:pPr>
          <w:pStyle w:val="Footer"/>
          <w:jc w:val="right"/>
        </w:pPr>
        <w:r>
          <w:fldChar w:fldCharType="begin"/>
        </w:r>
        <w:r>
          <w:instrText xml:space="preserve"> PAGE   \* MERGEFORMAT </w:instrText>
        </w:r>
        <w:r>
          <w:fldChar w:fldCharType="separate"/>
        </w:r>
        <w:r w:rsidR="001E6D52">
          <w:rPr>
            <w:noProof/>
          </w:rPr>
          <w:t>iii</w:t>
        </w:r>
        <w:r>
          <w:rPr>
            <w:noProof/>
          </w:rPr>
          <w:fldChar w:fldCharType="end"/>
        </w:r>
      </w:p>
    </w:sdtContent>
  </w:sdt>
  <w:p w14:paraId="78F02C64" w14:textId="77777777" w:rsidR="00B16779" w:rsidRDefault="00B167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D14C6" w14:textId="77777777" w:rsidR="00050B23" w:rsidRDefault="00050B23" w:rsidP="00FF252D">
      <w:r>
        <w:separator/>
      </w:r>
    </w:p>
  </w:footnote>
  <w:footnote w:type="continuationSeparator" w:id="0">
    <w:p w14:paraId="7F824CEC" w14:textId="77777777" w:rsidR="00050B23" w:rsidRDefault="00050B23" w:rsidP="00FF2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5D23C" w14:textId="77777777" w:rsidR="0042067F" w:rsidRPr="008D257F" w:rsidRDefault="0042067F" w:rsidP="008951A5">
    <w:pPr>
      <w:pStyle w:val="Header"/>
      <w:tabs>
        <w:tab w:val="clear" w:pos="4680"/>
        <w:tab w:val="clear" w:pos="9360"/>
        <w:tab w:val="left" w:pos="2340"/>
      </w:tabs>
      <w:jc w:val="center"/>
      <w:rPr>
        <w:sz w:val="20"/>
        <w:szCs w:val="20"/>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54A4A" w14:textId="1362AAC0" w:rsidR="00E518D3" w:rsidRPr="00F7381A" w:rsidRDefault="008F5E37" w:rsidP="00BD2E38">
    <w:pPr>
      <w:pStyle w:val="Header"/>
      <w:tabs>
        <w:tab w:val="clear" w:pos="4680"/>
        <w:tab w:val="clear" w:pos="9360"/>
        <w:tab w:val="left" w:pos="2340"/>
      </w:tabs>
      <w:jc w:val="center"/>
      <w:rPr>
        <w:color w:val="000000" w:themeColor="text1"/>
        <w:sz w:val="20"/>
        <w:szCs w:val="20"/>
      </w:rPr>
    </w:pPr>
    <w:r w:rsidRPr="00F7381A">
      <w:rPr>
        <w:color w:val="000000" w:themeColor="text1"/>
        <w:sz w:val="20"/>
        <w:szCs w:val="20"/>
      </w:rPr>
      <w:t>Hate Speech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06D"/>
    <w:multiLevelType w:val="hybridMultilevel"/>
    <w:tmpl w:val="B750F0D6"/>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 w15:restartNumberingAfterBreak="0">
    <w:nsid w:val="04C356D7"/>
    <w:multiLevelType w:val="hybridMultilevel"/>
    <w:tmpl w:val="6B620E5A"/>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2" w15:restartNumberingAfterBreak="0">
    <w:nsid w:val="07015EA4"/>
    <w:multiLevelType w:val="hybridMultilevel"/>
    <w:tmpl w:val="12E09DA2"/>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 w15:restartNumberingAfterBreak="0">
    <w:nsid w:val="074A5BA8"/>
    <w:multiLevelType w:val="hybridMultilevel"/>
    <w:tmpl w:val="023855E4"/>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4" w15:restartNumberingAfterBreak="0">
    <w:nsid w:val="0A964A22"/>
    <w:multiLevelType w:val="hybridMultilevel"/>
    <w:tmpl w:val="734EDB18"/>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5" w15:restartNumberingAfterBreak="0">
    <w:nsid w:val="0BB845A7"/>
    <w:multiLevelType w:val="hybridMultilevel"/>
    <w:tmpl w:val="97E81810"/>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6" w15:restartNumberingAfterBreak="0">
    <w:nsid w:val="0F71243A"/>
    <w:multiLevelType w:val="hybridMultilevel"/>
    <w:tmpl w:val="88D4C8CA"/>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7" w15:restartNumberingAfterBreak="0">
    <w:nsid w:val="10A66654"/>
    <w:multiLevelType w:val="hybridMultilevel"/>
    <w:tmpl w:val="546057B0"/>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8" w15:restartNumberingAfterBreak="0">
    <w:nsid w:val="10AF3034"/>
    <w:multiLevelType w:val="hybridMultilevel"/>
    <w:tmpl w:val="0AACE21E"/>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9" w15:restartNumberingAfterBreak="0">
    <w:nsid w:val="119B222D"/>
    <w:multiLevelType w:val="hybridMultilevel"/>
    <w:tmpl w:val="A412C98C"/>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0" w15:restartNumberingAfterBreak="0">
    <w:nsid w:val="126D12D9"/>
    <w:multiLevelType w:val="hybridMultilevel"/>
    <w:tmpl w:val="343680A0"/>
    <w:lvl w:ilvl="0" w:tplc="4009000B">
      <w:start w:val="1"/>
      <w:numFmt w:val="bullet"/>
      <w:lvlText w:val=""/>
      <w:lvlJc w:val="left"/>
      <w:pPr>
        <w:ind w:left="447" w:hanging="360"/>
      </w:pPr>
      <w:rPr>
        <w:rFonts w:ascii="Wingdings" w:hAnsi="Wingdings" w:hint="default"/>
      </w:rPr>
    </w:lvl>
    <w:lvl w:ilvl="1" w:tplc="40090003" w:tentative="1">
      <w:start w:val="1"/>
      <w:numFmt w:val="bullet"/>
      <w:lvlText w:val="o"/>
      <w:lvlJc w:val="left"/>
      <w:pPr>
        <w:ind w:left="1167" w:hanging="360"/>
      </w:pPr>
      <w:rPr>
        <w:rFonts w:ascii="Courier New" w:hAnsi="Courier New" w:cs="Courier New" w:hint="default"/>
      </w:rPr>
    </w:lvl>
    <w:lvl w:ilvl="2" w:tplc="40090005" w:tentative="1">
      <w:start w:val="1"/>
      <w:numFmt w:val="bullet"/>
      <w:lvlText w:val=""/>
      <w:lvlJc w:val="left"/>
      <w:pPr>
        <w:ind w:left="1887" w:hanging="360"/>
      </w:pPr>
      <w:rPr>
        <w:rFonts w:ascii="Wingdings" w:hAnsi="Wingdings" w:hint="default"/>
      </w:rPr>
    </w:lvl>
    <w:lvl w:ilvl="3" w:tplc="40090001" w:tentative="1">
      <w:start w:val="1"/>
      <w:numFmt w:val="bullet"/>
      <w:lvlText w:val=""/>
      <w:lvlJc w:val="left"/>
      <w:pPr>
        <w:ind w:left="2607" w:hanging="360"/>
      </w:pPr>
      <w:rPr>
        <w:rFonts w:ascii="Symbol" w:hAnsi="Symbol" w:hint="default"/>
      </w:rPr>
    </w:lvl>
    <w:lvl w:ilvl="4" w:tplc="40090003" w:tentative="1">
      <w:start w:val="1"/>
      <w:numFmt w:val="bullet"/>
      <w:lvlText w:val="o"/>
      <w:lvlJc w:val="left"/>
      <w:pPr>
        <w:ind w:left="3327" w:hanging="360"/>
      </w:pPr>
      <w:rPr>
        <w:rFonts w:ascii="Courier New" w:hAnsi="Courier New" w:cs="Courier New" w:hint="default"/>
      </w:rPr>
    </w:lvl>
    <w:lvl w:ilvl="5" w:tplc="40090005" w:tentative="1">
      <w:start w:val="1"/>
      <w:numFmt w:val="bullet"/>
      <w:lvlText w:val=""/>
      <w:lvlJc w:val="left"/>
      <w:pPr>
        <w:ind w:left="4047" w:hanging="360"/>
      </w:pPr>
      <w:rPr>
        <w:rFonts w:ascii="Wingdings" w:hAnsi="Wingdings" w:hint="default"/>
      </w:rPr>
    </w:lvl>
    <w:lvl w:ilvl="6" w:tplc="40090001" w:tentative="1">
      <w:start w:val="1"/>
      <w:numFmt w:val="bullet"/>
      <w:lvlText w:val=""/>
      <w:lvlJc w:val="left"/>
      <w:pPr>
        <w:ind w:left="4767" w:hanging="360"/>
      </w:pPr>
      <w:rPr>
        <w:rFonts w:ascii="Symbol" w:hAnsi="Symbol" w:hint="default"/>
      </w:rPr>
    </w:lvl>
    <w:lvl w:ilvl="7" w:tplc="40090003" w:tentative="1">
      <w:start w:val="1"/>
      <w:numFmt w:val="bullet"/>
      <w:lvlText w:val="o"/>
      <w:lvlJc w:val="left"/>
      <w:pPr>
        <w:ind w:left="5487" w:hanging="360"/>
      </w:pPr>
      <w:rPr>
        <w:rFonts w:ascii="Courier New" w:hAnsi="Courier New" w:cs="Courier New" w:hint="default"/>
      </w:rPr>
    </w:lvl>
    <w:lvl w:ilvl="8" w:tplc="40090005" w:tentative="1">
      <w:start w:val="1"/>
      <w:numFmt w:val="bullet"/>
      <w:lvlText w:val=""/>
      <w:lvlJc w:val="left"/>
      <w:pPr>
        <w:ind w:left="6207" w:hanging="360"/>
      </w:pPr>
      <w:rPr>
        <w:rFonts w:ascii="Wingdings" w:hAnsi="Wingdings" w:hint="default"/>
      </w:rPr>
    </w:lvl>
  </w:abstractNum>
  <w:abstractNum w:abstractNumId="11" w15:restartNumberingAfterBreak="0">
    <w:nsid w:val="13414A5B"/>
    <w:multiLevelType w:val="multilevel"/>
    <w:tmpl w:val="B89EFD4E"/>
    <w:lvl w:ilvl="0">
      <w:start w:val="1"/>
      <w:numFmt w:val="decimal"/>
      <w:lvlText w:val="%1."/>
      <w:lvlJc w:val="left"/>
      <w:pPr>
        <w:ind w:left="-491" w:hanging="360"/>
      </w:pPr>
      <w:rPr>
        <w:rFonts w:hint="default"/>
      </w:rPr>
    </w:lvl>
    <w:lvl w:ilvl="1">
      <w:start w:val="1"/>
      <w:numFmt w:val="decimal"/>
      <w:isLgl/>
      <w:lvlText w:val="%1.%2"/>
      <w:lvlJc w:val="left"/>
      <w:pPr>
        <w:ind w:left="-311" w:hanging="540"/>
      </w:pPr>
      <w:rPr>
        <w:rFonts w:hint="default"/>
      </w:rPr>
    </w:lvl>
    <w:lvl w:ilvl="2">
      <w:start w:val="2"/>
      <w:numFmt w:val="decimal"/>
      <w:isLgl/>
      <w:lvlText w:val="%1.%2.%3"/>
      <w:lvlJc w:val="left"/>
      <w:pPr>
        <w:ind w:left="-131" w:hanging="720"/>
      </w:pPr>
      <w:rPr>
        <w:rFonts w:hint="default"/>
      </w:rPr>
    </w:lvl>
    <w:lvl w:ilvl="3">
      <w:start w:val="1"/>
      <w:numFmt w:val="decimal"/>
      <w:isLgl/>
      <w:lvlText w:val="%1.%2.%3.%4"/>
      <w:lvlJc w:val="left"/>
      <w:pPr>
        <w:ind w:left="-131" w:hanging="720"/>
      </w:pPr>
      <w:rPr>
        <w:rFonts w:hint="default"/>
      </w:rPr>
    </w:lvl>
    <w:lvl w:ilvl="4">
      <w:start w:val="1"/>
      <w:numFmt w:val="decimal"/>
      <w:isLgl/>
      <w:lvlText w:val="%1.%2.%3.%4.%5"/>
      <w:lvlJc w:val="left"/>
      <w:pPr>
        <w:ind w:left="229" w:hanging="1080"/>
      </w:pPr>
      <w:rPr>
        <w:rFonts w:hint="default"/>
      </w:rPr>
    </w:lvl>
    <w:lvl w:ilvl="5">
      <w:start w:val="1"/>
      <w:numFmt w:val="decimal"/>
      <w:isLgl/>
      <w:lvlText w:val="%1.%2.%3.%4.%5.%6"/>
      <w:lvlJc w:val="left"/>
      <w:pPr>
        <w:ind w:left="229" w:hanging="1080"/>
      </w:pPr>
      <w:rPr>
        <w:rFonts w:hint="default"/>
      </w:rPr>
    </w:lvl>
    <w:lvl w:ilvl="6">
      <w:start w:val="1"/>
      <w:numFmt w:val="decimal"/>
      <w:isLgl/>
      <w:lvlText w:val="%1.%2.%3.%4.%5.%6.%7"/>
      <w:lvlJc w:val="left"/>
      <w:pPr>
        <w:ind w:left="589" w:hanging="1440"/>
      </w:pPr>
      <w:rPr>
        <w:rFonts w:hint="default"/>
      </w:rPr>
    </w:lvl>
    <w:lvl w:ilvl="7">
      <w:start w:val="1"/>
      <w:numFmt w:val="decimal"/>
      <w:isLgl/>
      <w:lvlText w:val="%1.%2.%3.%4.%5.%6.%7.%8"/>
      <w:lvlJc w:val="left"/>
      <w:pPr>
        <w:ind w:left="589" w:hanging="1440"/>
      </w:pPr>
      <w:rPr>
        <w:rFonts w:hint="default"/>
      </w:rPr>
    </w:lvl>
    <w:lvl w:ilvl="8">
      <w:start w:val="1"/>
      <w:numFmt w:val="decimal"/>
      <w:isLgl/>
      <w:lvlText w:val="%1.%2.%3.%4.%5.%6.%7.%8.%9"/>
      <w:lvlJc w:val="left"/>
      <w:pPr>
        <w:ind w:left="949" w:hanging="1800"/>
      </w:pPr>
      <w:rPr>
        <w:rFonts w:hint="default"/>
      </w:rPr>
    </w:lvl>
  </w:abstractNum>
  <w:abstractNum w:abstractNumId="12" w15:restartNumberingAfterBreak="0">
    <w:nsid w:val="18F47FA2"/>
    <w:multiLevelType w:val="hybridMultilevel"/>
    <w:tmpl w:val="A072C600"/>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3" w15:restartNumberingAfterBreak="0">
    <w:nsid w:val="19883684"/>
    <w:multiLevelType w:val="hybridMultilevel"/>
    <w:tmpl w:val="41A016CE"/>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14" w15:restartNumberingAfterBreak="0">
    <w:nsid w:val="1BBC2A88"/>
    <w:multiLevelType w:val="hybridMultilevel"/>
    <w:tmpl w:val="99F6D7C4"/>
    <w:lvl w:ilvl="0" w:tplc="4009000B">
      <w:start w:val="1"/>
      <w:numFmt w:val="bullet"/>
      <w:lvlText w:val=""/>
      <w:lvlJc w:val="left"/>
      <w:pPr>
        <w:ind w:left="447" w:hanging="360"/>
      </w:pPr>
      <w:rPr>
        <w:rFonts w:ascii="Wingdings" w:hAnsi="Wingdings" w:hint="default"/>
      </w:rPr>
    </w:lvl>
    <w:lvl w:ilvl="1" w:tplc="40090003" w:tentative="1">
      <w:start w:val="1"/>
      <w:numFmt w:val="bullet"/>
      <w:lvlText w:val="o"/>
      <w:lvlJc w:val="left"/>
      <w:pPr>
        <w:ind w:left="1167" w:hanging="360"/>
      </w:pPr>
      <w:rPr>
        <w:rFonts w:ascii="Courier New" w:hAnsi="Courier New" w:cs="Courier New" w:hint="default"/>
      </w:rPr>
    </w:lvl>
    <w:lvl w:ilvl="2" w:tplc="40090005" w:tentative="1">
      <w:start w:val="1"/>
      <w:numFmt w:val="bullet"/>
      <w:lvlText w:val=""/>
      <w:lvlJc w:val="left"/>
      <w:pPr>
        <w:ind w:left="1887" w:hanging="360"/>
      </w:pPr>
      <w:rPr>
        <w:rFonts w:ascii="Wingdings" w:hAnsi="Wingdings" w:hint="default"/>
      </w:rPr>
    </w:lvl>
    <w:lvl w:ilvl="3" w:tplc="40090001" w:tentative="1">
      <w:start w:val="1"/>
      <w:numFmt w:val="bullet"/>
      <w:lvlText w:val=""/>
      <w:lvlJc w:val="left"/>
      <w:pPr>
        <w:ind w:left="2607" w:hanging="360"/>
      </w:pPr>
      <w:rPr>
        <w:rFonts w:ascii="Symbol" w:hAnsi="Symbol" w:hint="default"/>
      </w:rPr>
    </w:lvl>
    <w:lvl w:ilvl="4" w:tplc="40090003" w:tentative="1">
      <w:start w:val="1"/>
      <w:numFmt w:val="bullet"/>
      <w:lvlText w:val="o"/>
      <w:lvlJc w:val="left"/>
      <w:pPr>
        <w:ind w:left="3327" w:hanging="360"/>
      </w:pPr>
      <w:rPr>
        <w:rFonts w:ascii="Courier New" w:hAnsi="Courier New" w:cs="Courier New" w:hint="default"/>
      </w:rPr>
    </w:lvl>
    <w:lvl w:ilvl="5" w:tplc="40090005" w:tentative="1">
      <w:start w:val="1"/>
      <w:numFmt w:val="bullet"/>
      <w:lvlText w:val=""/>
      <w:lvlJc w:val="left"/>
      <w:pPr>
        <w:ind w:left="4047" w:hanging="360"/>
      </w:pPr>
      <w:rPr>
        <w:rFonts w:ascii="Wingdings" w:hAnsi="Wingdings" w:hint="default"/>
      </w:rPr>
    </w:lvl>
    <w:lvl w:ilvl="6" w:tplc="40090001" w:tentative="1">
      <w:start w:val="1"/>
      <w:numFmt w:val="bullet"/>
      <w:lvlText w:val=""/>
      <w:lvlJc w:val="left"/>
      <w:pPr>
        <w:ind w:left="4767" w:hanging="360"/>
      </w:pPr>
      <w:rPr>
        <w:rFonts w:ascii="Symbol" w:hAnsi="Symbol" w:hint="default"/>
      </w:rPr>
    </w:lvl>
    <w:lvl w:ilvl="7" w:tplc="40090003" w:tentative="1">
      <w:start w:val="1"/>
      <w:numFmt w:val="bullet"/>
      <w:lvlText w:val="o"/>
      <w:lvlJc w:val="left"/>
      <w:pPr>
        <w:ind w:left="5487" w:hanging="360"/>
      </w:pPr>
      <w:rPr>
        <w:rFonts w:ascii="Courier New" w:hAnsi="Courier New" w:cs="Courier New" w:hint="default"/>
      </w:rPr>
    </w:lvl>
    <w:lvl w:ilvl="8" w:tplc="40090005" w:tentative="1">
      <w:start w:val="1"/>
      <w:numFmt w:val="bullet"/>
      <w:lvlText w:val=""/>
      <w:lvlJc w:val="left"/>
      <w:pPr>
        <w:ind w:left="6207" w:hanging="360"/>
      </w:pPr>
      <w:rPr>
        <w:rFonts w:ascii="Wingdings" w:hAnsi="Wingdings" w:hint="default"/>
      </w:rPr>
    </w:lvl>
  </w:abstractNum>
  <w:abstractNum w:abstractNumId="15" w15:restartNumberingAfterBreak="0">
    <w:nsid w:val="1C02235C"/>
    <w:multiLevelType w:val="hybridMultilevel"/>
    <w:tmpl w:val="4F549816"/>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6" w15:restartNumberingAfterBreak="0">
    <w:nsid w:val="1D81088F"/>
    <w:multiLevelType w:val="hybridMultilevel"/>
    <w:tmpl w:val="ABCC54A4"/>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17" w15:restartNumberingAfterBreak="0">
    <w:nsid w:val="20D41198"/>
    <w:multiLevelType w:val="hybridMultilevel"/>
    <w:tmpl w:val="6C8A447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8" w15:restartNumberingAfterBreak="0">
    <w:nsid w:val="21B25C78"/>
    <w:multiLevelType w:val="hybridMultilevel"/>
    <w:tmpl w:val="0F082018"/>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9" w15:restartNumberingAfterBreak="0">
    <w:nsid w:val="22780A4A"/>
    <w:multiLevelType w:val="hybridMultilevel"/>
    <w:tmpl w:val="DE2AA2A6"/>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0" w15:restartNumberingAfterBreak="0">
    <w:nsid w:val="231C1F94"/>
    <w:multiLevelType w:val="hybridMultilevel"/>
    <w:tmpl w:val="771A8BDC"/>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1" w15:restartNumberingAfterBreak="0">
    <w:nsid w:val="282C51CD"/>
    <w:multiLevelType w:val="hybridMultilevel"/>
    <w:tmpl w:val="F8522434"/>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2" w15:restartNumberingAfterBreak="0">
    <w:nsid w:val="28C951EC"/>
    <w:multiLevelType w:val="hybridMultilevel"/>
    <w:tmpl w:val="253E3AA6"/>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3" w15:restartNumberingAfterBreak="0">
    <w:nsid w:val="2DC63049"/>
    <w:multiLevelType w:val="hybridMultilevel"/>
    <w:tmpl w:val="4EBAB750"/>
    <w:lvl w:ilvl="0" w:tplc="40090001">
      <w:start w:val="1"/>
      <w:numFmt w:val="bullet"/>
      <w:lvlText w:val=""/>
      <w:lvlJc w:val="left"/>
      <w:pPr>
        <w:ind w:left="229" w:hanging="360"/>
      </w:pPr>
      <w:rPr>
        <w:rFonts w:ascii="Symbol" w:hAnsi="Symbol" w:hint="default"/>
      </w:rPr>
    </w:lvl>
    <w:lvl w:ilvl="1" w:tplc="F2DA3352">
      <w:numFmt w:val="bullet"/>
      <w:lvlText w:val="•"/>
      <w:lvlJc w:val="left"/>
      <w:pPr>
        <w:ind w:left="949" w:hanging="360"/>
      </w:pPr>
      <w:rPr>
        <w:rFonts w:ascii="Times New Roman" w:eastAsia="Times New Roman" w:hAnsi="Times New Roman" w:cs="Times New Roman"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24" w15:restartNumberingAfterBreak="0">
    <w:nsid w:val="2E4A0F6E"/>
    <w:multiLevelType w:val="hybridMultilevel"/>
    <w:tmpl w:val="D0CE2DD4"/>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25" w15:restartNumberingAfterBreak="0">
    <w:nsid w:val="2E554101"/>
    <w:multiLevelType w:val="hybridMultilevel"/>
    <w:tmpl w:val="0E0C59E4"/>
    <w:lvl w:ilvl="0" w:tplc="4009000B">
      <w:start w:val="1"/>
      <w:numFmt w:val="bullet"/>
      <w:lvlText w:val=""/>
      <w:lvlJc w:val="left"/>
      <w:pPr>
        <w:ind w:left="-131" w:hanging="360"/>
      </w:pPr>
      <w:rPr>
        <w:rFonts w:ascii="Wingdings" w:hAnsi="Wingdings"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6" w15:restartNumberingAfterBreak="0">
    <w:nsid w:val="2F8C47A2"/>
    <w:multiLevelType w:val="hybridMultilevel"/>
    <w:tmpl w:val="9D425DF0"/>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7" w15:restartNumberingAfterBreak="0">
    <w:nsid w:val="35793178"/>
    <w:multiLevelType w:val="hybridMultilevel"/>
    <w:tmpl w:val="0D46B1AA"/>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8" w15:restartNumberingAfterBreak="0">
    <w:nsid w:val="35FA6D31"/>
    <w:multiLevelType w:val="hybridMultilevel"/>
    <w:tmpl w:val="46129454"/>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29" w15:restartNumberingAfterBreak="0">
    <w:nsid w:val="3642377A"/>
    <w:multiLevelType w:val="hybridMultilevel"/>
    <w:tmpl w:val="E980631A"/>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30" w15:restartNumberingAfterBreak="0">
    <w:nsid w:val="37D65BC1"/>
    <w:multiLevelType w:val="hybridMultilevel"/>
    <w:tmpl w:val="714E3FE2"/>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1" w15:restartNumberingAfterBreak="0">
    <w:nsid w:val="3DE11468"/>
    <w:multiLevelType w:val="hybridMultilevel"/>
    <w:tmpl w:val="1B68D60E"/>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32" w15:restartNumberingAfterBreak="0">
    <w:nsid w:val="470B41F2"/>
    <w:multiLevelType w:val="hybridMultilevel"/>
    <w:tmpl w:val="C1A8DB16"/>
    <w:lvl w:ilvl="0" w:tplc="40090001">
      <w:start w:val="1"/>
      <w:numFmt w:val="bullet"/>
      <w:lvlText w:val=""/>
      <w:lvlJc w:val="left"/>
      <w:pPr>
        <w:ind w:left="-273" w:hanging="360"/>
      </w:pPr>
      <w:rPr>
        <w:rFonts w:ascii="Symbol" w:hAnsi="Symbol" w:hint="default"/>
      </w:rPr>
    </w:lvl>
    <w:lvl w:ilvl="1" w:tplc="40090003" w:tentative="1">
      <w:start w:val="1"/>
      <w:numFmt w:val="bullet"/>
      <w:lvlText w:val="o"/>
      <w:lvlJc w:val="left"/>
      <w:pPr>
        <w:ind w:left="447" w:hanging="360"/>
      </w:pPr>
      <w:rPr>
        <w:rFonts w:ascii="Courier New" w:hAnsi="Courier New" w:cs="Courier New" w:hint="default"/>
      </w:rPr>
    </w:lvl>
    <w:lvl w:ilvl="2" w:tplc="40090005" w:tentative="1">
      <w:start w:val="1"/>
      <w:numFmt w:val="bullet"/>
      <w:lvlText w:val=""/>
      <w:lvlJc w:val="left"/>
      <w:pPr>
        <w:ind w:left="1167" w:hanging="360"/>
      </w:pPr>
      <w:rPr>
        <w:rFonts w:ascii="Wingdings" w:hAnsi="Wingdings" w:hint="default"/>
      </w:rPr>
    </w:lvl>
    <w:lvl w:ilvl="3" w:tplc="40090001" w:tentative="1">
      <w:start w:val="1"/>
      <w:numFmt w:val="bullet"/>
      <w:lvlText w:val=""/>
      <w:lvlJc w:val="left"/>
      <w:pPr>
        <w:ind w:left="1887" w:hanging="360"/>
      </w:pPr>
      <w:rPr>
        <w:rFonts w:ascii="Symbol" w:hAnsi="Symbol" w:hint="default"/>
      </w:rPr>
    </w:lvl>
    <w:lvl w:ilvl="4" w:tplc="40090003" w:tentative="1">
      <w:start w:val="1"/>
      <w:numFmt w:val="bullet"/>
      <w:lvlText w:val="o"/>
      <w:lvlJc w:val="left"/>
      <w:pPr>
        <w:ind w:left="2607" w:hanging="360"/>
      </w:pPr>
      <w:rPr>
        <w:rFonts w:ascii="Courier New" w:hAnsi="Courier New" w:cs="Courier New" w:hint="default"/>
      </w:rPr>
    </w:lvl>
    <w:lvl w:ilvl="5" w:tplc="40090005" w:tentative="1">
      <w:start w:val="1"/>
      <w:numFmt w:val="bullet"/>
      <w:lvlText w:val=""/>
      <w:lvlJc w:val="left"/>
      <w:pPr>
        <w:ind w:left="3327" w:hanging="360"/>
      </w:pPr>
      <w:rPr>
        <w:rFonts w:ascii="Wingdings" w:hAnsi="Wingdings" w:hint="default"/>
      </w:rPr>
    </w:lvl>
    <w:lvl w:ilvl="6" w:tplc="40090001" w:tentative="1">
      <w:start w:val="1"/>
      <w:numFmt w:val="bullet"/>
      <w:lvlText w:val=""/>
      <w:lvlJc w:val="left"/>
      <w:pPr>
        <w:ind w:left="4047" w:hanging="360"/>
      </w:pPr>
      <w:rPr>
        <w:rFonts w:ascii="Symbol" w:hAnsi="Symbol" w:hint="default"/>
      </w:rPr>
    </w:lvl>
    <w:lvl w:ilvl="7" w:tplc="40090003" w:tentative="1">
      <w:start w:val="1"/>
      <w:numFmt w:val="bullet"/>
      <w:lvlText w:val="o"/>
      <w:lvlJc w:val="left"/>
      <w:pPr>
        <w:ind w:left="4767" w:hanging="360"/>
      </w:pPr>
      <w:rPr>
        <w:rFonts w:ascii="Courier New" w:hAnsi="Courier New" w:cs="Courier New" w:hint="default"/>
      </w:rPr>
    </w:lvl>
    <w:lvl w:ilvl="8" w:tplc="40090005" w:tentative="1">
      <w:start w:val="1"/>
      <w:numFmt w:val="bullet"/>
      <w:lvlText w:val=""/>
      <w:lvlJc w:val="left"/>
      <w:pPr>
        <w:ind w:left="5487" w:hanging="360"/>
      </w:pPr>
      <w:rPr>
        <w:rFonts w:ascii="Wingdings" w:hAnsi="Wingdings" w:hint="default"/>
      </w:rPr>
    </w:lvl>
  </w:abstractNum>
  <w:abstractNum w:abstractNumId="33" w15:restartNumberingAfterBreak="0">
    <w:nsid w:val="4A224E7F"/>
    <w:multiLevelType w:val="hybridMultilevel"/>
    <w:tmpl w:val="4FD04D4E"/>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34" w15:restartNumberingAfterBreak="0">
    <w:nsid w:val="4CC2063F"/>
    <w:multiLevelType w:val="hybridMultilevel"/>
    <w:tmpl w:val="BF968006"/>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5" w15:restartNumberingAfterBreak="0">
    <w:nsid w:val="4F6E6E42"/>
    <w:multiLevelType w:val="hybridMultilevel"/>
    <w:tmpl w:val="33047054"/>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6" w15:restartNumberingAfterBreak="0">
    <w:nsid w:val="4FAF2989"/>
    <w:multiLevelType w:val="hybridMultilevel"/>
    <w:tmpl w:val="43B04938"/>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37" w15:restartNumberingAfterBreak="0">
    <w:nsid w:val="5195091B"/>
    <w:multiLevelType w:val="hybridMultilevel"/>
    <w:tmpl w:val="09E87410"/>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38" w15:restartNumberingAfterBreak="0">
    <w:nsid w:val="537E49D4"/>
    <w:multiLevelType w:val="hybridMultilevel"/>
    <w:tmpl w:val="02C835DC"/>
    <w:lvl w:ilvl="0" w:tplc="40090005">
      <w:start w:val="1"/>
      <w:numFmt w:val="bullet"/>
      <w:lvlText w:val=""/>
      <w:lvlJc w:val="left"/>
      <w:pPr>
        <w:ind w:left="229" w:hanging="360"/>
      </w:pPr>
      <w:rPr>
        <w:rFonts w:ascii="Wingdings" w:hAnsi="Wingdings"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39" w15:restartNumberingAfterBreak="0">
    <w:nsid w:val="54A32DFE"/>
    <w:multiLevelType w:val="multilevel"/>
    <w:tmpl w:val="3F60D64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0" w15:restartNumberingAfterBreak="0">
    <w:nsid w:val="54D24E40"/>
    <w:multiLevelType w:val="hybridMultilevel"/>
    <w:tmpl w:val="4C526504"/>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41" w15:restartNumberingAfterBreak="0">
    <w:nsid w:val="587E117C"/>
    <w:multiLevelType w:val="hybridMultilevel"/>
    <w:tmpl w:val="D89C8F58"/>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42" w15:restartNumberingAfterBreak="0">
    <w:nsid w:val="5C4E6F9F"/>
    <w:multiLevelType w:val="hybridMultilevel"/>
    <w:tmpl w:val="F6B624A8"/>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43" w15:restartNumberingAfterBreak="0">
    <w:nsid w:val="5DA30514"/>
    <w:multiLevelType w:val="hybridMultilevel"/>
    <w:tmpl w:val="7A3E41A0"/>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44" w15:restartNumberingAfterBreak="0">
    <w:nsid w:val="60ED3337"/>
    <w:multiLevelType w:val="hybridMultilevel"/>
    <w:tmpl w:val="B5F070BC"/>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45" w15:restartNumberingAfterBreak="0">
    <w:nsid w:val="64810364"/>
    <w:multiLevelType w:val="hybridMultilevel"/>
    <w:tmpl w:val="CAB2BF8C"/>
    <w:lvl w:ilvl="0" w:tplc="40090005">
      <w:start w:val="1"/>
      <w:numFmt w:val="bullet"/>
      <w:lvlText w:val=""/>
      <w:lvlJc w:val="left"/>
      <w:pPr>
        <w:ind w:left="153" w:hanging="360"/>
      </w:pPr>
      <w:rPr>
        <w:rFonts w:ascii="Wingdings" w:hAnsi="Wingdings"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46" w15:restartNumberingAfterBreak="0">
    <w:nsid w:val="675B4B89"/>
    <w:multiLevelType w:val="hybridMultilevel"/>
    <w:tmpl w:val="F88E107E"/>
    <w:lvl w:ilvl="0" w:tplc="40090001">
      <w:start w:val="1"/>
      <w:numFmt w:val="bullet"/>
      <w:lvlText w:val=""/>
      <w:lvlJc w:val="left"/>
      <w:pPr>
        <w:ind w:left="-273" w:hanging="360"/>
      </w:pPr>
      <w:rPr>
        <w:rFonts w:ascii="Symbol" w:hAnsi="Symbol" w:hint="default"/>
      </w:rPr>
    </w:lvl>
    <w:lvl w:ilvl="1" w:tplc="40090003" w:tentative="1">
      <w:start w:val="1"/>
      <w:numFmt w:val="bullet"/>
      <w:lvlText w:val="o"/>
      <w:lvlJc w:val="left"/>
      <w:pPr>
        <w:ind w:left="447" w:hanging="360"/>
      </w:pPr>
      <w:rPr>
        <w:rFonts w:ascii="Courier New" w:hAnsi="Courier New" w:cs="Courier New" w:hint="default"/>
      </w:rPr>
    </w:lvl>
    <w:lvl w:ilvl="2" w:tplc="40090005" w:tentative="1">
      <w:start w:val="1"/>
      <w:numFmt w:val="bullet"/>
      <w:lvlText w:val=""/>
      <w:lvlJc w:val="left"/>
      <w:pPr>
        <w:ind w:left="1167" w:hanging="360"/>
      </w:pPr>
      <w:rPr>
        <w:rFonts w:ascii="Wingdings" w:hAnsi="Wingdings" w:hint="default"/>
      </w:rPr>
    </w:lvl>
    <w:lvl w:ilvl="3" w:tplc="40090001" w:tentative="1">
      <w:start w:val="1"/>
      <w:numFmt w:val="bullet"/>
      <w:lvlText w:val=""/>
      <w:lvlJc w:val="left"/>
      <w:pPr>
        <w:ind w:left="1887" w:hanging="360"/>
      </w:pPr>
      <w:rPr>
        <w:rFonts w:ascii="Symbol" w:hAnsi="Symbol" w:hint="default"/>
      </w:rPr>
    </w:lvl>
    <w:lvl w:ilvl="4" w:tplc="40090003" w:tentative="1">
      <w:start w:val="1"/>
      <w:numFmt w:val="bullet"/>
      <w:lvlText w:val="o"/>
      <w:lvlJc w:val="left"/>
      <w:pPr>
        <w:ind w:left="2607" w:hanging="360"/>
      </w:pPr>
      <w:rPr>
        <w:rFonts w:ascii="Courier New" w:hAnsi="Courier New" w:cs="Courier New" w:hint="default"/>
      </w:rPr>
    </w:lvl>
    <w:lvl w:ilvl="5" w:tplc="40090005" w:tentative="1">
      <w:start w:val="1"/>
      <w:numFmt w:val="bullet"/>
      <w:lvlText w:val=""/>
      <w:lvlJc w:val="left"/>
      <w:pPr>
        <w:ind w:left="3327" w:hanging="360"/>
      </w:pPr>
      <w:rPr>
        <w:rFonts w:ascii="Wingdings" w:hAnsi="Wingdings" w:hint="default"/>
      </w:rPr>
    </w:lvl>
    <w:lvl w:ilvl="6" w:tplc="40090001" w:tentative="1">
      <w:start w:val="1"/>
      <w:numFmt w:val="bullet"/>
      <w:lvlText w:val=""/>
      <w:lvlJc w:val="left"/>
      <w:pPr>
        <w:ind w:left="4047" w:hanging="360"/>
      </w:pPr>
      <w:rPr>
        <w:rFonts w:ascii="Symbol" w:hAnsi="Symbol" w:hint="default"/>
      </w:rPr>
    </w:lvl>
    <w:lvl w:ilvl="7" w:tplc="40090003" w:tentative="1">
      <w:start w:val="1"/>
      <w:numFmt w:val="bullet"/>
      <w:lvlText w:val="o"/>
      <w:lvlJc w:val="left"/>
      <w:pPr>
        <w:ind w:left="4767" w:hanging="360"/>
      </w:pPr>
      <w:rPr>
        <w:rFonts w:ascii="Courier New" w:hAnsi="Courier New" w:cs="Courier New" w:hint="default"/>
      </w:rPr>
    </w:lvl>
    <w:lvl w:ilvl="8" w:tplc="40090005" w:tentative="1">
      <w:start w:val="1"/>
      <w:numFmt w:val="bullet"/>
      <w:lvlText w:val=""/>
      <w:lvlJc w:val="left"/>
      <w:pPr>
        <w:ind w:left="5487" w:hanging="360"/>
      </w:pPr>
      <w:rPr>
        <w:rFonts w:ascii="Wingdings" w:hAnsi="Wingdings" w:hint="default"/>
      </w:rPr>
    </w:lvl>
  </w:abstractNum>
  <w:abstractNum w:abstractNumId="47" w15:restartNumberingAfterBreak="0">
    <w:nsid w:val="692D2110"/>
    <w:multiLevelType w:val="hybridMultilevel"/>
    <w:tmpl w:val="407C67DE"/>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48" w15:restartNumberingAfterBreak="0">
    <w:nsid w:val="6963558A"/>
    <w:multiLevelType w:val="multilevel"/>
    <w:tmpl w:val="32EA9622"/>
    <w:lvl w:ilvl="0">
      <w:start w:val="1"/>
      <w:numFmt w:val="decimal"/>
      <w:lvlText w:val="%1."/>
      <w:lvlJc w:val="left"/>
      <w:pPr>
        <w:ind w:left="-491" w:hanging="360"/>
      </w:pPr>
      <w:rPr>
        <w:rFonts w:hint="default"/>
      </w:rPr>
    </w:lvl>
    <w:lvl w:ilvl="1">
      <w:start w:val="2"/>
      <w:numFmt w:val="decimal"/>
      <w:isLgl/>
      <w:lvlText w:val="%1.%2"/>
      <w:lvlJc w:val="left"/>
      <w:pPr>
        <w:ind w:left="-371" w:hanging="480"/>
      </w:pPr>
      <w:rPr>
        <w:rFonts w:hint="default"/>
      </w:rPr>
    </w:lvl>
    <w:lvl w:ilvl="2">
      <w:start w:val="1"/>
      <w:numFmt w:val="decimal"/>
      <w:isLgl/>
      <w:lvlText w:val="%1.%2.%3"/>
      <w:lvlJc w:val="left"/>
      <w:pPr>
        <w:ind w:left="-131" w:hanging="720"/>
      </w:pPr>
      <w:rPr>
        <w:rFonts w:hint="default"/>
      </w:rPr>
    </w:lvl>
    <w:lvl w:ilvl="3">
      <w:start w:val="1"/>
      <w:numFmt w:val="decimal"/>
      <w:isLgl/>
      <w:lvlText w:val="%1.%2.%3.%4"/>
      <w:lvlJc w:val="left"/>
      <w:pPr>
        <w:ind w:left="-131" w:hanging="720"/>
      </w:pPr>
      <w:rPr>
        <w:rFonts w:hint="default"/>
      </w:rPr>
    </w:lvl>
    <w:lvl w:ilvl="4">
      <w:start w:val="1"/>
      <w:numFmt w:val="decimal"/>
      <w:isLgl/>
      <w:lvlText w:val="%1.%2.%3.%4.%5"/>
      <w:lvlJc w:val="left"/>
      <w:pPr>
        <w:ind w:left="229" w:hanging="1080"/>
      </w:pPr>
      <w:rPr>
        <w:rFonts w:hint="default"/>
      </w:rPr>
    </w:lvl>
    <w:lvl w:ilvl="5">
      <w:start w:val="1"/>
      <w:numFmt w:val="decimal"/>
      <w:isLgl/>
      <w:lvlText w:val="%1.%2.%3.%4.%5.%6"/>
      <w:lvlJc w:val="left"/>
      <w:pPr>
        <w:ind w:left="229" w:hanging="1080"/>
      </w:pPr>
      <w:rPr>
        <w:rFonts w:hint="default"/>
      </w:rPr>
    </w:lvl>
    <w:lvl w:ilvl="6">
      <w:start w:val="1"/>
      <w:numFmt w:val="decimal"/>
      <w:isLgl/>
      <w:lvlText w:val="%1.%2.%3.%4.%5.%6.%7"/>
      <w:lvlJc w:val="left"/>
      <w:pPr>
        <w:ind w:left="589" w:hanging="1440"/>
      </w:pPr>
      <w:rPr>
        <w:rFonts w:hint="default"/>
      </w:rPr>
    </w:lvl>
    <w:lvl w:ilvl="7">
      <w:start w:val="1"/>
      <w:numFmt w:val="decimal"/>
      <w:isLgl/>
      <w:lvlText w:val="%1.%2.%3.%4.%5.%6.%7.%8"/>
      <w:lvlJc w:val="left"/>
      <w:pPr>
        <w:ind w:left="589" w:hanging="1440"/>
      </w:pPr>
      <w:rPr>
        <w:rFonts w:hint="default"/>
      </w:rPr>
    </w:lvl>
    <w:lvl w:ilvl="8">
      <w:start w:val="1"/>
      <w:numFmt w:val="decimal"/>
      <w:isLgl/>
      <w:lvlText w:val="%1.%2.%3.%4.%5.%6.%7.%8.%9"/>
      <w:lvlJc w:val="left"/>
      <w:pPr>
        <w:ind w:left="949" w:hanging="1800"/>
      </w:pPr>
      <w:rPr>
        <w:rFonts w:hint="default"/>
      </w:rPr>
    </w:lvl>
  </w:abstractNum>
  <w:abstractNum w:abstractNumId="49" w15:restartNumberingAfterBreak="0">
    <w:nsid w:val="6A4D69BF"/>
    <w:multiLevelType w:val="hybridMultilevel"/>
    <w:tmpl w:val="065A2624"/>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50" w15:restartNumberingAfterBreak="0">
    <w:nsid w:val="6ADE13E7"/>
    <w:multiLevelType w:val="hybridMultilevel"/>
    <w:tmpl w:val="84AC2FE2"/>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51" w15:restartNumberingAfterBreak="0">
    <w:nsid w:val="6BF14EE2"/>
    <w:multiLevelType w:val="hybridMultilevel"/>
    <w:tmpl w:val="E1E218BE"/>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5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3" w15:restartNumberingAfterBreak="0">
    <w:nsid w:val="6CEB41A6"/>
    <w:multiLevelType w:val="hybridMultilevel"/>
    <w:tmpl w:val="64FA4C78"/>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54" w15:restartNumberingAfterBreak="0">
    <w:nsid w:val="6F5902B5"/>
    <w:multiLevelType w:val="hybridMultilevel"/>
    <w:tmpl w:val="1B0A8DFC"/>
    <w:lvl w:ilvl="0" w:tplc="4009000B">
      <w:start w:val="1"/>
      <w:numFmt w:val="bullet"/>
      <w:lvlText w:val=""/>
      <w:lvlJc w:val="left"/>
      <w:pPr>
        <w:ind w:left="447" w:hanging="360"/>
      </w:pPr>
      <w:rPr>
        <w:rFonts w:ascii="Wingdings" w:hAnsi="Wingdings" w:hint="default"/>
      </w:rPr>
    </w:lvl>
    <w:lvl w:ilvl="1" w:tplc="40090003" w:tentative="1">
      <w:start w:val="1"/>
      <w:numFmt w:val="bullet"/>
      <w:lvlText w:val="o"/>
      <w:lvlJc w:val="left"/>
      <w:pPr>
        <w:ind w:left="1167" w:hanging="360"/>
      </w:pPr>
      <w:rPr>
        <w:rFonts w:ascii="Courier New" w:hAnsi="Courier New" w:cs="Courier New" w:hint="default"/>
      </w:rPr>
    </w:lvl>
    <w:lvl w:ilvl="2" w:tplc="40090005" w:tentative="1">
      <w:start w:val="1"/>
      <w:numFmt w:val="bullet"/>
      <w:lvlText w:val=""/>
      <w:lvlJc w:val="left"/>
      <w:pPr>
        <w:ind w:left="1887" w:hanging="360"/>
      </w:pPr>
      <w:rPr>
        <w:rFonts w:ascii="Wingdings" w:hAnsi="Wingdings" w:hint="default"/>
      </w:rPr>
    </w:lvl>
    <w:lvl w:ilvl="3" w:tplc="40090001" w:tentative="1">
      <w:start w:val="1"/>
      <w:numFmt w:val="bullet"/>
      <w:lvlText w:val=""/>
      <w:lvlJc w:val="left"/>
      <w:pPr>
        <w:ind w:left="2607" w:hanging="360"/>
      </w:pPr>
      <w:rPr>
        <w:rFonts w:ascii="Symbol" w:hAnsi="Symbol" w:hint="default"/>
      </w:rPr>
    </w:lvl>
    <w:lvl w:ilvl="4" w:tplc="40090003" w:tentative="1">
      <w:start w:val="1"/>
      <w:numFmt w:val="bullet"/>
      <w:lvlText w:val="o"/>
      <w:lvlJc w:val="left"/>
      <w:pPr>
        <w:ind w:left="3327" w:hanging="360"/>
      </w:pPr>
      <w:rPr>
        <w:rFonts w:ascii="Courier New" w:hAnsi="Courier New" w:cs="Courier New" w:hint="default"/>
      </w:rPr>
    </w:lvl>
    <w:lvl w:ilvl="5" w:tplc="40090005" w:tentative="1">
      <w:start w:val="1"/>
      <w:numFmt w:val="bullet"/>
      <w:lvlText w:val=""/>
      <w:lvlJc w:val="left"/>
      <w:pPr>
        <w:ind w:left="4047" w:hanging="360"/>
      </w:pPr>
      <w:rPr>
        <w:rFonts w:ascii="Wingdings" w:hAnsi="Wingdings" w:hint="default"/>
      </w:rPr>
    </w:lvl>
    <w:lvl w:ilvl="6" w:tplc="40090001" w:tentative="1">
      <w:start w:val="1"/>
      <w:numFmt w:val="bullet"/>
      <w:lvlText w:val=""/>
      <w:lvlJc w:val="left"/>
      <w:pPr>
        <w:ind w:left="4767" w:hanging="360"/>
      </w:pPr>
      <w:rPr>
        <w:rFonts w:ascii="Symbol" w:hAnsi="Symbol" w:hint="default"/>
      </w:rPr>
    </w:lvl>
    <w:lvl w:ilvl="7" w:tplc="40090003" w:tentative="1">
      <w:start w:val="1"/>
      <w:numFmt w:val="bullet"/>
      <w:lvlText w:val="o"/>
      <w:lvlJc w:val="left"/>
      <w:pPr>
        <w:ind w:left="5487" w:hanging="360"/>
      </w:pPr>
      <w:rPr>
        <w:rFonts w:ascii="Courier New" w:hAnsi="Courier New" w:cs="Courier New" w:hint="default"/>
      </w:rPr>
    </w:lvl>
    <w:lvl w:ilvl="8" w:tplc="40090005" w:tentative="1">
      <w:start w:val="1"/>
      <w:numFmt w:val="bullet"/>
      <w:lvlText w:val=""/>
      <w:lvlJc w:val="left"/>
      <w:pPr>
        <w:ind w:left="6207" w:hanging="360"/>
      </w:pPr>
      <w:rPr>
        <w:rFonts w:ascii="Wingdings" w:hAnsi="Wingdings" w:hint="default"/>
      </w:rPr>
    </w:lvl>
  </w:abstractNum>
  <w:abstractNum w:abstractNumId="55" w15:restartNumberingAfterBreak="0">
    <w:nsid w:val="707C242E"/>
    <w:multiLevelType w:val="hybridMultilevel"/>
    <w:tmpl w:val="5C465D38"/>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56" w15:restartNumberingAfterBreak="0">
    <w:nsid w:val="72C713A7"/>
    <w:multiLevelType w:val="hybridMultilevel"/>
    <w:tmpl w:val="66568264"/>
    <w:lvl w:ilvl="0" w:tplc="4009000B">
      <w:start w:val="1"/>
      <w:numFmt w:val="bullet"/>
      <w:lvlText w:val=""/>
      <w:lvlJc w:val="left"/>
      <w:pPr>
        <w:ind w:left="447" w:hanging="360"/>
      </w:pPr>
      <w:rPr>
        <w:rFonts w:ascii="Wingdings" w:hAnsi="Wingdings" w:hint="default"/>
      </w:rPr>
    </w:lvl>
    <w:lvl w:ilvl="1" w:tplc="40090003" w:tentative="1">
      <w:start w:val="1"/>
      <w:numFmt w:val="bullet"/>
      <w:lvlText w:val="o"/>
      <w:lvlJc w:val="left"/>
      <w:pPr>
        <w:ind w:left="1167" w:hanging="360"/>
      </w:pPr>
      <w:rPr>
        <w:rFonts w:ascii="Courier New" w:hAnsi="Courier New" w:cs="Courier New" w:hint="default"/>
      </w:rPr>
    </w:lvl>
    <w:lvl w:ilvl="2" w:tplc="40090005" w:tentative="1">
      <w:start w:val="1"/>
      <w:numFmt w:val="bullet"/>
      <w:lvlText w:val=""/>
      <w:lvlJc w:val="left"/>
      <w:pPr>
        <w:ind w:left="1887" w:hanging="360"/>
      </w:pPr>
      <w:rPr>
        <w:rFonts w:ascii="Wingdings" w:hAnsi="Wingdings" w:hint="default"/>
      </w:rPr>
    </w:lvl>
    <w:lvl w:ilvl="3" w:tplc="40090001" w:tentative="1">
      <w:start w:val="1"/>
      <w:numFmt w:val="bullet"/>
      <w:lvlText w:val=""/>
      <w:lvlJc w:val="left"/>
      <w:pPr>
        <w:ind w:left="2607" w:hanging="360"/>
      </w:pPr>
      <w:rPr>
        <w:rFonts w:ascii="Symbol" w:hAnsi="Symbol" w:hint="default"/>
      </w:rPr>
    </w:lvl>
    <w:lvl w:ilvl="4" w:tplc="40090003" w:tentative="1">
      <w:start w:val="1"/>
      <w:numFmt w:val="bullet"/>
      <w:lvlText w:val="o"/>
      <w:lvlJc w:val="left"/>
      <w:pPr>
        <w:ind w:left="3327" w:hanging="360"/>
      </w:pPr>
      <w:rPr>
        <w:rFonts w:ascii="Courier New" w:hAnsi="Courier New" w:cs="Courier New" w:hint="default"/>
      </w:rPr>
    </w:lvl>
    <w:lvl w:ilvl="5" w:tplc="40090005" w:tentative="1">
      <w:start w:val="1"/>
      <w:numFmt w:val="bullet"/>
      <w:lvlText w:val=""/>
      <w:lvlJc w:val="left"/>
      <w:pPr>
        <w:ind w:left="4047" w:hanging="360"/>
      </w:pPr>
      <w:rPr>
        <w:rFonts w:ascii="Wingdings" w:hAnsi="Wingdings" w:hint="default"/>
      </w:rPr>
    </w:lvl>
    <w:lvl w:ilvl="6" w:tplc="40090001" w:tentative="1">
      <w:start w:val="1"/>
      <w:numFmt w:val="bullet"/>
      <w:lvlText w:val=""/>
      <w:lvlJc w:val="left"/>
      <w:pPr>
        <w:ind w:left="4767" w:hanging="360"/>
      </w:pPr>
      <w:rPr>
        <w:rFonts w:ascii="Symbol" w:hAnsi="Symbol" w:hint="default"/>
      </w:rPr>
    </w:lvl>
    <w:lvl w:ilvl="7" w:tplc="40090003" w:tentative="1">
      <w:start w:val="1"/>
      <w:numFmt w:val="bullet"/>
      <w:lvlText w:val="o"/>
      <w:lvlJc w:val="left"/>
      <w:pPr>
        <w:ind w:left="5487" w:hanging="360"/>
      </w:pPr>
      <w:rPr>
        <w:rFonts w:ascii="Courier New" w:hAnsi="Courier New" w:cs="Courier New" w:hint="default"/>
      </w:rPr>
    </w:lvl>
    <w:lvl w:ilvl="8" w:tplc="40090005" w:tentative="1">
      <w:start w:val="1"/>
      <w:numFmt w:val="bullet"/>
      <w:lvlText w:val=""/>
      <w:lvlJc w:val="left"/>
      <w:pPr>
        <w:ind w:left="6207" w:hanging="360"/>
      </w:pPr>
      <w:rPr>
        <w:rFonts w:ascii="Wingdings" w:hAnsi="Wingdings" w:hint="default"/>
      </w:rPr>
    </w:lvl>
  </w:abstractNum>
  <w:abstractNum w:abstractNumId="57" w15:restartNumberingAfterBreak="0">
    <w:nsid w:val="76C53B48"/>
    <w:multiLevelType w:val="hybridMultilevel"/>
    <w:tmpl w:val="4B0A2A84"/>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58" w15:restartNumberingAfterBreak="0">
    <w:nsid w:val="77D872DA"/>
    <w:multiLevelType w:val="hybridMultilevel"/>
    <w:tmpl w:val="37ECC03C"/>
    <w:lvl w:ilvl="0" w:tplc="40090001">
      <w:start w:val="1"/>
      <w:numFmt w:val="bullet"/>
      <w:lvlText w:val=""/>
      <w:lvlJc w:val="left"/>
      <w:pPr>
        <w:ind w:left="-67" w:hanging="360"/>
      </w:pPr>
      <w:rPr>
        <w:rFonts w:ascii="Symbol" w:hAnsi="Symbol" w:hint="default"/>
      </w:rPr>
    </w:lvl>
    <w:lvl w:ilvl="1" w:tplc="40090003" w:tentative="1">
      <w:start w:val="1"/>
      <w:numFmt w:val="bullet"/>
      <w:lvlText w:val="o"/>
      <w:lvlJc w:val="left"/>
      <w:pPr>
        <w:ind w:left="653" w:hanging="360"/>
      </w:pPr>
      <w:rPr>
        <w:rFonts w:ascii="Courier New" w:hAnsi="Courier New" w:cs="Courier New" w:hint="default"/>
      </w:rPr>
    </w:lvl>
    <w:lvl w:ilvl="2" w:tplc="40090005" w:tentative="1">
      <w:start w:val="1"/>
      <w:numFmt w:val="bullet"/>
      <w:lvlText w:val=""/>
      <w:lvlJc w:val="left"/>
      <w:pPr>
        <w:ind w:left="1373" w:hanging="360"/>
      </w:pPr>
      <w:rPr>
        <w:rFonts w:ascii="Wingdings" w:hAnsi="Wingdings" w:hint="default"/>
      </w:rPr>
    </w:lvl>
    <w:lvl w:ilvl="3" w:tplc="40090001" w:tentative="1">
      <w:start w:val="1"/>
      <w:numFmt w:val="bullet"/>
      <w:lvlText w:val=""/>
      <w:lvlJc w:val="left"/>
      <w:pPr>
        <w:ind w:left="2093" w:hanging="360"/>
      </w:pPr>
      <w:rPr>
        <w:rFonts w:ascii="Symbol" w:hAnsi="Symbol" w:hint="default"/>
      </w:rPr>
    </w:lvl>
    <w:lvl w:ilvl="4" w:tplc="40090003" w:tentative="1">
      <w:start w:val="1"/>
      <w:numFmt w:val="bullet"/>
      <w:lvlText w:val="o"/>
      <w:lvlJc w:val="left"/>
      <w:pPr>
        <w:ind w:left="2813" w:hanging="360"/>
      </w:pPr>
      <w:rPr>
        <w:rFonts w:ascii="Courier New" w:hAnsi="Courier New" w:cs="Courier New" w:hint="default"/>
      </w:rPr>
    </w:lvl>
    <w:lvl w:ilvl="5" w:tplc="40090005" w:tentative="1">
      <w:start w:val="1"/>
      <w:numFmt w:val="bullet"/>
      <w:lvlText w:val=""/>
      <w:lvlJc w:val="left"/>
      <w:pPr>
        <w:ind w:left="3533" w:hanging="360"/>
      </w:pPr>
      <w:rPr>
        <w:rFonts w:ascii="Wingdings" w:hAnsi="Wingdings" w:hint="default"/>
      </w:rPr>
    </w:lvl>
    <w:lvl w:ilvl="6" w:tplc="40090001" w:tentative="1">
      <w:start w:val="1"/>
      <w:numFmt w:val="bullet"/>
      <w:lvlText w:val=""/>
      <w:lvlJc w:val="left"/>
      <w:pPr>
        <w:ind w:left="4253" w:hanging="360"/>
      </w:pPr>
      <w:rPr>
        <w:rFonts w:ascii="Symbol" w:hAnsi="Symbol" w:hint="default"/>
      </w:rPr>
    </w:lvl>
    <w:lvl w:ilvl="7" w:tplc="40090003" w:tentative="1">
      <w:start w:val="1"/>
      <w:numFmt w:val="bullet"/>
      <w:lvlText w:val="o"/>
      <w:lvlJc w:val="left"/>
      <w:pPr>
        <w:ind w:left="4973" w:hanging="360"/>
      </w:pPr>
      <w:rPr>
        <w:rFonts w:ascii="Courier New" w:hAnsi="Courier New" w:cs="Courier New" w:hint="default"/>
      </w:rPr>
    </w:lvl>
    <w:lvl w:ilvl="8" w:tplc="40090005" w:tentative="1">
      <w:start w:val="1"/>
      <w:numFmt w:val="bullet"/>
      <w:lvlText w:val=""/>
      <w:lvlJc w:val="left"/>
      <w:pPr>
        <w:ind w:left="5693" w:hanging="360"/>
      </w:pPr>
      <w:rPr>
        <w:rFonts w:ascii="Wingdings" w:hAnsi="Wingdings" w:hint="default"/>
      </w:rPr>
    </w:lvl>
  </w:abstractNum>
  <w:abstractNum w:abstractNumId="59" w15:restartNumberingAfterBreak="0">
    <w:nsid w:val="7BD31BCB"/>
    <w:multiLevelType w:val="hybridMultilevel"/>
    <w:tmpl w:val="F462F4EE"/>
    <w:lvl w:ilvl="0" w:tplc="40090005">
      <w:start w:val="1"/>
      <w:numFmt w:val="bullet"/>
      <w:lvlText w:val=""/>
      <w:lvlJc w:val="left"/>
      <w:pPr>
        <w:ind w:left="229" w:hanging="360"/>
      </w:pPr>
      <w:rPr>
        <w:rFonts w:ascii="Wingdings" w:hAnsi="Wingdings"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60" w15:restartNumberingAfterBreak="0">
    <w:nsid w:val="7CBE48FB"/>
    <w:multiLevelType w:val="hybridMultilevel"/>
    <w:tmpl w:val="16E0EF64"/>
    <w:lvl w:ilvl="0" w:tplc="40090005">
      <w:start w:val="1"/>
      <w:numFmt w:val="bullet"/>
      <w:lvlText w:val=""/>
      <w:lvlJc w:val="left"/>
      <w:pPr>
        <w:ind w:left="949" w:hanging="360"/>
      </w:pPr>
      <w:rPr>
        <w:rFonts w:ascii="Wingdings" w:hAnsi="Wingdings" w:hint="default"/>
      </w:rPr>
    </w:lvl>
    <w:lvl w:ilvl="1" w:tplc="40090003" w:tentative="1">
      <w:start w:val="1"/>
      <w:numFmt w:val="bullet"/>
      <w:lvlText w:val="o"/>
      <w:lvlJc w:val="left"/>
      <w:pPr>
        <w:ind w:left="1669" w:hanging="360"/>
      </w:pPr>
      <w:rPr>
        <w:rFonts w:ascii="Courier New" w:hAnsi="Courier New" w:cs="Courier New" w:hint="default"/>
      </w:rPr>
    </w:lvl>
    <w:lvl w:ilvl="2" w:tplc="40090005" w:tentative="1">
      <w:start w:val="1"/>
      <w:numFmt w:val="bullet"/>
      <w:lvlText w:val=""/>
      <w:lvlJc w:val="left"/>
      <w:pPr>
        <w:ind w:left="2389" w:hanging="360"/>
      </w:pPr>
      <w:rPr>
        <w:rFonts w:ascii="Wingdings" w:hAnsi="Wingdings" w:hint="default"/>
      </w:rPr>
    </w:lvl>
    <w:lvl w:ilvl="3" w:tplc="40090001" w:tentative="1">
      <w:start w:val="1"/>
      <w:numFmt w:val="bullet"/>
      <w:lvlText w:val=""/>
      <w:lvlJc w:val="left"/>
      <w:pPr>
        <w:ind w:left="3109" w:hanging="360"/>
      </w:pPr>
      <w:rPr>
        <w:rFonts w:ascii="Symbol" w:hAnsi="Symbol" w:hint="default"/>
      </w:rPr>
    </w:lvl>
    <w:lvl w:ilvl="4" w:tplc="40090003" w:tentative="1">
      <w:start w:val="1"/>
      <w:numFmt w:val="bullet"/>
      <w:lvlText w:val="o"/>
      <w:lvlJc w:val="left"/>
      <w:pPr>
        <w:ind w:left="3829" w:hanging="360"/>
      </w:pPr>
      <w:rPr>
        <w:rFonts w:ascii="Courier New" w:hAnsi="Courier New" w:cs="Courier New" w:hint="default"/>
      </w:rPr>
    </w:lvl>
    <w:lvl w:ilvl="5" w:tplc="40090005" w:tentative="1">
      <w:start w:val="1"/>
      <w:numFmt w:val="bullet"/>
      <w:lvlText w:val=""/>
      <w:lvlJc w:val="left"/>
      <w:pPr>
        <w:ind w:left="4549" w:hanging="360"/>
      </w:pPr>
      <w:rPr>
        <w:rFonts w:ascii="Wingdings" w:hAnsi="Wingdings" w:hint="default"/>
      </w:rPr>
    </w:lvl>
    <w:lvl w:ilvl="6" w:tplc="40090001" w:tentative="1">
      <w:start w:val="1"/>
      <w:numFmt w:val="bullet"/>
      <w:lvlText w:val=""/>
      <w:lvlJc w:val="left"/>
      <w:pPr>
        <w:ind w:left="5269" w:hanging="360"/>
      </w:pPr>
      <w:rPr>
        <w:rFonts w:ascii="Symbol" w:hAnsi="Symbol" w:hint="default"/>
      </w:rPr>
    </w:lvl>
    <w:lvl w:ilvl="7" w:tplc="40090003" w:tentative="1">
      <w:start w:val="1"/>
      <w:numFmt w:val="bullet"/>
      <w:lvlText w:val="o"/>
      <w:lvlJc w:val="left"/>
      <w:pPr>
        <w:ind w:left="5989" w:hanging="360"/>
      </w:pPr>
      <w:rPr>
        <w:rFonts w:ascii="Courier New" w:hAnsi="Courier New" w:cs="Courier New" w:hint="default"/>
      </w:rPr>
    </w:lvl>
    <w:lvl w:ilvl="8" w:tplc="40090005" w:tentative="1">
      <w:start w:val="1"/>
      <w:numFmt w:val="bullet"/>
      <w:lvlText w:val=""/>
      <w:lvlJc w:val="left"/>
      <w:pPr>
        <w:ind w:left="6709" w:hanging="360"/>
      </w:pPr>
      <w:rPr>
        <w:rFonts w:ascii="Wingdings" w:hAnsi="Wingdings" w:hint="default"/>
      </w:rPr>
    </w:lvl>
  </w:abstractNum>
  <w:abstractNum w:abstractNumId="61" w15:restartNumberingAfterBreak="0">
    <w:nsid w:val="7EB7008A"/>
    <w:multiLevelType w:val="hybridMultilevel"/>
    <w:tmpl w:val="DD824722"/>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62" w15:restartNumberingAfterBreak="0">
    <w:nsid w:val="7F5665D0"/>
    <w:multiLevelType w:val="hybridMultilevel"/>
    <w:tmpl w:val="3474C8BE"/>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num w:numId="1" w16cid:durableId="267278430">
    <w:abstractNumId w:val="52"/>
  </w:num>
  <w:num w:numId="2" w16cid:durableId="386298052">
    <w:abstractNumId w:val="39"/>
  </w:num>
  <w:num w:numId="3" w16cid:durableId="1272977822">
    <w:abstractNumId w:val="46"/>
  </w:num>
  <w:num w:numId="4" w16cid:durableId="1994721201">
    <w:abstractNumId w:val="32"/>
  </w:num>
  <w:num w:numId="5" w16cid:durableId="1507088783">
    <w:abstractNumId w:val="10"/>
  </w:num>
  <w:num w:numId="6" w16cid:durableId="1160194774">
    <w:abstractNumId w:val="14"/>
  </w:num>
  <w:num w:numId="7" w16cid:durableId="1290744444">
    <w:abstractNumId w:val="54"/>
  </w:num>
  <w:num w:numId="8" w16cid:durableId="1089156685">
    <w:abstractNumId w:val="56"/>
  </w:num>
  <w:num w:numId="9" w16cid:durableId="846140790">
    <w:abstractNumId w:val="9"/>
  </w:num>
  <w:num w:numId="10" w16cid:durableId="1511329570">
    <w:abstractNumId w:val="48"/>
  </w:num>
  <w:num w:numId="11" w16cid:durableId="954291078">
    <w:abstractNumId w:val="55"/>
  </w:num>
  <w:num w:numId="12" w16cid:durableId="1586954390">
    <w:abstractNumId w:val="13"/>
  </w:num>
  <w:num w:numId="13" w16cid:durableId="1570774683">
    <w:abstractNumId w:val="37"/>
  </w:num>
  <w:num w:numId="14" w16cid:durableId="1818958702">
    <w:abstractNumId w:val="62"/>
  </w:num>
  <w:num w:numId="15" w16cid:durableId="1722904514">
    <w:abstractNumId w:val="31"/>
  </w:num>
  <w:num w:numId="16" w16cid:durableId="1658218929">
    <w:abstractNumId w:val="53"/>
  </w:num>
  <w:num w:numId="17" w16cid:durableId="162205229">
    <w:abstractNumId w:val="5"/>
  </w:num>
  <w:num w:numId="18" w16cid:durableId="744188571">
    <w:abstractNumId w:val="8"/>
  </w:num>
  <w:num w:numId="19" w16cid:durableId="112796139">
    <w:abstractNumId w:val="42"/>
  </w:num>
  <w:num w:numId="20" w16cid:durableId="2064521014">
    <w:abstractNumId w:val="23"/>
  </w:num>
  <w:num w:numId="21" w16cid:durableId="5253128">
    <w:abstractNumId w:val="2"/>
  </w:num>
  <w:num w:numId="22" w16cid:durableId="2115899804">
    <w:abstractNumId w:val="30"/>
  </w:num>
  <w:num w:numId="23" w16cid:durableId="49545973">
    <w:abstractNumId w:val="22"/>
  </w:num>
  <w:num w:numId="24" w16cid:durableId="1350717263">
    <w:abstractNumId w:val="34"/>
  </w:num>
  <w:num w:numId="25" w16cid:durableId="895974341">
    <w:abstractNumId w:val="3"/>
  </w:num>
  <w:num w:numId="26" w16cid:durableId="396710003">
    <w:abstractNumId w:val="11"/>
  </w:num>
  <w:num w:numId="27" w16cid:durableId="234364387">
    <w:abstractNumId w:val="40"/>
  </w:num>
  <w:num w:numId="28" w16cid:durableId="896552186">
    <w:abstractNumId w:val="33"/>
  </w:num>
  <w:num w:numId="29" w16cid:durableId="2103719171">
    <w:abstractNumId w:val="1"/>
  </w:num>
  <w:num w:numId="30" w16cid:durableId="1887569915">
    <w:abstractNumId w:val="49"/>
  </w:num>
  <w:num w:numId="31" w16cid:durableId="136923938">
    <w:abstractNumId w:val="16"/>
  </w:num>
  <w:num w:numId="32" w16cid:durableId="174345157">
    <w:abstractNumId w:val="60"/>
  </w:num>
  <w:num w:numId="33" w16cid:durableId="363481294">
    <w:abstractNumId w:val="38"/>
  </w:num>
  <w:num w:numId="34" w16cid:durableId="60293939">
    <w:abstractNumId w:val="59"/>
  </w:num>
  <w:num w:numId="35" w16cid:durableId="716667227">
    <w:abstractNumId w:val="45"/>
  </w:num>
  <w:num w:numId="36" w16cid:durableId="1025908289">
    <w:abstractNumId w:val="43"/>
  </w:num>
  <w:num w:numId="37" w16cid:durableId="673269316">
    <w:abstractNumId w:val="44"/>
  </w:num>
  <w:num w:numId="38" w16cid:durableId="1427268942">
    <w:abstractNumId w:val="17"/>
  </w:num>
  <w:num w:numId="39" w16cid:durableId="207228977">
    <w:abstractNumId w:val="51"/>
  </w:num>
  <w:num w:numId="40" w16cid:durableId="578757538">
    <w:abstractNumId w:val="24"/>
  </w:num>
  <w:num w:numId="41" w16cid:durableId="1971548258">
    <w:abstractNumId w:val="29"/>
  </w:num>
  <w:num w:numId="42" w16cid:durableId="437985860">
    <w:abstractNumId w:val="28"/>
  </w:num>
  <w:num w:numId="43" w16cid:durableId="2011366690">
    <w:abstractNumId w:val="7"/>
  </w:num>
  <w:num w:numId="44" w16cid:durableId="364405551">
    <w:abstractNumId w:val="41"/>
  </w:num>
  <w:num w:numId="45" w16cid:durableId="1480658582">
    <w:abstractNumId w:val="36"/>
  </w:num>
  <w:num w:numId="46" w16cid:durableId="900798532">
    <w:abstractNumId w:val="19"/>
  </w:num>
  <w:num w:numId="47" w16cid:durableId="1162044601">
    <w:abstractNumId w:val="35"/>
  </w:num>
  <w:num w:numId="48" w16cid:durableId="2135367175">
    <w:abstractNumId w:val="26"/>
  </w:num>
  <w:num w:numId="49" w16cid:durableId="678312143">
    <w:abstractNumId w:val="25"/>
  </w:num>
  <w:num w:numId="50" w16cid:durableId="421100438">
    <w:abstractNumId w:val="6"/>
  </w:num>
  <w:num w:numId="51" w16cid:durableId="2037853640">
    <w:abstractNumId w:val="61"/>
  </w:num>
  <w:num w:numId="52" w16cid:durableId="118574306">
    <w:abstractNumId w:val="27"/>
  </w:num>
  <w:num w:numId="53" w16cid:durableId="93132458">
    <w:abstractNumId w:val="15"/>
  </w:num>
  <w:num w:numId="54" w16cid:durableId="1151361983">
    <w:abstractNumId w:val="50"/>
  </w:num>
  <w:num w:numId="55" w16cid:durableId="2098086635">
    <w:abstractNumId w:val="0"/>
  </w:num>
  <w:num w:numId="56" w16cid:durableId="1575772654">
    <w:abstractNumId w:val="18"/>
  </w:num>
  <w:num w:numId="57" w16cid:durableId="865757251">
    <w:abstractNumId w:val="20"/>
  </w:num>
  <w:num w:numId="58" w16cid:durableId="2117821506">
    <w:abstractNumId w:val="4"/>
  </w:num>
  <w:num w:numId="59" w16cid:durableId="946693219">
    <w:abstractNumId w:val="57"/>
  </w:num>
  <w:num w:numId="60" w16cid:durableId="2022663477">
    <w:abstractNumId w:val="58"/>
  </w:num>
  <w:num w:numId="61" w16cid:durableId="1049650286">
    <w:abstractNumId w:val="21"/>
  </w:num>
  <w:num w:numId="62" w16cid:durableId="962613232">
    <w:abstractNumId w:val="47"/>
  </w:num>
  <w:num w:numId="63" w16cid:durableId="1904245485">
    <w:abstractNumId w:val="1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2A7"/>
    <w:rsid w:val="00002186"/>
    <w:rsid w:val="00004342"/>
    <w:rsid w:val="0000650F"/>
    <w:rsid w:val="00015DEE"/>
    <w:rsid w:val="00020E54"/>
    <w:rsid w:val="00020FBB"/>
    <w:rsid w:val="0002635D"/>
    <w:rsid w:val="000268A2"/>
    <w:rsid w:val="00032F92"/>
    <w:rsid w:val="0003460B"/>
    <w:rsid w:val="00035C30"/>
    <w:rsid w:val="00035F28"/>
    <w:rsid w:val="00041C19"/>
    <w:rsid w:val="00044BE8"/>
    <w:rsid w:val="00046034"/>
    <w:rsid w:val="00050B23"/>
    <w:rsid w:val="000511FC"/>
    <w:rsid w:val="000543E4"/>
    <w:rsid w:val="000543ED"/>
    <w:rsid w:val="00055CC4"/>
    <w:rsid w:val="00056B76"/>
    <w:rsid w:val="00057AF0"/>
    <w:rsid w:val="00057B45"/>
    <w:rsid w:val="00057EA4"/>
    <w:rsid w:val="00060E23"/>
    <w:rsid w:val="00061605"/>
    <w:rsid w:val="0006352B"/>
    <w:rsid w:val="00066F21"/>
    <w:rsid w:val="00067672"/>
    <w:rsid w:val="00074255"/>
    <w:rsid w:val="00074FF9"/>
    <w:rsid w:val="000774E2"/>
    <w:rsid w:val="00082243"/>
    <w:rsid w:val="00083D6B"/>
    <w:rsid w:val="00086827"/>
    <w:rsid w:val="0009040E"/>
    <w:rsid w:val="0009083D"/>
    <w:rsid w:val="000918D5"/>
    <w:rsid w:val="00095FF2"/>
    <w:rsid w:val="000A1C64"/>
    <w:rsid w:val="000A2E04"/>
    <w:rsid w:val="000A5599"/>
    <w:rsid w:val="000A61F2"/>
    <w:rsid w:val="000B1E66"/>
    <w:rsid w:val="000B5F62"/>
    <w:rsid w:val="000C2F1D"/>
    <w:rsid w:val="000C500E"/>
    <w:rsid w:val="000D4895"/>
    <w:rsid w:val="000E0D42"/>
    <w:rsid w:val="000E1534"/>
    <w:rsid w:val="000E2127"/>
    <w:rsid w:val="000E23D1"/>
    <w:rsid w:val="000E429E"/>
    <w:rsid w:val="000E4561"/>
    <w:rsid w:val="000F23A7"/>
    <w:rsid w:val="000F33EC"/>
    <w:rsid w:val="000F53BA"/>
    <w:rsid w:val="00100BD8"/>
    <w:rsid w:val="001014D4"/>
    <w:rsid w:val="00101B87"/>
    <w:rsid w:val="00112425"/>
    <w:rsid w:val="00112BC6"/>
    <w:rsid w:val="00114295"/>
    <w:rsid w:val="00115FF5"/>
    <w:rsid w:val="00124D20"/>
    <w:rsid w:val="00127331"/>
    <w:rsid w:val="00132A1A"/>
    <w:rsid w:val="00133CA5"/>
    <w:rsid w:val="00133E04"/>
    <w:rsid w:val="00135D46"/>
    <w:rsid w:val="00140D17"/>
    <w:rsid w:val="001417B3"/>
    <w:rsid w:val="00144390"/>
    <w:rsid w:val="00147541"/>
    <w:rsid w:val="00150366"/>
    <w:rsid w:val="001507C5"/>
    <w:rsid w:val="001514D9"/>
    <w:rsid w:val="00151636"/>
    <w:rsid w:val="00152C4F"/>
    <w:rsid w:val="001563EB"/>
    <w:rsid w:val="00157156"/>
    <w:rsid w:val="00161105"/>
    <w:rsid w:val="00164647"/>
    <w:rsid w:val="00164B06"/>
    <w:rsid w:val="00165246"/>
    <w:rsid w:val="00165F31"/>
    <w:rsid w:val="0016769E"/>
    <w:rsid w:val="001751E5"/>
    <w:rsid w:val="00176EBB"/>
    <w:rsid w:val="0018044A"/>
    <w:rsid w:val="001820C1"/>
    <w:rsid w:val="00184ED0"/>
    <w:rsid w:val="00185075"/>
    <w:rsid w:val="001850BD"/>
    <w:rsid w:val="00185792"/>
    <w:rsid w:val="0019176A"/>
    <w:rsid w:val="00193747"/>
    <w:rsid w:val="001950E0"/>
    <w:rsid w:val="0019760C"/>
    <w:rsid w:val="001B0162"/>
    <w:rsid w:val="001B4EC6"/>
    <w:rsid w:val="001C1ABA"/>
    <w:rsid w:val="001C1B3A"/>
    <w:rsid w:val="001C5ACF"/>
    <w:rsid w:val="001D06F0"/>
    <w:rsid w:val="001D1E17"/>
    <w:rsid w:val="001D223B"/>
    <w:rsid w:val="001D3076"/>
    <w:rsid w:val="001D3428"/>
    <w:rsid w:val="001E2888"/>
    <w:rsid w:val="001E2D0B"/>
    <w:rsid w:val="001E3329"/>
    <w:rsid w:val="001E5605"/>
    <w:rsid w:val="001E668A"/>
    <w:rsid w:val="001E6D52"/>
    <w:rsid w:val="001F1FBE"/>
    <w:rsid w:val="001F22AA"/>
    <w:rsid w:val="001F597C"/>
    <w:rsid w:val="001F6546"/>
    <w:rsid w:val="001F7009"/>
    <w:rsid w:val="002046A5"/>
    <w:rsid w:val="002047CB"/>
    <w:rsid w:val="00205876"/>
    <w:rsid w:val="00207CF0"/>
    <w:rsid w:val="00211C8F"/>
    <w:rsid w:val="00213A24"/>
    <w:rsid w:val="00213CB6"/>
    <w:rsid w:val="00216335"/>
    <w:rsid w:val="0022354E"/>
    <w:rsid w:val="002271CC"/>
    <w:rsid w:val="00227DE7"/>
    <w:rsid w:val="0023415B"/>
    <w:rsid w:val="00235178"/>
    <w:rsid w:val="00236FEE"/>
    <w:rsid w:val="002400B5"/>
    <w:rsid w:val="00240EFD"/>
    <w:rsid w:val="00250B9A"/>
    <w:rsid w:val="00251BDD"/>
    <w:rsid w:val="00252AA3"/>
    <w:rsid w:val="00254852"/>
    <w:rsid w:val="0026289B"/>
    <w:rsid w:val="00266DE9"/>
    <w:rsid w:val="002673D6"/>
    <w:rsid w:val="00272B4C"/>
    <w:rsid w:val="002803BC"/>
    <w:rsid w:val="00280E36"/>
    <w:rsid w:val="00282133"/>
    <w:rsid w:val="0028558D"/>
    <w:rsid w:val="00285946"/>
    <w:rsid w:val="00285DEC"/>
    <w:rsid w:val="00293BE5"/>
    <w:rsid w:val="002952A7"/>
    <w:rsid w:val="002957B5"/>
    <w:rsid w:val="0029658F"/>
    <w:rsid w:val="0029736D"/>
    <w:rsid w:val="002B3134"/>
    <w:rsid w:val="002C086D"/>
    <w:rsid w:val="002C3AEA"/>
    <w:rsid w:val="002C64BE"/>
    <w:rsid w:val="002D0A9B"/>
    <w:rsid w:val="002D2630"/>
    <w:rsid w:val="002D3FB6"/>
    <w:rsid w:val="002E0C6A"/>
    <w:rsid w:val="002E1ED4"/>
    <w:rsid w:val="002E2497"/>
    <w:rsid w:val="002E2696"/>
    <w:rsid w:val="002E3192"/>
    <w:rsid w:val="002E4B3C"/>
    <w:rsid w:val="002F1F5D"/>
    <w:rsid w:val="002F40F9"/>
    <w:rsid w:val="002F4D37"/>
    <w:rsid w:val="002F77DB"/>
    <w:rsid w:val="002F7A23"/>
    <w:rsid w:val="003009DC"/>
    <w:rsid w:val="003013E3"/>
    <w:rsid w:val="0031384C"/>
    <w:rsid w:val="00315259"/>
    <w:rsid w:val="003225B6"/>
    <w:rsid w:val="00323C5B"/>
    <w:rsid w:val="00325804"/>
    <w:rsid w:val="003265B7"/>
    <w:rsid w:val="003275B2"/>
    <w:rsid w:val="00327D43"/>
    <w:rsid w:val="0033318B"/>
    <w:rsid w:val="00333896"/>
    <w:rsid w:val="0033440C"/>
    <w:rsid w:val="00334F13"/>
    <w:rsid w:val="003351AE"/>
    <w:rsid w:val="003365FF"/>
    <w:rsid w:val="00341059"/>
    <w:rsid w:val="003445FD"/>
    <w:rsid w:val="00344FFB"/>
    <w:rsid w:val="00345C8B"/>
    <w:rsid w:val="003460A2"/>
    <w:rsid w:val="0035040D"/>
    <w:rsid w:val="00353C1B"/>
    <w:rsid w:val="0036131E"/>
    <w:rsid w:val="00361511"/>
    <w:rsid w:val="003666CC"/>
    <w:rsid w:val="00370FB9"/>
    <w:rsid w:val="0037306C"/>
    <w:rsid w:val="0037604D"/>
    <w:rsid w:val="00377E7F"/>
    <w:rsid w:val="00380341"/>
    <w:rsid w:val="0038445B"/>
    <w:rsid w:val="00386D0D"/>
    <w:rsid w:val="003873BF"/>
    <w:rsid w:val="00391446"/>
    <w:rsid w:val="00392690"/>
    <w:rsid w:val="003937EB"/>
    <w:rsid w:val="003947EC"/>
    <w:rsid w:val="0039694B"/>
    <w:rsid w:val="003A0155"/>
    <w:rsid w:val="003A0D7D"/>
    <w:rsid w:val="003A2AFD"/>
    <w:rsid w:val="003A4C2E"/>
    <w:rsid w:val="003B5C96"/>
    <w:rsid w:val="003B77D9"/>
    <w:rsid w:val="003C04AC"/>
    <w:rsid w:val="003C3634"/>
    <w:rsid w:val="003C53ED"/>
    <w:rsid w:val="003C63FF"/>
    <w:rsid w:val="003D0665"/>
    <w:rsid w:val="003D24D5"/>
    <w:rsid w:val="003D66D5"/>
    <w:rsid w:val="003E1500"/>
    <w:rsid w:val="003E2154"/>
    <w:rsid w:val="003E2EE1"/>
    <w:rsid w:val="003E39D2"/>
    <w:rsid w:val="003F0186"/>
    <w:rsid w:val="003F0313"/>
    <w:rsid w:val="003F15A9"/>
    <w:rsid w:val="003F52D6"/>
    <w:rsid w:val="003F5770"/>
    <w:rsid w:val="003F58B2"/>
    <w:rsid w:val="003F5E21"/>
    <w:rsid w:val="003F69F7"/>
    <w:rsid w:val="003F74E9"/>
    <w:rsid w:val="00401AB6"/>
    <w:rsid w:val="004025C6"/>
    <w:rsid w:val="00402EA9"/>
    <w:rsid w:val="00403E7B"/>
    <w:rsid w:val="00406ADB"/>
    <w:rsid w:val="0041011F"/>
    <w:rsid w:val="00413A87"/>
    <w:rsid w:val="0041409C"/>
    <w:rsid w:val="00416EB8"/>
    <w:rsid w:val="0042067F"/>
    <w:rsid w:val="0042191F"/>
    <w:rsid w:val="004219D3"/>
    <w:rsid w:val="00421F2B"/>
    <w:rsid w:val="00424F4E"/>
    <w:rsid w:val="004263B5"/>
    <w:rsid w:val="00431DE6"/>
    <w:rsid w:val="00432D11"/>
    <w:rsid w:val="00434BDC"/>
    <w:rsid w:val="00435716"/>
    <w:rsid w:val="004414AA"/>
    <w:rsid w:val="004415B1"/>
    <w:rsid w:val="00453DC3"/>
    <w:rsid w:val="0045629C"/>
    <w:rsid w:val="00456718"/>
    <w:rsid w:val="00456C43"/>
    <w:rsid w:val="0045756B"/>
    <w:rsid w:val="004646D7"/>
    <w:rsid w:val="004710B8"/>
    <w:rsid w:val="004742EF"/>
    <w:rsid w:val="00475B37"/>
    <w:rsid w:val="00480B4B"/>
    <w:rsid w:val="004826CB"/>
    <w:rsid w:val="004853E2"/>
    <w:rsid w:val="00486822"/>
    <w:rsid w:val="0049172C"/>
    <w:rsid w:val="004920BF"/>
    <w:rsid w:val="004A1D54"/>
    <w:rsid w:val="004A1D5E"/>
    <w:rsid w:val="004A4D41"/>
    <w:rsid w:val="004A6261"/>
    <w:rsid w:val="004B2702"/>
    <w:rsid w:val="004B3DBA"/>
    <w:rsid w:val="004C170F"/>
    <w:rsid w:val="004C1CB7"/>
    <w:rsid w:val="004C236A"/>
    <w:rsid w:val="004C5CB7"/>
    <w:rsid w:val="004C6950"/>
    <w:rsid w:val="004C75D1"/>
    <w:rsid w:val="004D4E19"/>
    <w:rsid w:val="004E0443"/>
    <w:rsid w:val="004E5B1D"/>
    <w:rsid w:val="004E61D4"/>
    <w:rsid w:val="004E74C6"/>
    <w:rsid w:val="004F413F"/>
    <w:rsid w:val="004F5FDA"/>
    <w:rsid w:val="004F7C04"/>
    <w:rsid w:val="00503408"/>
    <w:rsid w:val="00503906"/>
    <w:rsid w:val="0050650B"/>
    <w:rsid w:val="00511E0C"/>
    <w:rsid w:val="00514DA6"/>
    <w:rsid w:val="0051778A"/>
    <w:rsid w:val="00520775"/>
    <w:rsid w:val="0052365E"/>
    <w:rsid w:val="0052749E"/>
    <w:rsid w:val="005300AD"/>
    <w:rsid w:val="0053367F"/>
    <w:rsid w:val="00541225"/>
    <w:rsid w:val="00541E02"/>
    <w:rsid w:val="005451E9"/>
    <w:rsid w:val="00545F49"/>
    <w:rsid w:val="005541CD"/>
    <w:rsid w:val="00554544"/>
    <w:rsid w:val="005555D2"/>
    <w:rsid w:val="00555965"/>
    <w:rsid w:val="005562CA"/>
    <w:rsid w:val="00556463"/>
    <w:rsid w:val="00561251"/>
    <w:rsid w:val="0056129B"/>
    <w:rsid w:val="00564E5F"/>
    <w:rsid w:val="00567CCC"/>
    <w:rsid w:val="00570319"/>
    <w:rsid w:val="00574770"/>
    <w:rsid w:val="00576FA0"/>
    <w:rsid w:val="0058548C"/>
    <w:rsid w:val="0058720C"/>
    <w:rsid w:val="00592DC0"/>
    <w:rsid w:val="00593794"/>
    <w:rsid w:val="005948AD"/>
    <w:rsid w:val="005A37C4"/>
    <w:rsid w:val="005A6867"/>
    <w:rsid w:val="005B0525"/>
    <w:rsid w:val="005B0636"/>
    <w:rsid w:val="005B6BFD"/>
    <w:rsid w:val="005C0B57"/>
    <w:rsid w:val="005C4477"/>
    <w:rsid w:val="005C4BAE"/>
    <w:rsid w:val="005C4FCE"/>
    <w:rsid w:val="005C6056"/>
    <w:rsid w:val="005D3381"/>
    <w:rsid w:val="005E20E0"/>
    <w:rsid w:val="005E34A0"/>
    <w:rsid w:val="005E37B8"/>
    <w:rsid w:val="005E4736"/>
    <w:rsid w:val="005E4DB6"/>
    <w:rsid w:val="005E54AB"/>
    <w:rsid w:val="005E5C1E"/>
    <w:rsid w:val="005F323C"/>
    <w:rsid w:val="005F45AE"/>
    <w:rsid w:val="005F5B52"/>
    <w:rsid w:val="006018B5"/>
    <w:rsid w:val="00604233"/>
    <w:rsid w:val="006119F3"/>
    <w:rsid w:val="006126A5"/>
    <w:rsid w:val="006133A4"/>
    <w:rsid w:val="00616D7F"/>
    <w:rsid w:val="006176F4"/>
    <w:rsid w:val="006179E6"/>
    <w:rsid w:val="00620930"/>
    <w:rsid w:val="00622319"/>
    <w:rsid w:val="006226A6"/>
    <w:rsid w:val="00623347"/>
    <w:rsid w:val="00632E67"/>
    <w:rsid w:val="00640FCC"/>
    <w:rsid w:val="006458C7"/>
    <w:rsid w:val="00645FB2"/>
    <w:rsid w:val="006465C7"/>
    <w:rsid w:val="00650984"/>
    <w:rsid w:val="006559DB"/>
    <w:rsid w:val="00656127"/>
    <w:rsid w:val="006576E5"/>
    <w:rsid w:val="00657B9E"/>
    <w:rsid w:val="00660A65"/>
    <w:rsid w:val="00663F99"/>
    <w:rsid w:val="00670F25"/>
    <w:rsid w:val="00671C30"/>
    <w:rsid w:val="00672A5D"/>
    <w:rsid w:val="00674D9C"/>
    <w:rsid w:val="006764E4"/>
    <w:rsid w:val="00677DB9"/>
    <w:rsid w:val="006805B9"/>
    <w:rsid w:val="00682273"/>
    <w:rsid w:val="00684045"/>
    <w:rsid w:val="00685865"/>
    <w:rsid w:val="00686423"/>
    <w:rsid w:val="00687806"/>
    <w:rsid w:val="00694FE8"/>
    <w:rsid w:val="00695305"/>
    <w:rsid w:val="0069633B"/>
    <w:rsid w:val="006A32CD"/>
    <w:rsid w:val="006A786A"/>
    <w:rsid w:val="006B357F"/>
    <w:rsid w:val="006B37EA"/>
    <w:rsid w:val="006B4345"/>
    <w:rsid w:val="006B6496"/>
    <w:rsid w:val="006B6537"/>
    <w:rsid w:val="006B658C"/>
    <w:rsid w:val="006B6D84"/>
    <w:rsid w:val="006C12F2"/>
    <w:rsid w:val="006C1B61"/>
    <w:rsid w:val="006C1F7C"/>
    <w:rsid w:val="006C351D"/>
    <w:rsid w:val="006C5629"/>
    <w:rsid w:val="006D0F47"/>
    <w:rsid w:val="006D0F82"/>
    <w:rsid w:val="006D1462"/>
    <w:rsid w:val="006D2702"/>
    <w:rsid w:val="006E03E1"/>
    <w:rsid w:val="006E239D"/>
    <w:rsid w:val="006E53C9"/>
    <w:rsid w:val="006E6278"/>
    <w:rsid w:val="006F20A0"/>
    <w:rsid w:val="006F3D8A"/>
    <w:rsid w:val="006F52C8"/>
    <w:rsid w:val="00702789"/>
    <w:rsid w:val="00704716"/>
    <w:rsid w:val="00712C3B"/>
    <w:rsid w:val="0071577B"/>
    <w:rsid w:val="00715F11"/>
    <w:rsid w:val="007160DD"/>
    <w:rsid w:val="007167C1"/>
    <w:rsid w:val="007209E2"/>
    <w:rsid w:val="00724707"/>
    <w:rsid w:val="00725D1D"/>
    <w:rsid w:val="007277DA"/>
    <w:rsid w:val="00727CB5"/>
    <w:rsid w:val="007411DC"/>
    <w:rsid w:val="00741F52"/>
    <w:rsid w:val="00744832"/>
    <w:rsid w:val="00744C2D"/>
    <w:rsid w:val="00744EC9"/>
    <w:rsid w:val="00745AA8"/>
    <w:rsid w:val="00747187"/>
    <w:rsid w:val="00750AAF"/>
    <w:rsid w:val="00754BBF"/>
    <w:rsid w:val="0076032D"/>
    <w:rsid w:val="00760FEF"/>
    <w:rsid w:val="007652F7"/>
    <w:rsid w:val="00771CE4"/>
    <w:rsid w:val="00771FAB"/>
    <w:rsid w:val="0077447A"/>
    <w:rsid w:val="007746E2"/>
    <w:rsid w:val="00774A4E"/>
    <w:rsid w:val="00777299"/>
    <w:rsid w:val="00777672"/>
    <w:rsid w:val="007815E9"/>
    <w:rsid w:val="007859E7"/>
    <w:rsid w:val="00793E5D"/>
    <w:rsid w:val="00794854"/>
    <w:rsid w:val="007958B9"/>
    <w:rsid w:val="00797ADE"/>
    <w:rsid w:val="007A4843"/>
    <w:rsid w:val="007A63E2"/>
    <w:rsid w:val="007A75E8"/>
    <w:rsid w:val="007C04CE"/>
    <w:rsid w:val="007C1222"/>
    <w:rsid w:val="007C20DA"/>
    <w:rsid w:val="007C3EB9"/>
    <w:rsid w:val="007D2314"/>
    <w:rsid w:val="007D336E"/>
    <w:rsid w:val="007D5C8D"/>
    <w:rsid w:val="007D5D42"/>
    <w:rsid w:val="007D5E70"/>
    <w:rsid w:val="007D6BAA"/>
    <w:rsid w:val="007D735D"/>
    <w:rsid w:val="007E14A0"/>
    <w:rsid w:val="007E2E03"/>
    <w:rsid w:val="007E5EC3"/>
    <w:rsid w:val="007F1AAB"/>
    <w:rsid w:val="007F51E8"/>
    <w:rsid w:val="007F73D7"/>
    <w:rsid w:val="00803515"/>
    <w:rsid w:val="00807A0D"/>
    <w:rsid w:val="00820F4B"/>
    <w:rsid w:val="00824145"/>
    <w:rsid w:val="00824BE6"/>
    <w:rsid w:val="00826425"/>
    <w:rsid w:val="0083365F"/>
    <w:rsid w:val="00833BBB"/>
    <w:rsid w:val="00834ADF"/>
    <w:rsid w:val="0083517C"/>
    <w:rsid w:val="008367AC"/>
    <w:rsid w:val="00837F1B"/>
    <w:rsid w:val="00840368"/>
    <w:rsid w:val="00840614"/>
    <w:rsid w:val="00840683"/>
    <w:rsid w:val="00842649"/>
    <w:rsid w:val="00845004"/>
    <w:rsid w:val="00847BBC"/>
    <w:rsid w:val="00850018"/>
    <w:rsid w:val="00850780"/>
    <w:rsid w:val="00850D45"/>
    <w:rsid w:val="00853B2A"/>
    <w:rsid w:val="0085736E"/>
    <w:rsid w:val="008607B7"/>
    <w:rsid w:val="00861B4A"/>
    <w:rsid w:val="00861F41"/>
    <w:rsid w:val="00863DAE"/>
    <w:rsid w:val="00867DF7"/>
    <w:rsid w:val="0087000F"/>
    <w:rsid w:val="00871433"/>
    <w:rsid w:val="008731B3"/>
    <w:rsid w:val="00875C5D"/>
    <w:rsid w:val="00876D99"/>
    <w:rsid w:val="00876FCA"/>
    <w:rsid w:val="008816A2"/>
    <w:rsid w:val="0088347F"/>
    <w:rsid w:val="00883654"/>
    <w:rsid w:val="00883745"/>
    <w:rsid w:val="00883B8C"/>
    <w:rsid w:val="00883E74"/>
    <w:rsid w:val="008914E8"/>
    <w:rsid w:val="00892F9D"/>
    <w:rsid w:val="00893ACE"/>
    <w:rsid w:val="008951A5"/>
    <w:rsid w:val="00896049"/>
    <w:rsid w:val="008A585E"/>
    <w:rsid w:val="008A7258"/>
    <w:rsid w:val="008B084C"/>
    <w:rsid w:val="008C24EC"/>
    <w:rsid w:val="008C4C6D"/>
    <w:rsid w:val="008C5ED4"/>
    <w:rsid w:val="008C74BE"/>
    <w:rsid w:val="008C7557"/>
    <w:rsid w:val="008C7B3F"/>
    <w:rsid w:val="008D1771"/>
    <w:rsid w:val="008D24A3"/>
    <w:rsid w:val="008D257F"/>
    <w:rsid w:val="008D4FB9"/>
    <w:rsid w:val="008D5F5F"/>
    <w:rsid w:val="008D6742"/>
    <w:rsid w:val="008D736C"/>
    <w:rsid w:val="008E16C3"/>
    <w:rsid w:val="008E538F"/>
    <w:rsid w:val="008E5DFD"/>
    <w:rsid w:val="008E68BD"/>
    <w:rsid w:val="008F40B0"/>
    <w:rsid w:val="008F4AC8"/>
    <w:rsid w:val="008F4FCB"/>
    <w:rsid w:val="008F5E37"/>
    <w:rsid w:val="00902762"/>
    <w:rsid w:val="009039AC"/>
    <w:rsid w:val="00904843"/>
    <w:rsid w:val="00905A3C"/>
    <w:rsid w:val="00905C38"/>
    <w:rsid w:val="00910D02"/>
    <w:rsid w:val="00911B9A"/>
    <w:rsid w:val="00913F57"/>
    <w:rsid w:val="009161F1"/>
    <w:rsid w:val="00916D18"/>
    <w:rsid w:val="009227DD"/>
    <w:rsid w:val="009228B2"/>
    <w:rsid w:val="009355DA"/>
    <w:rsid w:val="00941D0C"/>
    <w:rsid w:val="00942041"/>
    <w:rsid w:val="00943302"/>
    <w:rsid w:val="00943B09"/>
    <w:rsid w:val="0094672A"/>
    <w:rsid w:val="009533C3"/>
    <w:rsid w:val="00953469"/>
    <w:rsid w:val="009568EC"/>
    <w:rsid w:val="009575B2"/>
    <w:rsid w:val="0096567E"/>
    <w:rsid w:val="009659C5"/>
    <w:rsid w:val="0096648B"/>
    <w:rsid w:val="009667B0"/>
    <w:rsid w:val="00971253"/>
    <w:rsid w:val="009747E1"/>
    <w:rsid w:val="00975F43"/>
    <w:rsid w:val="00980E76"/>
    <w:rsid w:val="009813B5"/>
    <w:rsid w:val="00981A21"/>
    <w:rsid w:val="00981AD2"/>
    <w:rsid w:val="009837F4"/>
    <w:rsid w:val="00984D0A"/>
    <w:rsid w:val="00986089"/>
    <w:rsid w:val="00986105"/>
    <w:rsid w:val="009911FB"/>
    <w:rsid w:val="00991A83"/>
    <w:rsid w:val="00991C3F"/>
    <w:rsid w:val="00997962"/>
    <w:rsid w:val="009A632A"/>
    <w:rsid w:val="009B1BF2"/>
    <w:rsid w:val="009B442B"/>
    <w:rsid w:val="009B4A6C"/>
    <w:rsid w:val="009C1D37"/>
    <w:rsid w:val="009C229A"/>
    <w:rsid w:val="009C52A8"/>
    <w:rsid w:val="009C55AE"/>
    <w:rsid w:val="009D053B"/>
    <w:rsid w:val="009D3F35"/>
    <w:rsid w:val="009E0BB2"/>
    <w:rsid w:val="009E1D5E"/>
    <w:rsid w:val="009E7F11"/>
    <w:rsid w:val="009F5B19"/>
    <w:rsid w:val="009F5FB6"/>
    <w:rsid w:val="009F655E"/>
    <w:rsid w:val="00A00C4A"/>
    <w:rsid w:val="00A035C2"/>
    <w:rsid w:val="00A03A19"/>
    <w:rsid w:val="00A04D32"/>
    <w:rsid w:val="00A114E8"/>
    <w:rsid w:val="00A11F48"/>
    <w:rsid w:val="00A1405B"/>
    <w:rsid w:val="00A158C3"/>
    <w:rsid w:val="00A15AC9"/>
    <w:rsid w:val="00A16271"/>
    <w:rsid w:val="00A203E5"/>
    <w:rsid w:val="00A216DE"/>
    <w:rsid w:val="00A2234A"/>
    <w:rsid w:val="00A26188"/>
    <w:rsid w:val="00A27423"/>
    <w:rsid w:val="00A2758B"/>
    <w:rsid w:val="00A30282"/>
    <w:rsid w:val="00A30996"/>
    <w:rsid w:val="00A3581D"/>
    <w:rsid w:val="00A360FC"/>
    <w:rsid w:val="00A42192"/>
    <w:rsid w:val="00A4279B"/>
    <w:rsid w:val="00A45A3E"/>
    <w:rsid w:val="00A4795E"/>
    <w:rsid w:val="00A518C5"/>
    <w:rsid w:val="00A56791"/>
    <w:rsid w:val="00A645B7"/>
    <w:rsid w:val="00A668FB"/>
    <w:rsid w:val="00A73ADD"/>
    <w:rsid w:val="00A7585E"/>
    <w:rsid w:val="00A7764C"/>
    <w:rsid w:val="00A80343"/>
    <w:rsid w:val="00A835F7"/>
    <w:rsid w:val="00A875E0"/>
    <w:rsid w:val="00A90F6A"/>
    <w:rsid w:val="00A91EAE"/>
    <w:rsid w:val="00A92AF0"/>
    <w:rsid w:val="00A941AE"/>
    <w:rsid w:val="00A94852"/>
    <w:rsid w:val="00A94B57"/>
    <w:rsid w:val="00A967DF"/>
    <w:rsid w:val="00AA0486"/>
    <w:rsid w:val="00AB2E57"/>
    <w:rsid w:val="00AB4776"/>
    <w:rsid w:val="00AB5B9B"/>
    <w:rsid w:val="00AB79E3"/>
    <w:rsid w:val="00AC181B"/>
    <w:rsid w:val="00AC69D2"/>
    <w:rsid w:val="00AD0CC2"/>
    <w:rsid w:val="00AD12F6"/>
    <w:rsid w:val="00AD2416"/>
    <w:rsid w:val="00AD308C"/>
    <w:rsid w:val="00AD31C2"/>
    <w:rsid w:val="00AD3EA0"/>
    <w:rsid w:val="00AD7846"/>
    <w:rsid w:val="00AE08CA"/>
    <w:rsid w:val="00AE1546"/>
    <w:rsid w:val="00AE2A5C"/>
    <w:rsid w:val="00AE2D10"/>
    <w:rsid w:val="00AE4E28"/>
    <w:rsid w:val="00AE622F"/>
    <w:rsid w:val="00AF17BF"/>
    <w:rsid w:val="00AF1AB2"/>
    <w:rsid w:val="00AF1C28"/>
    <w:rsid w:val="00AF4786"/>
    <w:rsid w:val="00AF55A0"/>
    <w:rsid w:val="00AF55E5"/>
    <w:rsid w:val="00B01E44"/>
    <w:rsid w:val="00B05F21"/>
    <w:rsid w:val="00B13C8E"/>
    <w:rsid w:val="00B15586"/>
    <w:rsid w:val="00B16288"/>
    <w:rsid w:val="00B16779"/>
    <w:rsid w:val="00B2051A"/>
    <w:rsid w:val="00B26258"/>
    <w:rsid w:val="00B27B9D"/>
    <w:rsid w:val="00B30985"/>
    <w:rsid w:val="00B31D9A"/>
    <w:rsid w:val="00B36EC1"/>
    <w:rsid w:val="00B421A0"/>
    <w:rsid w:val="00B432C4"/>
    <w:rsid w:val="00B46215"/>
    <w:rsid w:val="00B50895"/>
    <w:rsid w:val="00B51391"/>
    <w:rsid w:val="00B54033"/>
    <w:rsid w:val="00B549FF"/>
    <w:rsid w:val="00B573C5"/>
    <w:rsid w:val="00B602BA"/>
    <w:rsid w:val="00B66933"/>
    <w:rsid w:val="00B80826"/>
    <w:rsid w:val="00B81714"/>
    <w:rsid w:val="00B81A1E"/>
    <w:rsid w:val="00B83F69"/>
    <w:rsid w:val="00B85DC2"/>
    <w:rsid w:val="00B9041A"/>
    <w:rsid w:val="00B95D00"/>
    <w:rsid w:val="00BA2AC9"/>
    <w:rsid w:val="00BA5466"/>
    <w:rsid w:val="00BA6046"/>
    <w:rsid w:val="00BA7B2C"/>
    <w:rsid w:val="00BB5C1C"/>
    <w:rsid w:val="00BC1C1F"/>
    <w:rsid w:val="00BC45D8"/>
    <w:rsid w:val="00BC5622"/>
    <w:rsid w:val="00BC63F0"/>
    <w:rsid w:val="00BD04A0"/>
    <w:rsid w:val="00BD0636"/>
    <w:rsid w:val="00BD2E38"/>
    <w:rsid w:val="00BD3143"/>
    <w:rsid w:val="00BD3A1D"/>
    <w:rsid w:val="00BD44CD"/>
    <w:rsid w:val="00BD4EC0"/>
    <w:rsid w:val="00BD593B"/>
    <w:rsid w:val="00BD6F58"/>
    <w:rsid w:val="00BD6F6C"/>
    <w:rsid w:val="00BE5CDA"/>
    <w:rsid w:val="00BE5F85"/>
    <w:rsid w:val="00BF1CB8"/>
    <w:rsid w:val="00BF4B44"/>
    <w:rsid w:val="00BF51DE"/>
    <w:rsid w:val="00BF7E6A"/>
    <w:rsid w:val="00C01171"/>
    <w:rsid w:val="00C032D7"/>
    <w:rsid w:val="00C040E1"/>
    <w:rsid w:val="00C045DC"/>
    <w:rsid w:val="00C04BEF"/>
    <w:rsid w:val="00C06EAC"/>
    <w:rsid w:val="00C11B57"/>
    <w:rsid w:val="00C12EDF"/>
    <w:rsid w:val="00C15DFA"/>
    <w:rsid w:val="00C168E4"/>
    <w:rsid w:val="00C200FF"/>
    <w:rsid w:val="00C20E51"/>
    <w:rsid w:val="00C21807"/>
    <w:rsid w:val="00C227BE"/>
    <w:rsid w:val="00C265DE"/>
    <w:rsid w:val="00C27379"/>
    <w:rsid w:val="00C27CD6"/>
    <w:rsid w:val="00C35F9F"/>
    <w:rsid w:val="00C36113"/>
    <w:rsid w:val="00C367CC"/>
    <w:rsid w:val="00C457F1"/>
    <w:rsid w:val="00C4671A"/>
    <w:rsid w:val="00C46CCE"/>
    <w:rsid w:val="00C47D2D"/>
    <w:rsid w:val="00C53958"/>
    <w:rsid w:val="00C57DFC"/>
    <w:rsid w:val="00C62192"/>
    <w:rsid w:val="00C676A9"/>
    <w:rsid w:val="00C70EC9"/>
    <w:rsid w:val="00C71C07"/>
    <w:rsid w:val="00C736C5"/>
    <w:rsid w:val="00C83181"/>
    <w:rsid w:val="00C90FB9"/>
    <w:rsid w:val="00C94688"/>
    <w:rsid w:val="00CA1050"/>
    <w:rsid w:val="00CA1B9D"/>
    <w:rsid w:val="00CA74E7"/>
    <w:rsid w:val="00CB5FE3"/>
    <w:rsid w:val="00CB5FF1"/>
    <w:rsid w:val="00CB63DE"/>
    <w:rsid w:val="00CB7608"/>
    <w:rsid w:val="00CB78BF"/>
    <w:rsid w:val="00CC31DA"/>
    <w:rsid w:val="00CC3408"/>
    <w:rsid w:val="00CC3644"/>
    <w:rsid w:val="00CE1B39"/>
    <w:rsid w:val="00CE1D0C"/>
    <w:rsid w:val="00CE4B46"/>
    <w:rsid w:val="00CE6689"/>
    <w:rsid w:val="00CF567E"/>
    <w:rsid w:val="00CF64C0"/>
    <w:rsid w:val="00CF698C"/>
    <w:rsid w:val="00CF6FB9"/>
    <w:rsid w:val="00D03206"/>
    <w:rsid w:val="00D032FE"/>
    <w:rsid w:val="00D0782B"/>
    <w:rsid w:val="00D119A6"/>
    <w:rsid w:val="00D134EE"/>
    <w:rsid w:val="00D13F47"/>
    <w:rsid w:val="00D14E8A"/>
    <w:rsid w:val="00D16422"/>
    <w:rsid w:val="00D176A5"/>
    <w:rsid w:val="00D21A82"/>
    <w:rsid w:val="00D23A9E"/>
    <w:rsid w:val="00D27EB4"/>
    <w:rsid w:val="00D3162F"/>
    <w:rsid w:val="00D33067"/>
    <w:rsid w:val="00D33EF0"/>
    <w:rsid w:val="00D4074B"/>
    <w:rsid w:val="00D50472"/>
    <w:rsid w:val="00D5071F"/>
    <w:rsid w:val="00D514ED"/>
    <w:rsid w:val="00D56D07"/>
    <w:rsid w:val="00D570E7"/>
    <w:rsid w:val="00D6499E"/>
    <w:rsid w:val="00D64B1A"/>
    <w:rsid w:val="00D64F01"/>
    <w:rsid w:val="00D66A75"/>
    <w:rsid w:val="00D731BB"/>
    <w:rsid w:val="00D73872"/>
    <w:rsid w:val="00D7597A"/>
    <w:rsid w:val="00D75B5D"/>
    <w:rsid w:val="00D75E86"/>
    <w:rsid w:val="00D76E2B"/>
    <w:rsid w:val="00D82B1B"/>
    <w:rsid w:val="00D83D27"/>
    <w:rsid w:val="00D863B8"/>
    <w:rsid w:val="00D94A1A"/>
    <w:rsid w:val="00DA1DCC"/>
    <w:rsid w:val="00DA23D1"/>
    <w:rsid w:val="00DA3D72"/>
    <w:rsid w:val="00DB24C5"/>
    <w:rsid w:val="00DB2B88"/>
    <w:rsid w:val="00DB43B5"/>
    <w:rsid w:val="00DB476D"/>
    <w:rsid w:val="00DB4C4B"/>
    <w:rsid w:val="00DD1FBF"/>
    <w:rsid w:val="00DD26B5"/>
    <w:rsid w:val="00DD38D6"/>
    <w:rsid w:val="00DD52AF"/>
    <w:rsid w:val="00DD52F4"/>
    <w:rsid w:val="00DD5D92"/>
    <w:rsid w:val="00DD602E"/>
    <w:rsid w:val="00DE210F"/>
    <w:rsid w:val="00DF1816"/>
    <w:rsid w:val="00DF2422"/>
    <w:rsid w:val="00DF32AB"/>
    <w:rsid w:val="00DF5F20"/>
    <w:rsid w:val="00DF791D"/>
    <w:rsid w:val="00E00250"/>
    <w:rsid w:val="00E01CA5"/>
    <w:rsid w:val="00E04979"/>
    <w:rsid w:val="00E0497F"/>
    <w:rsid w:val="00E049BB"/>
    <w:rsid w:val="00E07EB3"/>
    <w:rsid w:val="00E1285D"/>
    <w:rsid w:val="00E132EF"/>
    <w:rsid w:val="00E16DD9"/>
    <w:rsid w:val="00E22EE8"/>
    <w:rsid w:val="00E24A2B"/>
    <w:rsid w:val="00E258C9"/>
    <w:rsid w:val="00E26AF9"/>
    <w:rsid w:val="00E27C19"/>
    <w:rsid w:val="00E3397C"/>
    <w:rsid w:val="00E34206"/>
    <w:rsid w:val="00E34DBF"/>
    <w:rsid w:val="00E369E6"/>
    <w:rsid w:val="00E37FE8"/>
    <w:rsid w:val="00E407DA"/>
    <w:rsid w:val="00E42BD8"/>
    <w:rsid w:val="00E42FE2"/>
    <w:rsid w:val="00E518D3"/>
    <w:rsid w:val="00E5300B"/>
    <w:rsid w:val="00E54D7F"/>
    <w:rsid w:val="00E551AC"/>
    <w:rsid w:val="00E5547B"/>
    <w:rsid w:val="00E60069"/>
    <w:rsid w:val="00E60410"/>
    <w:rsid w:val="00E604B8"/>
    <w:rsid w:val="00E62B0A"/>
    <w:rsid w:val="00E65993"/>
    <w:rsid w:val="00E72444"/>
    <w:rsid w:val="00E72A1A"/>
    <w:rsid w:val="00E735C2"/>
    <w:rsid w:val="00E7460C"/>
    <w:rsid w:val="00E74BC5"/>
    <w:rsid w:val="00E755E6"/>
    <w:rsid w:val="00E75679"/>
    <w:rsid w:val="00E7663A"/>
    <w:rsid w:val="00E83B68"/>
    <w:rsid w:val="00E90942"/>
    <w:rsid w:val="00E909BF"/>
    <w:rsid w:val="00E93E26"/>
    <w:rsid w:val="00E95E7C"/>
    <w:rsid w:val="00E97894"/>
    <w:rsid w:val="00E97C48"/>
    <w:rsid w:val="00EA0911"/>
    <w:rsid w:val="00EA5235"/>
    <w:rsid w:val="00EA60A0"/>
    <w:rsid w:val="00EA74B7"/>
    <w:rsid w:val="00EB414C"/>
    <w:rsid w:val="00EC0565"/>
    <w:rsid w:val="00EC0E4A"/>
    <w:rsid w:val="00EC11DC"/>
    <w:rsid w:val="00EC248B"/>
    <w:rsid w:val="00EC3B89"/>
    <w:rsid w:val="00ED29AD"/>
    <w:rsid w:val="00ED7F13"/>
    <w:rsid w:val="00EE3CCB"/>
    <w:rsid w:val="00EF2155"/>
    <w:rsid w:val="00EF514F"/>
    <w:rsid w:val="00EF6237"/>
    <w:rsid w:val="00F00996"/>
    <w:rsid w:val="00F11554"/>
    <w:rsid w:val="00F12355"/>
    <w:rsid w:val="00F13669"/>
    <w:rsid w:val="00F1581A"/>
    <w:rsid w:val="00F16AAE"/>
    <w:rsid w:val="00F22FA4"/>
    <w:rsid w:val="00F2304F"/>
    <w:rsid w:val="00F24F60"/>
    <w:rsid w:val="00F25AE8"/>
    <w:rsid w:val="00F27429"/>
    <w:rsid w:val="00F35A50"/>
    <w:rsid w:val="00F3737F"/>
    <w:rsid w:val="00F410B9"/>
    <w:rsid w:val="00F4169C"/>
    <w:rsid w:val="00F45CD4"/>
    <w:rsid w:val="00F46385"/>
    <w:rsid w:val="00F51724"/>
    <w:rsid w:val="00F52393"/>
    <w:rsid w:val="00F527F3"/>
    <w:rsid w:val="00F5499D"/>
    <w:rsid w:val="00F56B35"/>
    <w:rsid w:val="00F64322"/>
    <w:rsid w:val="00F65F2E"/>
    <w:rsid w:val="00F66817"/>
    <w:rsid w:val="00F718A8"/>
    <w:rsid w:val="00F71E00"/>
    <w:rsid w:val="00F72FB6"/>
    <w:rsid w:val="00F7381A"/>
    <w:rsid w:val="00F75F55"/>
    <w:rsid w:val="00F75F6B"/>
    <w:rsid w:val="00F77A19"/>
    <w:rsid w:val="00F826C6"/>
    <w:rsid w:val="00F82719"/>
    <w:rsid w:val="00F87FA0"/>
    <w:rsid w:val="00F95F34"/>
    <w:rsid w:val="00F96D1C"/>
    <w:rsid w:val="00FA0217"/>
    <w:rsid w:val="00FA0544"/>
    <w:rsid w:val="00FA2C7F"/>
    <w:rsid w:val="00FA5353"/>
    <w:rsid w:val="00FA6E6A"/>
    <w:rsid w:val="00FB0B3A"/>
    <w:rsid w:val="00FB172E"/>
    <w:rsid w:val="00FB37A0"/>
    <w:rsid w:val="00FB3DBF"/>
    <w:rsid w:val="00FB52C5"/>
    <w:rsid w:val="00FB7E34"/>
    <w:rsid w:val="00FC0DA6"/>
    <w:rsid w:val="00FC208D"/>
    <w:rsid w:val="00FC2950"/>
    <w:rsid w:val="00FC40BE"/>
    <w:rsid w:val="00FD1AE2"/>
    <w:rsid w:val="00FD1CAB"/>
    <w:rsid w:val="00FD262F"/>
    <w:rsid w:val="00FD285A"/>
    <w:rsid w:val="00FD681D"/>
    <w:rsid w:val="00FD7314"/>
    <w:rsid w:val="00FE29DA"/>
    <w:rsid w:val="00FE34E9"/>
    <w:rsid w:val="00FE3FB6"/>
    <w:rsid w:val="00FE412E"/>
    <w:rsid w:val="00FF252D"/>
    <w:rsid w:val="00FF6554"/>
    <w:rsid w:val="00FF7E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3F8599"/>
  <w15:docId w15:val="{380C609F-FA77-4946-894E-B62155061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6D18"/>
    <w:rPr>
      <w:sz w:val="24"/>
      <w:szCs w:val="24"/>
    </w:rPr>
  </w:style>
  <w:style w:type="paragraph" w:styleId="Heading1">
    <w:name w:val="heading 1"/>
    <w:basedOn w:val="Normal"/>
    <w:next w:val="Normal"/>
    <w:link w:val="Heading1Char"/>
    <w:qFormat/>
    <w:rsid w:val="00744C2D"/>
    <w:pPr>
      <w:keepNext/>
      <w:keepLines/>
      <w:numPr>
        <w:numId w:val="2"/>
      </w:numPr>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qFormat/>
    <w:rsid w:val="00916D18"/>
    <w:pPr>
      <w:keepNext/>
      <w:numPr>
        <w:ilvl w:val="1"/>
        <w:numId w:val="2"/>
      </w:numPr>
      <w:jc w:val="center"/>
      <w:outlineLvl w:val="1"/>
    </w:pPr>
    <w:rPr>
      <w:sz w:val="40"/>
      <w:u w:val="single"/>
    </w:rPr>
  </w:style>
  <w:style w:type="paragraph" w:styleId="Heading3">
    <w:name w:val="heading 3"/>
    <w:basedOn w:val="Normal"/>
    <w:next w:val="Normal"/>
    <w:link w:val="Heading3Char"/>
    <w:unhideWhenUsed/>
    <w:qFormat/>
    <w:rsid w:val="00744C2D"/>
    <w:pPr>
      <w:keepNext/>
      <w:keepLines/>
      <w:numPr>
        <w:ilvl w:val="2"/>
        <w:numId w:val="2"/>
      </w:numPr>
      <w:spacing w:before="20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semiHidden/>
    <w:unhideWhenUsed/>
    <w:qFormat/>
    <w:rsid w:val="00744C2D"/>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semiHidden/>
    <w:unhideWhenUsed/>
    <w:qFormat/>
    <w:rsid w:val="00744C2D"/>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semiHidden/>
    <w:unhideWhenUsed/>
    <w:qFormat/>
    <w:rsid w:val="00744C2D"/>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semiHidden/>
    <w:unhideWhenUsed/>
    <w:qFormat/>
    <w:rsid w:val="00744C2D"/>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744C2D"/>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744C2D"/>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16D18"/>
    <w:pPr>
      <w:jc w:val="center"/>
    </w:pPr>
    <w:rPr>
      <w:b/>
      <w:bCs/>
      <w:sz w:val="40"/>
    </w:rPr>
  </w:style>
  <w:style w:type="paragraph" w:styleId="BodyText">
    <w:name w:val="Body Text"/>
    <w:basedOn w:val="Normal"/>
    <w:link w:val="BodyTextChar"/>
    <w:rsid w:val="00916D18"/>
    <w:pPr>
      <w:jc w:val="both"/>
    </w:pPr>
  </w:style>
  <w:style w:type="table" w:styleId="TableGrid">
    <w:name w:val="Table Grid"/>
    <w:basedOn w:val="TableNormal"/>
    <w:rsid w:val="00916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lhead">
    <w:name w:val="table col head"/>
    <w:basedOn w:val="Normal"/>
    <w:rsid w:val="00251BDD"/>
    <w:pPr>
      <w:jc w:val="center"/>
    </w:pPr>
    <w:rPr>
      <w:rFonts w:eastAsia="SimSun"/>
      <w:b/>
      <w:bCs/>
      <w:sz w:val="16"/>
      <w:szCs w:val="16"/>
    </w:rPr>
  </w:style>
  <w:style w:type="paragraph" w:customStyle="1" w:styleId="tablecolsubhead">
    <w:name w:val="table col subhead"/>
    <w:basedOn w:val="tablecolhead"/>
    <w:rsid w:val="00251BDD"/>
    <w:rPr>
      <w:i/>
      <w:iCs/>
      <w:sz w:val="15"/>
      <w:szCs w:val="15"/>
    </w:rPr>
  </w:style>
  <w:style w:type="paragraph" w:customStyle="1" w:styleId="tablecopy">
    <w:name w:val="table copy"/>
    <w:rsid w:val="00251BDD"/>
    <w:pPr>
      <w:jc w:val="both"/>
    </w:pPr>
    <w:rPr>
      <w:rFonts w:eastAsia="SimSun"/>
      <w:noProof/>
      <w:sz w:val="16"/>
      <w:szCs w:val="16"/>
    </w:rPr>
  </w:style>
  <w:style w:type="paragraph" w:customStyle="1" w:styleId="tablefootnote">
    <w:name w:val="table footnote"/>
    <w:rsid w:val="00251BDD"/>
    <w:pPr>
      <w:spacing w:before="60" w:after="30"/>
      <w:jc w:val="right"/>
    </w:pPr>
    <w:rPr>
      <w:rFonts w:eastAsia="SimSun"/>
      <w:sz w:val="12"/>
      <w:szCs w:val="12"/>
    </w:rPr>
  </w:style>
  <w:style w:type="paragraph" w:customStyle="1" w:styleId="tablehead">
    <w:name w:val="table head"/>
    <w:rsid w:val="00251BDD"/>
    <w:pPr>
      <w:numPr>
        <w:numId w:val="1"/>
      </w:numPr>
      <w:spacing w:before="240" w:after="120" w:line="216" w:lineRule="auto"/>
      <w:jc w:val="center"/>
    </w:pPr>
    <w:rPr>
      <w:rFonts w:eastAsia="SimSun"/>
      <w:smallCaps/>
      <w:noProof/>
      <w:sz w:val="16"/>
      <w:szCs w:val="16"/>
    </w:rPr>
  </w:style>
  <w:style w:type="paragraph" w:styleId="FootnoteText">
    <w:name w:val="footnote text"/>
    <w:aliases w:val=" Char Char Char, Char Char Char Char Char Char Char, Char Char Char Char Char, Char Char Char Char Char Char"/>
    <w:basedOn w:val="Normal"/>
    <w:link w:val="FootnoteTextChar"/>
    <w:rsid w:val="00251BDD"/>
    <w:pPr>
      <w:ind w:firstLine="202"/>
      <w:jc w:val="both"/>
    </w:pPr>
    <w:rPr>
      <w:rFonts w:eastAsia="SimSun"/>
      <w:sz w:val="16"/>
      <w:szCs w:val="16"/>
    </w:rPr>
  </w:style>
  <w:style w:type="character" w:customStyle="1" w:styleId="FootnoteTextChar">
    <w:name w:val="Footnote Text Char"/>
    <w:aliases w:val=" Char Char Char Char, Char Char Char Char Char Char Char Char, Char Char Char Char Char Char1, Char Char Char Char Char Char Char1"/>
    <w:link w:val="FootnoteText"/>
    <w:rsid w:val="00251BDD"/>
    <w:rPr>
      <w:rFonts w:eastAsia="SimSun"/>
      <w:sz w:val="16"/>
      <w:szCs w:val="16"/>
      <w:lang w:val="en-US" w:eastAsia="en-US" w:bidi="ar-SA"/>
    </w:rPr>
  </w:style>
  <w:style w:type="paragraph" w:styleId="ListParagraph">
    <w:name w:val="List Paragraph"/>
    <w:basedOn w:val="Normal"/>
    <w:uiPriority w:val="34"/>
    <w:qFormat/>
    <w:rsid w:val="00A4795E"/>
    <w:pPr>
      <w:ind w:left="720"/>
      <w:contextualSpacing/>
    </w:pPr>
  </w:style>
  <w:style w:type="character" w:customStyle="1" w:styleId="BodyTextChar">
    <w:name w:val="Body Text Char"/>
    <w:link w:val="BodyText"/>
    <w:rsid w:val="00A26188"/>
    <w:rPr>
      <w:sz w:val="24"/>
      <w:szCs w:val="24"/>
    </w:rPr>
  </w:style>
  <w:style w:type="paragraph" w:styleId="NormalWeb">
    <w:name w:val="Normal (Web)"/>
    <w:basedOn w:val="Normal"/>
    <w:uiPriority w:val="99"/>
    <w:unhideWhenUsed/>
    <w:rsid w:val="00184ED0"/>
    <w:pPr>
      <w:spacing w:before="100" w:beforeAutospacing="1" w:after="100" w:afterAutospacing="1"/>
    </w:pPr>
    <w:rPr>
      <w:rFonts w:eastAsiaTheme="minorEastAsia"/>
    </w:rPr>
  </w:style>
  <w:style w:type="character" w:styleId="FootnoteReference">
    <w:name w:val="footnote reference"/>
    <w:basedOn w:val="DefaultParagraphFont"/>
    <w:rsid w:val="00FF252D"/>
    <w:rPr>
      <w:vertAlign w:val="superscript"/>
    </w:rPr>
  </w:style>
  <w:style w:type="paragraph" w:styleId="Caption">
    <w:name w:val="caption"/>
    <w:basedOn w:val="Normal"/>
    <w:next w:val="Normal"/>
    <w:unhideWhenUsed/>
    <w:qFormat/>
    <w:rsid w:val="00FF252D"/>
    <w:pPr>
      <w:spacing w:after="200"/>
    </w:pPr>
    <w:rPr>
      <w:i/>
      <w:iCs/>
      <w:color w:val="44546A" w:themeColor="text2"/>
      <w:sz w:val="18"/>
      <w:szCs w:val="18"/>
    </w:rPr>
  </w:style>
  <w:style w:type="paragraph" w:styleId="BalloonText">
    <w:name w:val="Balloon Text"/>
    <w:basedOn w:val="Normal"/>
    <w:link w:val="BalloonTextChar"/>
    <w:rsid w:val="000543E4"/>
    <w:rPr>
      <w:rFonts w:ascii="Tahoma" w:hAnsi="Tahoma" w:cs="Tahoma"/>
      <w:sz w:val="16"/>
      <w:szCs w:val="16"/>
    </w:rPr>
  </w:style>
  <w:style w:type="character" w:customStyle="1" w:styleId="BalloonTextChar">
    <w:name w:val="Balloon Text Char"/>
    <w:basedOn w:val="DefaultParagraphFont"/>
    <w:link w:val="BalloonText"/>
    <w:rsid w:val="000543E4"/>
    <w:rPr>
      <w:rFonts w:ascii="Tahoma" w:hAnsi="Tahoma" w:cs="Tahoma"/>
      <w:sz w:val="16"/>
      <w:szCs w:val="16"/>
    </w:rPr>
  </w:style>
  <w:style w:type="character" w:customStyle="1" w:styleId="Heading1Char">
    <w:name w:val="Heading 1 Char"/>
    <w:basedOn w:val="DefaultParagraphFont"/>
    <w:link w:val="Heading1"/>
    <w:rsid w:val="00744C2D"/>
    <w:rPr>
      <w:rFonts w:asciiTheme="majorHAnsi" w:eastAsiaTheme="majorEastAsia" w:hAnsiTheme="majorHAnsi" w:cstheme="majorBidi"/>
      <w:b/>
      <w:bCs/>
      <w:color w:val="2E74B5" w:themeColor="accent1" w:themeShade="BF"/>
      <w:sz w:val="28"/>
      <w:szCs w:val="28"/>
    </w:rPr>
  </w:style>
  <w:style w:type="character" w:customStyle="1" w:styleId="Heading3Char">
    <w:name w:val="Heading 3 Char"/>
    <w:basedOn w:val="DefaultParagraphFont"/>
    <w:link w:val="Heading3"/>
    <w:rsid w:val="00744C2D"/>
    <w:rPr>
      <w:rFonts w:asciiTheme="majorHAnsi" w:eastAsiaTheme="majorEastAsia" w:hAnsiTheme="majorHAnsi" w:cstheme="majorBidi"/>
      <w:b/>
      <w:bCs/>
      <w:color w:val="5B9BD5" w:themeColor="accent1"/>
      <w:sz w:val="24"/>
      <w:szCs w:val="24"/>
    </w:rPr>
  </w:style>
  <w:style w:type="character" w:customStyle="1" w:styleId="Heading4Char">
    <w:name w:val="Heading 4 Char"/>
    <w:basedOn w:val="DefaultParagraphFont"/>
    <w:link w:val="Heading4"/>
    <w:semiHidden/>
    <w:rsid w:val="00744C2D"/>
    <w:rPr>
      <w:rFonts w:asciiTheme="majorHAnsi" w:eastAsiaTheme="majorEastAsia" w:hAnsiTheme="majorHAnsi" w:cstheme="majorBidi"/>
      <w:b/>
      <w:bCs/>
      <w:i/>
      <w:iCs/>
      <w:color w:val="5B9BD5" w:themeColor="accent1"/>
      <w:sz w:val="24"/>
      <w:szCs w:val="24"/>
    </w:rPr>
  </w:style>
  <w:style w:type="character" w:customStyle="1" w:styleId="Heading5Char">
    <w:name w:val="Heading 5 Char"/>
    <w:basedOn w:val="DefaultParagraphFont"/>
    <w:link w:val="Heading5"/>
    <w:semiHidden/>
    <w:rsid w:val="00744C2D"/>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semiHidden/>
    <w:rsid w:val="00744C2D"/>
    <w:rPr>
      <w:rFonts w:asciiTheme="majorHAnsi" w:eastAsiaTheme="majorEastAsia" w:hAnsiTheme="majorHAnsi" w:cstheme="majorBidi"/>
      <w:i/>
      <w:iCs/>
      <w:color w:val="1F4D78" w:themeColor="accent1" w:themeShade="7F"/>
      <w:sz w:val="24"/>
      <w:szCs w:val="24"/>
    </w:rPr>
  </w:style>
  <w:style w:type="character" w:customStyle="1" w:styleId="Heading7Char">
    <w:name w:val="Heading 7 Char"/>
    <w:basedOn w:val="DefaultParagraphFont"/>
    <w:link w:val="Heading7"/>
    <w:semiHidden/>
    <w:rsid w:val="00744C2D"/>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744C2D"/>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744C2D"/>
    <w:rPr>
      <w:rFonts w:asciiTheme="majorHAnsi" w:eastAsiaTheme="majorEastAsia" w:hAnsiTheme="majorHAnsi" w:cstheme="majorBidi"/>
      <w:i/>
      <w:iCs/>
      <w:color w:val="404040" w:themeColor="text1" w:themeTint="BF"/>
    </w:rPr>
  </w:style>
  <w:style w:type="paragraph" w:styleId="TOCHeading">
    <w:name w:val="TOC Heading"/>
    <w:basedOn w:val="Heading1"/>
    <w:next w:val="Normal"/>
    <w:uiPriority w:val="39"/>
    <w:unhideWhenUsed/>
    <w:qFormat/>
    <w:rsid w:val="008D5F5F"/>
    <w:pPr>
      <w:numPr>
        <w:numId w:val="0"/>
      </w:numPr>
      <w:spacing w:line="276" w:lineRule="auto"/>
      <w:outlineLvl w:val="9"/>
    </w:pPr>
  </w:style>
  <w:style w:type="paragraph" w:styleId="TOC2">
    <w:name w:val="toc 2"/>
    <w:basedOn w:val="Normal"/>
    <w:next w:val="Normal"/>
    <w:autoRedefine/>
    <w:uiPriority w:val="39"/>
    <w:unhideWhenUsed/>
    <w:rsid w:val="008D5F5F"/>
    <w:pPr>
      <w:spacing w:after="100"/>
      <w:ind w:left="240"/>
    </w:pPr>
  </w:style>
  <w:style w:type="paragraph" w:styleId="TOC1">
    <w:name w:val="toc 1"/>
    <w:basedOn w:val="Normal"/>
    <w:next w:val="Normal"/>
    <w:autoRedefine/>
    <w:uiPriority w:val="39"/>
    <w:unhideWhenUsed/>
    <w:rsid w:val="00E62B0A"/>
    <w:pPr>
      <w:spacing w:after="100"/>
    </w:pPr>
  </w:style>
  <w:style w:type="paragraph" w:styleId="TOC3">
    <w:name w:val="toc 3"/>
    <w:basedOn w:val="Normal"/>
    <w:next w:val="Normal"/>
    <w:autoRedefine/>
    <w:uiPriority w:val="39"/>
    <w:unhideWhenUsed/>
    <w:rsid w:val="008D5F5F"/>
    <w:pPr>
      <w:spacing w:after="100"/>
      <w:ind w:left="480"/>
    </w:pPr>
  </w:style>
  <w:style w:type="character" w:styleId="Hyperlink">
    <w:name w:val="Hyperlink"/>
    <w:basedOn w:val="DefaultParagraphFont"/>
    <w:uiPriority w:val="99"/>
    <w:unhideWhenUsed/>
    <w:rsid w:val="008D5F5F"/>
    <w:rPr>
      <w:color w:val="0563C1" w:themeColor="hyperlink"/>
      <w:u w:val="single"/>
    </w:rPr>
  </w:style>
  <w:style w:type="paragraph" w:styleId="Header">
    <w:name w:val="header"/>
    <w:basedOn w:val="Normal"/>
    <w:link w:val="HeaderChar"/>
    <w:unhideWhenUsed/>
    <w:rsid w:val="008D5F5F"/>
    <w:pPr>
      <w:tabs>
        <w:tab w:val="center" w:pos="4680"/>
        <w:tab w:val="right" w:pos="9360"/>
      </w:tabs>
    </w:pPr>
  </w:style>
  <w:style w:type="character" w:customStyle="1" w:styleId="HeaderChar">
    <w:name w:val="Header Char"/>
    <w:basedOn w:val="DefaultParagraphFont"/>
    <w:link w:val="Header"/>
    <w:rsid w:val="008D5F5F"/>
    <w:rPr>
      <w:sz w:val="24"/>
      <w:szCs w:val="24"/>
    </w:rPr>
  </w:style>
  <w:style w:type="paragraph" w:styleId="Footer">
    <w:name w:val="footer"/>
    <w:basedOn w:val="Normal"/>
    <w:link w:val="FooterChar"/>
    <w:uiPriority w:val="99"/>
    <w:unhideWhenUsed/>
    <w:rsid w:val="006E03E1"/>
    <w:pPr>
      <w:tabs>
        <w:tab w:val="center" w:pos="4680"/>
        <w:tab w:val="right" w:pos="9360"/>
      </w:tabs>
    </w:pPr>
  </w:style>
  <w:style w:type="character" w:customStyle="1" w:styleId="FooterChar">
    <w:name w:val="Footer Char"/>
    <w:basedOn w:val="DefaultParagraphFont"/>
    <w:link w:val="Footer"/>
    <w:uiPriority w:val="99"/>
    <w:rsid w:val="006E03E1"/>
    <w:rPr>
      <w:sz w:val="24"/>
      <w:szCs w:val="24"/>
    </w:rPr>
  </w:style>
  <w:style w:type="character" w:styleId="PageNumber">
    <w:name w:val="page number"/>
    <w:basedOn w:val="DefaultParagraphFont"/>
    <w:semiHidden/>
    <w:unhideWhenUsed/>
    <w:rsid w:val="00AF1AB2"/>
  </w:style>
  <w:style w:type="character" w:styleId="LineNumber">
    <w:name w:val="line number"/>
    <w:basedOn w:val="DefaultParagraphFont"/>
    <w:semiHidden/>
    <w:unhideWhenUsed/>
    <w:rsid w:val="0037604D"/>
  </w:style>
  <w:style w:type="character" w:styleId="Strong">
    <w:name w:val="Strong"/>
    <w:basedOn w:val="DefaultParagraphFont"/>
    <w:uiPriority w:val="22"/>
    <w:qFormat/>
    <w:rsid w:val="005F5B52"/>
    <w:rPr>
      <w:b/>
      <w:bCs/>
    </w:rPr>
  </w:style>
  <w:style w:type="table" w:styleId="PlainTable1">
    <w:name w:val="Plain Table 1"/>
    <w:basedOn w:val="TableNormal"/>
    <w:uiPriority w:val="41"/>
    <w:rsid w:val="007D5C8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E215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E215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640FCC"/>
    <w:rPr>
      <w:color w:val="605E5C"/>
      <w:shd w:val="clear" w:color="auto" w:fill="E1DFDD"/>
    </w:rPr>
  </w:style>
  <w:style w:type="table" w:styleId="TableGridLight">
    <w:name w:val="Grid Table Light"/>
    <w:basedOn w:val="TableNormal"/>
    <w:uiPriority w:val="40"/>
    <w:rsid w:val="00133CA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133CA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133CA5"/>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33CA5"/>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33CA5"/>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33CA5"/>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33CA5"/>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133CA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133CA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6">
    <w:name w:val="Grid Table 5 Dark Accent 6"/>
    <w:basedOn w:val="TableNormal"/>
    <w:uiPriority w:val="50"/>
    <w:rsid w:val="0070278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4">
    <w:name w:val="Grid Table 4 Accent 4"/>
    <w:basedOn w:val="TableNormal"/>
    <w:uiPriority w:val="49"/>
    <w:rsid w:val="006576E5"/>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5">
    <w:name w:val="Grid Table 5 Dark Accent 5"/>
    <w:basedOn w:val="TableNormal"/>
    <w:uiPriority w:val="50"/>
    <w:rsid w:val="003365F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3-Accent6">
    <w:name w:val="Grid Table 3 Accent 6"/>
    <w:basedOn w:val="TableNormal"/>
    <w:uiPriority w:val="48"/>
    <w:rsid w:val="00EA60A0"/>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arxiv.org/abs/2108.03089" TargetMode="External"/><Relationship Id="rId47" Type="http://schemas.openxmlformats.org/officeDocument/2006/relationships/hyperlink" Target="https://github.com/t-davidson/hate-speech-and-offensive-language" TargetMode="External"/><Relationship Id="rId63" Type="http://schemas.openxmlformats.org/officeDocument/2006/relationships/image" Target="media/image25.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arxiv.org/abs/2603.04698?utm_source=chatgpt.com"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link.springer.com/article/10.1007/s13278-024-01361-3?utm_source=chatgpt.com" TargetMode="External"/><Relationship Id="rId37" Type="http://schemas.openxmlformats.org/officeDocument/2006/relationships/hyperlink" Target="https://aclanthology.org/2026.acl-long.2104/?utm_source=chatgpt.com" TargetMode="External"/><Relationship Id="rId40" Type="http://schemas.openxmlformats.org/officeDocument/2006/relationships/hyperlink" Target="https://arxiv.org/abs/2102.08886" TargetMode="External"/><Relationship Id="rId45" Type="http://schemas.openxmlformats.org/officeDocument/2006/relationships/hyperlink" Target="https://doi.org/10.1109/ACCESS.2023.3298808" TargetMode="External"/><Relationship Id="rId53" Type="http://schemas.openxmlformats.org/officeDocument/2006/relationships/hyperlink" Target="https://pandas.pydata.org/" TargetMode="External"/><Relationship Id="rId58" Type="http://schemas.openxmlformats.org/officeDocument/2006/relationships/image" Target="media/image22.png"/><Relationship Id="rId66" Type="http://schemas.openxmlformats.org/officeDocument/2006/relationships/image" Target="media/image28.png"/><Relationship Id="rId5" Type="http://schemas.openxmlformats.org/officeDocument/2006/relationships/webSettings" Target="webSettings.xml"/><Relationship Id="rId61" Type="http://schemas.openxmlformats.org/officeDocument/2006/relationships/hyperlink" Target="https://drive.google.com/file/d/1geYLAXKUdg9IVX8kmbuRU2dd-NeO3DTL/view?usp=sharing"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l.acm.org/doi/10.1145/3820759?utm_source=chatgpt.com" TargetMode="External"/><Relationship Id="rId35" Type="http://schemas.openxmlformats.org/officeDocument/2006/relationships/hyperlink" Target="https://www.mdpi.com/2078-2489/13/6/273?utm_source=chatgpt.com" TargetMode="External"/><Relationship Id="rId43" Type="http://schemas.openxmlformats.org/officeDocument/2006/relationships/hyperlink" Target="https://doi.org/10.1109/ACCESS.2023.3239375" TargetMode="External"/><Relationship Id="rId48" Type="http://schemas.openxmlformats.org/officeDocument/2006/relationships/hyperlink" Target="https://github.com/hate-alert/HateXplain" TargetMode="External"/><Relationship Id="rId56" Type="http://schemas.openxmlformats.org/officeDocument/2006/relationships/image" Target="media/image20.png"/><Relationship Id="rId64" Type="http://schemas.openxmlformats.org/officeDocument/2006/relationships/image" Target="media/image26.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pytorch.org/docs"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sciencedirect.com/science/article/pii/S0925231223003557?utm_source=chatgpt.com" TargetMode="External"/><Relationship Id="rId38" Type="http://schemas.openxmlformats.org/officeDocument/2006/relationships/hyperlink" Target="https://aclanthology.org/2025.emnlp-main.1507/?utm_source=chatgpt.com" TargetMode="External"/><Relationship Id="rId46" Type="http://schemas.openxmlformats.org/officeDocument/2006/relationships/hyperlink" Target="https://ieeexplore.ieee.org/document/10129194" TargetMode="External"/><Relationship Id="rId59" Type="http://schemas.openxmlformats.org/officeDocument/2006/relationships/image" Target="media/image23.png"/><Relationship Id="rId67"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hyperlink" Target="https://arxiv.org/abs/2103.01616" TargetMode="External"/><Relationship Id="rId54" Type="http://schemas.openxmlformats.org/officeDocument/2006/relationships/hyperlink" Target="https://numpy.org/" TargetMode="External"/><Relationship Id="rId62" Type="http://schemas.openxmlformats.org/officeDocument/2006/relationships/hyperlink" Target="https://colab.research.google.com/drive/1Hueh2hafvWrLJzirt57t_kX8QJcVA6mG?usp=shar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arxiv.org/abs/2603.19279" TargetMode="External"/><Relationship Id="rId36" Type="http://schemas.openxmlformats.org/officeDocument/2006/relationships/hyperlink" Target="https://peerj.com/articles/cs-598/?utm_source=chatgpt.com" TargetMode="External"/><Relationship Id="rId49" Type="http://schemas.openxmlformats.org/officeDocument/2006/relationships/hyperlink" Target="https://huggingface.co/docs/transformers" TargetMode="External"/><Relationship Id="rId57" Type="http://schemas.openxmlformats.org/officeDocument/2006/relationships/image" Target="media/image21.png"/><Relationship Id="rId10" Type="http://schemas.openxmlformats.org/officeDocument/2006/relationships/footer" Target="footer1.xml"/><Relationship Id="rId31" Type="http://schemas.openxmlformats.org/officeDocument/2006/relationships/hyperlink" Target="https://arxiv.org/abs/2508.04913?utm_source=chatgpt.com" TargetMode="External"/><Relationship Id="rId44" Type="http://schemas.openxmlformats.org/officeDocument/2006/relationships/hyperlink" Target="https://doi.org/10.1109/ACCESS.2022.3147588" TargetMode="External"/><Relationship Id="rId52" Type="http://schemas.openxmlformats.org/officeDocument/2006/relationships/hyperlink" Target="https://scikit-learn.org/stable/" TargetMode="External"/><Relationship Id="rId60" Type="http://schemas.openxmlformats.org/officeDocument/2006/relationships/image" Target="media/image24.png"/><Relationship Id="rId65"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aclanthology.org/2025.emnlp-main.703/?utm_source=chatgpt.com" TargetMode="External"/><Relationship Id="rId34" Type="http://schemas.openxmlformats.org/officeDocument/2006/relationships/hyperlink" Target="https://onlinelibrary.wiley.com/doi/10.1111/exsy.13562?utm_source=chatgpt.com" TargetMode="External"/><Relationship Id="rId50" Type="http://schemas.openxmlformats.org/officeDocument/2006/relationships/hyperlink" Target="https://huggingface.co/FacebookAI/xlm-roberta-base" TargetMode="External"/><Relationship Id="rId55"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PRD8%20Template_v3.0%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5D32E-67AD-45BC-9272-37A7BF1D2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PRD8 Template_v3.0 (1)</Template>
  <TotalTime>835</TotalTime>
  <Pages>58</Pages>
  <Words>12148</Words>
  <Characters>69245</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PRD8 Template</vt:lpstr>
    </vt:vector>
  </TitlesOfParts>
  <Company>Hewlett-Packard</Company>
  <LinksUpToDate>false</LinksUpToDate>
  <CharactersWithSpaces>81231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PRD8 Template</dc:title>
  <dc:subject/>
  <dc:creator>User</dc:creator>
  <cp:keywords/>
  <dc:description/>
  <cp:lastModifiedBy>Md Saad Alam</cp:lastModifiedBy>
  <cp:revision>498</cp:revision>
  <cp:lastPrinted>2026-06-19T20:20:00Z</cp:lastPrinted>
  <dcterms:created xsi:type="dcterms:W3CDTF">2026-06-19T20:22:00Z</dcterms:created>
  <dcterms:modified xsi:type="dcterms:W3CDTF">2026-07-17T05:49:00Z</dcterms:modified>
</cp:coreProperties>
</file>